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41D56F" w14:textId="77777777" w:rsidR="009F7B42" w:rsidRDefault="009F7B42" w:rsidP="002C5265">
      <w:pPr>
        <w:ind w:firstLine="708"/>
      </w:pPr>
    </w:p>
    <w:p w14:paraId="0FA5AF76" w14:textId="77777777" w:rsidR="008D36DA" w:rsidRPr="008D36DA" w:rsidRDefault="008D36DA" w:rsidP="008D36DA">
      <w:pPr>
        <w:widowControl w:val="0"/>
        <w:overflowPunct/>
        <w:adjustRightInd/>
        <w:spacing w:before="120" w:after="120"/>
        <w:ind w:left="993" w:hanging="766"/>
        <w:textAlignment w:val="auto"/>
        <w:outlineLvl w:val="0"/>
        <w:rPr>
          <w:rFonts w:ascii="Cambria" w:hAnsi="Cambria"/>
          <w:b/>
          <w:bCs/>
          <w:color w:val="4F6228"/>
          <w:w w:val="105"/>
          <w:sz w:val="28"/>
          <w:szCs w:val="28"/>
          <w:lang w:eastAsia="en-US"/>
        </w:rPr>
      </w:pPr>
      <w:r w:rsidRPr="008D36DA">
        <w:rPr>
          <w:rFonts w:ascii="Cambria" w:hAnsi="Cambria"/>
          <w:b/>
          <w:bCs/>
          <w:color w:val="4F6228"/>
          <w:w w:val="105"/>
          <w:sz w:val="28"/>
          <w:szCs w:val="28"/>
          <w:lang w:eastAsia="en-US"/>
        </w:rPr>
        <w:t>OPERATEUR LOGIQUES ELEMENTAIRES ET REGLES DE BASE</w:t>
      </w:r>
    </w:p>
    <w:p w14:paraId="6248F4D2" w14:textId="77777777" w:rsidR="002C5265" w:rsidRPr="008D36DA" w:rsidRDefault="002C5265" w:rsidP="008D36DA">
      <w:pPr>
        <w:spacing w:before="120"/>
        <w:rPr>
          <w:rFonts w:ascii="Calibri" w:eastAsia="Calibri" w:hAnsi="Calibri"/>
          <w:sz w:val="22"/>
          <w:szCs w:val="22"/>
          <w:lang w:eastAsia="en-US"/>
        </w:rPr>
      </w:pPr>
      <w:r w:rsidRPr="008D36DA">
        <w:rPr>
          <w:rFonts w:ascii="Calibri" w:eastAsia="Calibri" w:hAnsi="Calibri"/>
          <w:sz w:val="22"/>
          <w:szCs w:val="22"/>
          <w:lang w:eastAsia="en-US"/>
        </w:rPr>
        <w:t>Le fonctionnement du circuit qui réalise la fonction « </w:t>
      </w:r>
      <w:r w:rsidRPr="00801C0C">
        <w:rPr>
          <w:rFonts w:ascii="Calibri" w:eastAsia="Calibri" w:hAnsi="Calibri"/>
          <w:b/>
          <w:bCs/>
          <w:sz w:val="22"/>
          <w:szCs w:val="22"/>
          <w:lang w:eastAsia="en-US"/>
        </w:rPr>
        <w:t>traiter les informations</w:t>
      </w:r>
      <w:r w:rsidRPr="008D36DA">
        <w:rPr>
          <w:rFonts w:ascii="Calibri" w:eastAsia="Calibri" w:hAnsi="Calibri"/>
          <w:sz w:val="22"/>
          <w:szCs w:val="22"/>
          <w:lang w:eastAsia="en-US"/>
        </w:rPr>
        <w:t> </w:t>
      </w:r>
      <w:proofErr w:type="gramStart"/>
      <w:r w:rsidRPr="008D36DA">
        <w:rPr>
          <w:rFonts w:ascii="Calibri" w:eastAsia="Calibri" w:hAnsi="Calibri"/>
          <w:sz w:val="22"/>
          <w:szCs w:val="22"/>
          <w:lang w:eastAsia="en-US"/>
        </w:rPr>
        <w:t>»  peut</w:t>
      </w:r>
      <w:proofErr w:type="gramEnd"/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 être entièrement décrit par l’application des règles de la logique binaire. </w:t>
      </w:r>
    </w:p>
    <w:p w14:paraId="23E4FA8D" w14:textId="77777777" w:rsidR="002C5265" w:rsidRPr="008D36DA" w:rsidRDefault="002C5265" w:rsidP="008D36DA">
      <w:pPr>
        <w:spacing w:before="120"/>
        <w:rPr>
          <w:rFonts w:ascii="Calibri" w:eastAsia="Calibri" w:hAnsi="Calibri"/>
          <w:sz w:val="22"/>
          <w:szCs w:val="22"/>
          <w:lang w:eastAsia="en-US"/>
        </w:rPr>
      </w:pPr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Comme nous l’avons vu </w:t>
      </w:r>
      <w:proofErr w:type="spellStart"/>
      <w:r w:rsidRPr="008D36DA">
        <w:rPr>
          <w:rFonts w:ascii="Calibri" w:eastAsia="Calibri" w:hAnsi="Calibri"/>
          <w:sz w:val="22"/>
          <w:szCs w:val="22"/>
          <w:lang w:eastAsia="en-US"/>
        </w:rPr>
        <w:t>précèdemment</w:t>
      </w:r>
      <w:proofErr w:type="spellEnd"/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, en logique binaire combinatoire, l’état des variables de sortie est toujours le résultat d’opérations logiques effectuées à partir des variables d’entrée. </w:t>
      </w:r>
    </w:p>
    <w:p w14:paraId="226CBA08" w14:textId="77777777" w:rsidR="002C5265" w:rsidRPr="008D36DA" w:rsidRDefault="002C5265" w:rsidP="008D36DA">
      <w:pPr>
        <w:spacing w:before="120"/>
        <w:rPr>
          <w:rFonts w:ascii="Calibri" w:eastAsia="Calibri" w:hAnsi="Calibri"/>
          <w:sz w:val="22"/>
          <w:szCs w:val="22"/>
          <w:lang w:eastAsia="en-US"/>
        </w:rPr>
      </w:pPr>
      <w:r w:rsidRPr="008D36DA">
        <w:rPr>
          <w:rFonts w:ascii="Calibri" w:eastAsia="Calibri" w:hAnsi="Calibri"/>
          <w:sz w:val="22"/>
          <w:szCs w:val="22"/>
          <w:lang w:eastAsia="en-US"/>
        </w:rPr>
        <w:t>Pour effectuer ces opérations, on dispose d’opérateurs logiques élémentaires appelés fonction logique de base ou également porte logique.</w:t>
      </w:r>
    </w:p>
    <w:p w14:paraId="40299155" w14:textId="77777777" w:rsidR="002C5265" w:rsidRPr="00801C0C" w:rsidRDefault="002C5265" w:rsidP="008D36DA">
      <w:pPr>
        <w:spacing w:before="120"/>
        <w:rPr>
          <w:rFonts w:ascii="Calibri" w:eastAsia="Calibri" w:hAnsi="Calibri"/>
          <w:b/>
          <w:bCs/>
          <w:sz w:val="22"/>
          <w:szCs w:val="22"/>
          <w:lang w:eastAsia="en-US"/>
        </w:rPr>
      </w:pPr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Un opérateur logique permet d’effectuer une opération logique sur des variables logiques conformément aux règles </w:t>
      </w:r>
      <w:r w:rsidRPr="00801C0C">
        <w:rPr>
          <w:rFonts w:ascii="Calibri" w:eastAsia="Calibri" w:hAnsi="Calibri"/>
          <w:b/>
          <w:bCs/>
          <w:sz w:val="22"/>
          <w:szCs w:val="22"/>
          <w:lang w:eastAsia="en-US"/>
        </w:rPr>
        <w:t>de l’algèbre de Boole</w:t>
      </w:r>
      <w:r w:rsidR="008D36DA" w:rsidRPr="00801C0C">
        <w:rPr>
          <w:rFonts w:ascii="Calibri" w:eastAsia="Calibri" w:hAnsi="Calibri"/>
          <w:b/>
          <w:bCs/>
          <w:sz w:val="22"/>
          <w:szCs w:val="22"/>
          <w:lang w:eastAsia="en-US"/>
        </w:rPr>
        <w:t>.</w:t>
      </w:r>
    </w:p>
    <w:p w14:paraId="15B94E36" w14:textId="77777777" w:rsidR="002C5265" w:rsidRDefault="002C5265" w:rsidP="008D36DA">
      <w:pPr>
        <w:rPr>
          <w:rFonts w:ascii="Calibri" w:eastAsia="Calibri" w:hAnsi="Calibri"/>
          <w:sz w:val="22"/>
          <w:szCs w:val="22"/>
          <w:lang w:eastAsia="en-US"/>
        </w:rPr>
      </w:pPr>
      <w:bookmarkStart w:id="0" w:name="Fonctions_logiques_:"/>
    </w:p>
    <w:p w14:paraId="00FA296A" w14:textId="77777777" w:rsidR="008D36DA" w:rsidRPr="008D36DA" w:rsidRDefault="008D36DA" w:rsidP="008D36DA">
      <w:pPr>
        <w:shd w:val="clear" w:color="auto" w:fill="C2D69B"/>
        <w:overflowPunct/>
        <w:autoSpaceDE/>
        <w:autoSpaceDN/>
        <w:adjustRightInd/>
        <w:spacing w:before="120"/>
        <w:ind w:right="-1" w:firstLine="284"/>
        <w:jc w:val="both"/>
        <w:textAlignment w:val="auto"/>
        <w:rPr>
          <w:rFonts w:ascii="Calibri" w:eastAsia="Calibri" w:hAnsi="Calibri"/>
          <w:b/>
          <w:bCs/>
          <w:sz w:val="24"/>
          <w:szCs w:val="24"/>
          <w:lang w:eastAsia="en-US"/>
        </w:rPr>
      </w:pPr>
      <w:r w:rsidRPr="008D36DA">
        <w:rPr>
          <w:rFonts w:ascii="Calibri" w:eastAsia="Calibri" w:hAnsi="Calibri"/>
          <w:b/>
          <w:bCs/>
          <w:sz w:val="24"/>
          <w:szCs w:val="24"/>
          <w:lang w:eastAsia="en-US"/>
        </w:rPr>
        <w:t>LES FONCTIONS LOGIQUES DE BASE</w:t>
      </w:r>
    </w:p>
    <w:p w14:paraId="1813790A" w14:textId="77777777" w:rsidR="008D36DA" w:rsidRDefault="008D36DA" w:rsidP="008D36DA">
      <w:pPr>
        <w:rPr>
          <w:rFonts w:ascii="Calibri" w:eastAsia="Calibri" w:hAnsi="Calibri"/>
          <w:sz w:val="22"/>
          <w:szCs w:val="22"/>
          <w:lang w:eastAsia="en-US"/>
        </w:rPr>
      </w:pPr>
    </w:p>
    <w:p w14:paraId="3E172A95" w14:textId="77777777" w:rsidR="008D36DA" w:rsidRPr="008D36DA" w:rsidRDefault="008D36DA" w:rsidP="008D36DA">
      <w:pPr>
        <w:overflowPunct/>
        <w:autoSpaceDE/>
        <w:autoSpaceDN/>
        <w:adjustRightInd/>
        <w:spacing w:before="120"/>
        <w:ind w:right="142"/>
        <w:jc w:val="both"/>
        <w:textAlignment w:val="auto"/>
        <w:rPr>
          <w:rFonts w:ascii="Calibri" w:eastAsia="Calibri" w:hAnsi="Calibri"/>
          <w:sz w:val="22"/>
          <w:szCs w:val="22"/>
          <w:lang w:eastAsia="en-US"/>
        </w:rPr>
      </w:pPr>
      <w:r w:rsidRPr="008D36DA">
        <w:rPr>
          <w:rFonts w:ascii="Calibri" w:eastAsia="Calibri" w:hAnsi="Calibri"/>
          <w:sz w:val="22"/>
          <w:szCs w:val="22"/>
          <w:lang w:eastAsia="en-US"/>
        </w:rPr>
        <w:t>Les fonctions logiques sont des opérateurs logiques. C’est à dire qu’en fonction d’une ou plusieurs variables données, ils vont répondre par une sortie particulière.</w:t>
      </w:r>
    </w:p>
    <w:p w14:paraId="19C97315" w14:textId="77777777" w:rsidR="008D36DA" w:rsidRDefault="008D36DA" w:rsidP="008D36DA">
      <w:pPr>
        <w:overflowPunct/>
        <w:autoSpaceDE/>
        <w:autoSpaceDN/>
        <w:adjustRightInd/>
        <w:spacing w:before="120"/>
        <w:ind w:right="142"/>
        <w:jc w:val="both"/>
        <w:textAlignment w:val="auto"/>
        <w:rPr>
          <w:rFonts w:ascii="Calibri" w:eastAsia="Calibri" w:hAnsi="Calibri"/>
          <w:sz w:val="22"/>
          <w:szCs w:val="22"/>
          <w:lang w:eastAsia="en-US"/>
        </w:rPr>
      </w:pPr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Le symbole </w:t>
      </w:r>
      <w:r w:rsidRPr="008D36DA">
        <w:rPr>
          <w:rFonts w:ascii="Calibri" w:eastAsia="Calibri" w:hAnsi="Calibri"/>
          <w:b/>
          <w:bCs/>
          <w:sz w:val="22"/>
          <w:szCs w:val="22"/>
          <w:lang w:eastAsia="en-US"/>
        </w:rPr>
        <w:t>"</w:t>
      </w:r>
      <w:r w:rsidRPr="00801C0C">
        <w:rPr>
          <w:rFonts w:ascii="Calibri" w:eastAsia="Calibri" w:hAnsi="Calibri"/>
          <w:sz w:val="22"/>
          <w:szCs w:val="22"/>
          <w:lang w:eastAsia="en-US"/>
        </w:rPr>
        <w:t>=</w:t>
      </w:r>
      <w:r w:rsidRPr="008D36DA">
        <w:rPr>
          <w:rFonts w:ascii="Calibri" w:eastAsia="Calibri" w:hAnsi="Calibri"/>
          <w:b/>
          <w:bCs/>
          <w:sz w:val="22"/>
          <w:szCs w:val="22"/>
          <w:lang w:eastAsia="en-US"/>
        </w:rPr>
        <w:t>"</w:t>
      </w:r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 se lit "</w:t>
      </w:r>
      <w:r w:rsidRPr="008D36DA">
        <w:rPr>
          <w:rFonts w:ascii="Calibri" w:eastAsia="Calibri" w:hAnsi="Calibri"/>
          <w:b/>
          <w:bCs/>
          <w:sz w:val="22"/>
          <w:szCs w:val="22"/>
          <w:lang w:eastAsia="en-US"/>
        </w:rPr>
        <w:t>équivalent</w:t>
      </w:r>
      <w:r w:rsidRPr="008D36DA">
        <w:rPr>
          <w:rFonts w:ascii="Calibri" w:eastAsia="Calibri" w:hAnsi="Calibri"/>
          <w:sz w:val="22"/>
          <w:szCs w:val="22"/>
          <w:lang w:eastAsia="en-US"/>
        </w:rPr>
        <w:t>" pour bien distinguer le résultat logique d’un résultat mathématique.</w:t>
      </w:r>
    </w:p>
    <w:p w14:paraId="6050996F" w14:textId="77777777" w:rsidR="008D36DA" w:rsidRPr="008D36DA" w:rsidRDefault="008D36DA" w:rsidP="008D36DA">
      <w:pPr>
        <w:overflowPunct/>
        <w:autoSpaceDE/>
        <w:autoSpaceDN/>
        <w:adjustRightInd/>
        <w:spacing w:before="120"/>
        <w:ind w:right="142"/>
        <w:jc w:val="both"/>
        <w:textAlignment w:val="auto"/>
        <w:rPr>
          <w:rFonts w:ascii="Calibri" w:eastAsia="Calibri" w:hAnsi="Calibri"/>
          <w:sz w:val="22"/>
          <w:szCs w:val="22"/>
          <w:lang w:eastAsia="en-US"/>
        </w:rPr>
      </w:pPr>
    </w:p>
    <w:p w14:paraId="0F1B28FE" w14:textId="77777777" w:rsidR="008D36DA" w:rsidRPr="008D36DA" w:rsidRDefault="008D36DA" w:rsidP="008D36DA">
      <w:pPr>
        <w:shd w:val="clear" w:color="auto" w:fill="DDD9C3"/>
        <w:overflowPunct/>
        <w:autoSpaceDE/>
        <w:autoSpaceDN/>
        <w:adjustRightInd/>
        <w:spacing w:before="120" w:after="240"/>
        <w:ind w:firstLine="284"/>
        <w:jc w:val="both"/>
        <w:textAlignment w:val="auto"/>
        <w:rPr>
          <w:rFonts w:ascii="Calibri" w:eastAsia="Calibri" w:hAnsi="Calibri"/>
          <w:b/>
          <w:bCs/>
          <w:sz w:val="24"/>
          <w:szCs w:val="24"/>
          <w:lang w:eastAsia="en-US"/>
        </w:rPr>
      </w:pPr>
      <w:r w:rsidRPr="008D36DA">
        <w:rPr>
          <w:rFonts w:ascii="Calibri" w:eastAsia="Calibri" w:hAnsi="Calibri"/>
          <w:b/>
          <w:bCs/>
          <w:sz w:val="24"/>
          <w:szCs w:val="24"/>
          <w:lang w:eastAsia="en-US"/>
        </w:rPr>
        <w:t>Opérations de base en algèbre logique :</w:t>
      </w:r>
    </w:p>
    <w:p w14:paraId="200060CE" w14:textId="77777777" w:rsidR="008D36DA" w:rsidRPr="008D36DA" w:rsidRDefault="008D36DA" w:rsidP="008D36DA">
      <w:pPr>
        <w:numPr>
          <w:ilvl w:val="0"/>
          <w:numId w:val="37"/>
        </w:numPr>
        <w:overflowPunct/>
        <w:autoSpaceDE/>
        <w:autoSpaceDN/>
        <w:adjustRightInd/>
        <w:spacing w:before="120" w:after="160" w:line="256" w:lineRule="auto"/>
        <w:ind w:right="142"/>
        <w:contextualSpacing/>
        <w:jc w:val="both"/>
        <w:textAlignment w:val="auto"/>
        <w:rPr>
          <w:rFonts w:ascii="Calibri" w:eastAsia="Calibri" w:hAnsi="Calibri"/>
          <w:sz w:val="22"/>
          <w:szCs w:val="22"/>
          <w:lang w:eastAsia="en-US"/>
        </w:rPr>
      </w:pPr>
      <w:r w:rsidRPr="008D36DA">
        <w:rPr>
          <w:rFonts w:ascii="Calibri" w:eastAsia="Calibri" w:hAnsi="Calibri"/>
          <w:sz w:val="22"/>
          <w:szCs w:val="22"/>
          <w:lang w:eastAsia="en-US"/>
        </w:rPr>
        <w:t>SOMME LOGIQUE</w:t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  <w:t>"</w:t>
      </w:r>
      <w:r w:rsidRPr="008D36DA">
        <w:rPr>
          <w:rFonts w:ascii="Calibri" w:eastAsia="Calibri" w:hAnsi="Calibri"/>
          <w:b/>
          <w:bCs/>
          <w:sz w:val="28"/>
          <w:szCs w:val="28"/>
          <w:lang w:eastAsia="en-US"/>
        </w:rPr>
        <w:t>+</w:t>
      </w:r>
      <w:r w:rsidRPr="008D36DA">
        <w:rPr>
          <w:rFonts w:ascii="Calibri" w:eastAsia="Calibri" w:hAnsi="Calibri"/>
          <w:sz w:val="22"/>
          <w:szCs w:val="22"/>
          <w:lang w:eastAsia="en-US"/>
        </w:rPr>
        <w:t>"</w:t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  <w:t xml:space="preserve">a </w:t>
      </w:r>
      <w:r w:rsidR="00801C0C" w:rsidRPr="00801C0C">
        <w:rPr>
          <w:rFonts w:ascii="Calibri" w:eastAsia="Calibri" w:hAnsi="Calibri"/>
          <w:b/>
          <w:bCs/>
          <w:sz w:val="22"/>
          <w:szCs w:val="22"/>
          <w:lang w:eastAsia="en-US"/>
        </w:rPr>
        <w:t>+</w:t>
      </w:r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 b</w:t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  <w:t>on dit "</w:t>
      </w:r>
      <w:proofErr w:type="gramStart"/>
      <w:r w:rsidRPr="008D36DA">
        <w:rPr>
          <w:rFonts w:ascii="Calibri" w:eastAsia="Calibri" w:hAnsi="Calibri"/>
          <w:sz w:val="22"/>
          <w:szCs w:val="22"/>
          <w:lang w:eastAsia="en-US"/>
        </w:rPr>
        <w:t>a</w:t>
      </w:r>
      <w:proofErr w:type="gramEnd"/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 ou b"</w:t>
      </w:r>
    </w:p>
    <w:p w14:paraId="498E9215" w14:textId="77777777" w:rsidR="008D36DA" w:rsidRPr="008D36DA" w:rsidRDefault="008D36DA" w:rsidP="008D36DA">
      <w:pPr>
        <w:numPr>
          <w:ilvl w:val="0"/>
          <w:numId w:val="37"/>
        </w:numPr>
        <w:overflowPunct/>
        <w:autoSpaceDE/>
        <w:autoSpaceDN/>
        <w:adjustRightInd/>
        <w:spacing w:before="120" w:after="160" w:line="256" w:lineRule="auto"/>
        <w:ind w:right="142"/>
        <w:contextualSpacing/>
        <w:jc w:val="both"/>
        <w:textAlignment w:val="auto"/>
        <w:rPr>
          <w:rFonts w:ascii="Calibri" w:eastAsia="Calibri" w:hAnsi="Calibri"/>
          <w:sz w:val="22"/>
          <w:szCs w:val="22"/>
          <w:lang w:eastAsia="en-US"/>
        </w:rPr>
      </w:pPr>
      <w:r w:rsidRPr="008D36DA">
        <w:rPr>
          <w:rFonts w:ascii="Calibri" w:eastAsia="Calibri" w:hAnsi="Calibri"/>
          <w:sz w:val="22"/>
          <w:szCs w:val="22"/>
          <w:lang w:eastAsia="en-US"/>
        </w:rPr>
        <w:t>PRODUIT LOGIQUE</w:t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  <w:t>"</w:t>
      </w:r>
      <w:r w:rsidRPr="008D36DA">
        <w:rPr>
          <w:rFonts w:ascii="Calibri" w:eastAsia="Calibri" w:hAnsi="Calibri"/>
          <w:b/>
          <w:bCs/>
          <w:sz w:val="28"/>
          <w:szCs w:val="28"/>
          <w:lang w:eastAsia="en-US"/>
        </w:rPr>
        <w:t>.</w:t>
      </w:r>
      <w:r w:rsidRPr="008D36DA">
        <w:rPr>
          <w:rFonts w:ascii="Calibri" w:eastAsia="Calibri" w:hAnsi="Calibri"/>
          <w:sz w:val="22"/>
          <w:szCs w:val="22"/>
          <w:lang w:eastAsia="en-US"/>
        </w:rPr>
        <w:t>"</w:t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</w:r>
      <w:proofErr w:type="gramStart"/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a </w:t>
      </w:r>
      <w:r w:rsidRPr="008D36DA">
        <w:rPr>
          <w:rFonts w:ascii="Calibri" w:eastAsia="Calibri" w:hAnsi="Calibri"/>
          <w:b/>
          <w:bCs/>
          <w:sz w:val="22"/>
          <w:szCs w:val="22"/>
          <w:lang w:eastAsia="en-US"/>
        </w:rPr>
        <w:t>.</w:t>
      </w:r>
      <w:proofErr w:type="gramEnd"/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 </w:t>
      </w:r>
      <w:proofErr w:type="gramStart"/>
      <w:r w:rsidRPr="008D36DA">
        <w:rPr>
          <w:rFonts w:ascii="Calibri" w:eastAsia="Calibri" w:hAnsi="Calibri"/>
          <w:sz w:val="22"/>
          <w:szCs w:val="22"/>
          <w:lang w:eastAsia="en-US"/>
        </w:rPr>
        <w:t>b</w:t>
      </w:r>
      <w:proofErr w:type="gramEnd"/>
      <w:r w:rsidRPr="008D36DA">
        <w:rPr>
          <w:rFonts w:ascii="Calibri" w:eastAsia="Calibri" w:hAnsi="Calibri"/>
          <w:sz w:val="22"/>
          <w:szCs w:val="22"/>
          <w:lang w:eastAsia="en-US"/>
        </w:rPr>
        <w:tab/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  <w:t>on dit "a et b"</w:t>
      </w:r>
    </w:p>
    <w:p w14:paraId="7D8701E6" w14:textId="77777777" w:rsidR="008D36DA" w:rsidRPr="008D36DA" w:rsidRDefault="008D36DA" w:rsidP="008D36DA">
      <w:pPr>
        <w:numPr>
          <w:ilvl w:val="0"/>
          <w:numId w:val="37"/>
        </w:numPr>
        <w:overflowPunct/>
        <w:autoSpaceDE/>
        <w:autoSpaceDN/>
        <w:adjustRightInd/>
        <w:spacing w:before="120" w:after="160" w:line="256" w:lineRule="auto"/>
        <w:ind w:right="142"/>
        <w:contextualSpacing/>
        <w:jc w:val="both"/>
        <w:textAlignment w:val="auto"/>
        <w:rPr>
          <w:rFonts w:ascii="Calibri" w:eastAsia="Calibri" w:hAnsi="Calibri"/>
          <w:sz w:val="22"/>
          <w:szCs w:val="22"/>
          <w:lang w:eastAsia="en-US"/>
        </w:rPr>
      </w:pPr>
      <w:r w:rsidRPr="008D36DA">
        <w:rPr>
          <w:rFonts w:ascii="Calibri" w:eastAsia="Calibri" w:hAnsi="Calibri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847680" behindDoc="0" locked="0" layoutInCell="0" allowOverlap="1" wp14:anchorId="60FD2F27" wp14:editId="6C06DABC">
                <wp:simplePos x="0" y="0"/>
                <wp:positionH relativeFrom="column">
                  <wp:posOffset>3123565</wp:posOffset>
                </wp:positionH>
                <wp:positionV relativeFrom="paragraph">
                  <wp:posOffset>64770</wp:posOffset>
                </wp:positionV>
                <wp:extent cx="138430" cy="635"/>
                <wp:effectExtent l="0" t="0" r="33020" b="37465"/>
                <wp:wrapNone/>
                <wp:docPr id="945" name="Connecteur droit 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43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A920ED" id="Connecteur droit 945" o:spid="_x0000_s1026" style="position:absolute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5.95pt,5.1pt" to="256.85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" o:allowincell="f" strokeweight="1pt">
                <v:stroke startarrowwidth="narrow" startarrowlength="short" endarrowwidth="narrow" endarrowlength="short"/>
              </v:line>
            </w:pict>
          </mc:Fallback>
        </mc:AlternateContent>
      </w:r>
      <w:r w:rsidRPr="008D36DA">
        <w:rPr>
          <w:rFonts w:ascii="Calibri" w:eastAsia="Calibri" w:hAnsi="Calibri"/>
          <w:sz w:val="22"/>
          <w:szCs w:val="22"/>
          <w:lang w:eastAsia="en-US"/>
        </w:rPr>
        <w:t>COMPLEMENT</w:t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  <w:t>"</w:t>
      </w:r>
      <w:r w:rsidRPr="008D36DA">
        <w:rPr>
          <w:rFonts w:ascii="Calibri" w:eastAsia="Calibri" w:hAnsi="Calibri"/>
          <w:b/>
          <w:bCs/>
          <w:sz w:val="28"/>
          <w:szCs w:val="28"/>
          <w:lang w:eastAsia="en-US"/>
        </w:rPr>
        <w:t>–</w:t>
      </w:r>
      <w:r w:rsidRPr="008D36DA">
        <w:rPr>
          <w:rFonts w:ascii="Calibri" w:eastAsia="Calibri" w:hAnsi="Calibri"/>
          <w:sz w:val="22"/>
          <w:szCs w:val="22"/>
          <w:lang w:eastAsia="en-US"/>
        </w:rPr>
        <w:t>"</w:t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  <w:t>a</w:t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  <w:t>on dit "</w:t>
      </w:r>
      <w:proofErr w:type="gramStart"/>
      <w:r w:rsidRPr="008D36DA">
        <w:rPr>
          <w:rFonts w:ascii="Calibri" w:eastAsia="Calibri" w:hAnsi="Calibri"/>
          <w:sz w:val="22"/>
          <w:szCs w:val="22"/>
          <w:lang w:eastAsia="en-US"/>
        </w:rPr>
        <w:t>a</w:t>
      </w:r>
      <w:proofErr w:type="gramEnd"/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 barre"</w:t>
      </w:r>
    </w:p>
    <w:p w14:paraId="3F60BF54" w14:textId="77777777" w:rsidR="008D36DA" w:rsidRPr="008D36DA" w:rsidRDefault="008D36DA" w:rsidP="008D36DA">
      <w:pPr>
        <w:overflowPunct/>
        <w:autoSpaceDE/>
        <w:autoSpaceDN/>
        <w:adjustRightInd/>
        <w:spacing w:before="120"/>
        <w:ind w:left="284" w:right="142"/>
        <w:jc w:val="both"/>
        <w:textAlignment w:val="auto"/>
        <w:rPr>
          <w:rFonts w:ascii="Calibri" w:eastAsia="Calibri" w:hAnsi="Calibri"/>
          <w:sz w:val="22"/>
          <w:szCs w:val="22"/>
          <w:lang w:eastAsia="en-US"/>
        </w:rPr>
      </w:pPr>
    </w:p>
    <w:p w14:paraId="7D98CD35" w14:textId="77777777" w:rsidR="008D36DA" w:rsidRPr="008D36DA" w:rsidRDefault="008D36DA" w:rsidP="008D36DA">
      <w:pPr>
        <w:shd w:val="clear" w:color="auto" w:fill="DDD9C3"/>
        <w:overflowPunct/>
        <w:autoSpaceDE/>
        <w:autoSpaceDN/>
        <w:adjustRightInd/>
        <w:spacing w:before="120" w:after="240"/>
        <w:ind w:firstLine="284"/>
        <w:jc w:val="both"/>
        <w:textAlignment w:val="auto"/>
        <w:rPr>
          <w:rFonts w:ascii="Calibri" w:eastAsia="Calibri" w:hAnsi="Calibri"/>
          <w:b/>
          <w:bCs/>
          <w:sz w:val="24"/>
          <w:szCs w:val="24"/>
          <w:lang w:eastAsia="en-US"/>
        </w:rPr>
      </w:pPr>
      <w:r w:rsidRPr="008D36DA">
        <w:rPr>
          <w:rFonts w:ascii="Calibri" w:eastAsia="Calibri" w:hAnsi="Calibri"/>
          <w:b/>
          <w:bCs/>
          <w:sz w:val="24"/>
          <w:szCs w:val="24"/>
          <w:lang w:eastAsia="en-US"/>
        </w:rPr>
        <w:t>Définition du complément d’une variable :</w:t>
      </w:r>
    </w:p>
    <w:p w14:paraId="6A056655" w14:textId="77777777" w:rsidR="008D36DA" w:rsidRPr="008D36DA" w:rsidRDefault="008D36DA" w:rsidP="008D36DA">
      <w:pPr>
        <w:overflowPunct/>
        <w:autoSpaceDE/>
        <w:autoSpaceDN/>
        <w:adjustRightInd/>
        <w:spacing w:before="120"/>
        <w:ind w:left="284" w:right="142"/>
        <w:jc w:val="both"/>
        <w:textAlignment w:val="auto"/>
        <w:rPr>
          <w:rFonts w:ascii="Calibri" w:eastAsia="Calibri" w:hAnsi="Calibri"/>
          <w:sz w:val="22"/>
          <w:szCs w:val="22"/>
          <w:lang w:eastAsia="en-US"/>
        </w:rPr>
      </w:pPr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Nous avons vu précédemment qu’une variable « a » avait deux états, l’état 0 et l’état 1. Si on admet qu’il peut exister une variable « ā » qui a l’état inverse de la variable « a », alors on pourra dire que « ā » est le </w:t>
      </w:r>
      <w:r w:rsidRPr="00801C0C">
        <w:rPr>
          <w:rFonts w:ascii="Calibri" w:eastAsia="Calibri" w:hAnsi="Calibri"/>
          <w:b/>
          <w:bCs/>
          <w:sz w:val="22"/>
          <w:szCs w:val="22"/>
          <w:lang w:eastAsia="en-US"/>
        </w:rPr>
        <w:t>complément</w:t>
      </w:r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 de « a ».</w:t>
      </w:r>
    </w:p>
    <w:p w14:paraId="6C33C349" w14:textId="77777777" w:rsidR="008D36DA" w:rsidRPr="008D36DA" w:rsidRDefault="008D36DA" w:rsidP="008D36DA">
      <w:pPr>
        <w:overflowPunct/>
        <w:autoSpaceDE/>
        <w:autoSpaceDN/>
        <w:adjustRightInd/>
        <w:spacing w:before="120"/>
        <w:ind w:left="284" w:right="142"/>
        <w:jc w:val="both"/>
        <w:textAlignment w:val="auto"/>
        <w:rPr>
          <w:rFonts w:ascii="Calibri" w:eastAsia="Calibri" w:hAnsi="Calibri"/>
          <w:sz w:val="22"/>
          <w:szCs w:val="22"/>
          <w:lang w:eastAsia="en-US"/>
        </w:rPr>
      </w:pPr>
    </w:p>
    <w:p w14:paraId="18D7C3C1" w14:textId="77777777" w:rsidR="008D36DA" w:rsidRPr="008D36DA" w:rsidRDefault="008D36DA" w:rsidP="008D36DA">
      <w:pPr>
        <w:shd w:val="clear" w:color="auto" w:fill="DDD9C3"/>
        <w:overflowPunct/>
        <w:autoSpaceDE/>
        <w:autoSpaceDN/>
        <w:adjustRightInd/>
        <w:spacing w:before="120" w:after="240"/>
        <w:ind w:firstLine="284"/>
        <w:jc w:val="both"/>
        <w:textAlignment w:val="auto"/>
        <w:rPr>
          <w:rFonts w:ascii="Calibri" w:eastAsia="Calibri" w:hAnsi="Calibri"/>
          <w:b/>
          <w:bCs/>
          <w:sz w:val="24"/>
          <w:szCs w:val="24"/>
          <w:lang w:eastAsia="en-US"/>
        </w:rPr>
      </w:pPr>
      <w:r w:rsidRPr="008D36DA">
        <w:rPr>
          <w:rFonts w:ascii="Calibri" w:eastAsia="Calibri" w:hAnsi="Calibri"/>
          <w:b/>
          <w:bCs/>
          <w:sz w:val="24"/>
          <w:szCs w:val="24"/>
          <w:lang w:eastAsia="en-US"/>
        </w:rPr>
        <w:t>Fonctions logiques de base :</w:t>
      </w:r>
    </w:p>
    <w:bookmarkEnd w:id="0"/>
    <w:p w14:paraId="287D7CE2" w14:textId="77777777" w:rsidR="002C5265" w:rsidRPr="0021281B" w:rsidRDefault="00534C80" w:rsidP="0021281B">
      <w:pPr>
        <w:numPr>
          <w:ilvl w:val="0"/>
          <w:numId w:val="38"/>
        </w:numPr>
        <w:overflowPunct/>
        <w:autoSpaceDE/>
        <w:autoSpaceDN/>
        <w:adjustRightInd/>
        <w:spacing w:before="120" w:after="120"/>
        <w:ind w:hanging="295"/>
        <w:textAlignment w:val="auto"/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</w:pPr>
      <w:r w:rsidRPr="0021281B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mc:AlternateContent>
          <mc:Choice Requires="wps">
            <w:drawing>
              <wp:anchor distT="0" distB="0" distL="114300" distR="114300" simplePos="0" relativeHeight="251568128" behindDoc="0" locked="0" layoutInCell="0" allowOverlap="1" wp14:anchorId="1F895794" wp14:editId="628C6785">
                <wp:simplePos x="0" y="0"/>
                <wp:positionH relativeFrom="column">
                  <wp:posOffset>4978400</wp:posOffset>
                </wp:positionH>
                <wp:positionV relativeFrom="paragraph">
                  <wp:posOffset>271145</wp:posOffset>
                </wp:positionV>
                <wp:extent cx="468630" cy="223520"/>
                <wp:effectExtent l="0" t="0" r="26670" b="24130"/>
                <wp:wrapNone/>
                <wp:docPr id="915" name="Rectangle 8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8630" cy="2235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581C26B" w14:textId="638326A6" w:rsidR="00E92894" w:rsidRPr="005D1228" w:rsidRDefault="00E92894" w:rsidP="002C5265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895794" id="Rectangle 8186" o:spid="_x0000_s1026" style="position:absolute;left:0;text-align:left;margin-left:392pt;margin-top:21.35pt;width:36.9pt;height:17.6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" o:allowincell="f" filled="f" strokeweight="1pt">
                <v:textbox inset="1pt,1pt,1pt,1pt">
                  <w:txbxContent>
                    <w:p w14:paraId="3581C26B" w14:textId="638326A6" w:rsidR="00E92894" w:rsidRPr="005D1228" w:rsidRDefault="00E92894" w:rsidP="002C5265">
                      <w:pPr>
                        <w:rPr>
                          <w:color w:val="FF0000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C5265" w:rsidRPr="0021281B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w:t>Fonction OUI :   (égalité)</w:t>
      </w:r>
    </w:p>
    <w:p w14:paraId="712CC5A9" w14:textId="77777777" w:rsidR="002C5265" w:rsidRDefault="002C5265" w:rsidP="0021281B">
      <w:pPr>
        <w:ind w:left="2832" w:firstLine="3"/>
        <w:rPr>
          <w:color w:val="000000"/>
        </w:rPr>
      </w:pPr>
      <w:proofErr w:type="spellStart"/>
      <w:r>
        <w:rPr>
          <w:color w:val="000000"/>
        </w:rPr>
        <w:t>L</w:t>
      </w:r>
      <w:proofErr w:type="spellEnd"/>
      <w:r>
        <w:rPr>
          <w:color w:val="000000"/>
        </w:rPr>
        <w:t xml:space="preserve"> reproduit la variable d’entrée a. </w:t>
      </w:r>
      <w:r>
        <w:rPr>
          <w:color w:val="000000"/>
        </w:rPr>
        <w:tab/>
      </w:r>
      <w:r>
        <w:rPr>
          <w:color w:val="000000"/>
        </w:rPr>
        <w:tab/>
        <w:t>Equation logique</w:t>
      </w:r>
    </w:p>
    <w:p w14:paraId="5DA7E33F" w14:textId="77777777" w:rsidR="002C5265" w:rsidRDefault="002C5265" w:rsidP="002C5265">
      <w:pPr>
        <w:ind w:left="2832" w:firstLine="708"/>
      </w:pPr>
    </w:p>
    <w:p w14:paraId="0CC5D5A9" w14:textId="77777777" w:rsidR="0021281B" w:rsidRDefault="0021281B" w:rsidP="002C5265">
      <w:pPr>
        <w:ind w:left="2832" w:firstLine="708"/>
      </w:pPr>
    </w:p>
    <w:p w14:paraId="1CA26BD8" w14:textId="77777777" w:rsidR="002C5265" w:rsidRPr="0021281B" w:rsidRDefault="002C5265" w:rsidP="002C5265">
      <w:pPr>
        <w:rPr>
          <w:b/>
          <w:bCs/>
          <w:i/>
          <w:iCs/>
        </w:rPr>
      </w:pPr>
      <w:r w:rsidRPr="0021281B">
        <w:rPr>
          <w:b/>
          <w:bCs/>
          <w:i/>
          <w:iCs/>
        </w:rPr>
        <w:t xml:space="preserve">Schéma électrique 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 xml:space="preserve">    Table de Vérité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>Logigramme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>Chronogramme</w:t>
      </w:r>
    </w:p>
    <w:p w14:paraId="1E1000D5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0" allowOverlap="1" wp14:anchorId="34D0ACDA" wp14:editId="71F26D5D">
                <wp:simplePos x="0" y="0"/>
                <wp:positionH relativeFrom="column">
                  <wp:posOffset>5103495</wp:posOffset>
                </wp:positionH>
                <wp:positionV relativeFrom="paragraph">
                  <wp:posOffset>105410</wp:posOffset>
                </wp:positionV>
                <wp:extent cx="458470" cy="375285"/>
                <wp:effectExtent l="0" t="0" r="0" b="0"/>
                <wp:wrapNone/>
                <wp:docPr id="914" name="Text Box 8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470" cy="375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4D5847" w14:textId="77777777" w:rsidR="00E92894" w:rsidRDefault="00E92894" w:rsidP="002C5265"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D0ACDA" id="_x0000_t202" coordsize="21600,21600" o:spt="202" path="m,l,21600r21600,l21600,xe">
                <v:stroke joinstyle="miter"/>
                <v:path gradientshapeok="t" o:connecttype="rect"/>
              </v:shapetype>
              <v:shape id="Text Box 8219" o:spid="_x0000_s1027" type="#_x0000_t202" style="position:absolute;margin-left:401.85pt;margin-top:8.3pt;width:36.1pt;height:29.5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" o:allowincell="f" filled="f" stroked="f">
                <v:textbox>
                  <w:txbxContent>
                    <w:p w14:paraId="4C4D5847" w14:textId="77777777" w:rsidR="00E92894" w:rsidRDefault="00E92894" w:rsidP="002C5265">
                      <w:proofErr w:type="gramStart"/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16599141" wp14:editId="7C5A6A7D">
                <wp:simplePos x="0" y="0"/>
                <wp:positionH relativeFrom="column">
                  <wp:posOffset>-37465</wp:posOffset>
                </wp:positionH>
                <wp:positionV relativeFrom="paragraph">
                  <wp:posOffset>55880</wp:posOffset>
                </wp:positionV>
                <wp:extent cx="1438910" cy="544830"/>
                <wp:effectExtent l="0" t="0" r="0" b="0"/>
                <wp:wrapNone/>
                <wp:docPr id="902" name="Group 8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544830"/>
                          <a:chOff x="650" y="11075"/>
                          <a:chExt cx="2266" cy="858"/>
                        </a:xfrm>
                      </wpg:grpSpPr>
                      <wps:wsp>
                        <wps:cNvPr id="903" name="Line 8380"/>
                        <wps:cNvCnPr>
                          <a:cxnSpLocks noChangeShapeType="1"/>
                        </wps:cNvCnPr>
                        <wps:spPr bwMode="auto">
                          <a:xfrm>
                            <a:off x="650" y="11342"/>
                            <a:ext cx="0" cy="59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4" name="Line 8381"/>
                        <wps:cNvCnPr>
                          <a:cxnSpLocks noChangeShapeType="1"/>
                        </wps:cNvCnPr>
                        <wps:spPr bwMode="auto">
                          <a:xfrm>
                            <a:off x="650" y="11645"/>
                            <a:ext cx="48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5" name="Line 8382"/>
                        <wps:cNvCnPr>
                          <a:cxnSpLocks noChangeShapeType="1"/>
                        </wps:cNvCnPr>
                        <wps:spPr bwMode="auto">
                          <a:xfrm flipV="1">
                            <a:off x="1132" y="11645"/>
                            <a:ext cx="401" cy="13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6" name="Line 8383"/>
                        <wps:cNvCnPr>
                          <a:cxnSpLocks noChangeShapeType="1"/>
                        </wps:cNvCnPr>
                        <wps:spPr bwMode="auto">
                          <a:xfrm>
                            <a:off x="1533" y="11645"/>
                            <a:ext cx="56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7" name="Line 8384"/>
                        <wps:cNvCnPr>
                          <a:cxnSpLocks noChangeShapeType="1"/>
                        </wps:cNvCnPr>
                        <wps:spPr bwMode="auto">
                          <a:xfrm>
                            <a:off x="2576" y="11645"/>
                            <a:ext cx="3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8" name="Oval 8385"/>
                        <wps:cNvSpPr>
                          <a:spLocks noChangeArrowheads="1"/>
                        </wps:cNvSpPr>
                        <wps:spPr bwMode="auto">
                          <a:xfrm>
                            <a:off x="2095" y="11448"/>
                            <a:ext cx="481" cy="39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Line 8386"/>
                        <wps:cNvCnPr>
                          <a:cxnSpLocks noChangeShapeType="1"/>
                        </wps:cNvCnPr>
                        <wps:spPr bwMode="auto">
                          <a:xfrm>
                            <a:off x="2896" y="11342"/>
                            <a:ext cx="0" cy="59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0" name="Line 8387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5" y="11514"/>
                            <a:ext cx="321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1" name="Line 8388"/>
                        <wps:cNvCnPr>
                          <a:cxnSpLocks noChangeShapeType="1"/>
                        </wps:cNvCnPr>
                        <wps:spPr bwMode="auto">
                          <a:xfrm>
                            <a:off x="2175" y="11514"/>
                            <a:ext cx="321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2" name="Text Box 8389"/>
                        <wps:cNvSpPr txBox="1">
                          <a:spLocks noChangeArrowheads="1"/>
                        </wps:cNvSpPr>
                        <wps:spPr bwMode="auto">
                          <a:xfrm>
                            <a:off x="972" y="11265"/>
                            <a:ext cx="576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631D34" w14:textId="77777777" w:rsidR="00E92894" w:rsidRPr="00FB5B86" w:rsidRDefault="00E92894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FB5B86">
                                <w:rPr>
                                  <w:sz w:val="24"/>
                                  <w:szCs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3" name="Text Box 8390"/>
                        <wps:cNvSpPr txBox="1">
                          <a:spLocks noChangeArrowheads="1"/>
                        </wps:cNvSpPr>
                        <wps:spPr bwMode="auto">
                          <a:xfrm>
                            <a:off x="2115" y="11075"/>
                            <a:ext cx="801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4B42C" w14:textId="77777777" w:rsidR="00E92894" w:rsidRPr="00FB5B86" w:rsidRDefault="00E92894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FB5B86">
                                <w:rPr>
                                  <w:sz w:val="24"/>
                                  <w:szCs w:val="24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599141" id="Group 8379" o:spid="_x0000_s1028" style="position:absolute;margin-left:-2.95pt;margin-top:4.4pt;width:113.3pt;height:42.9pt;z-index:251637760" coordorigin="650,11075" coordsize="2266,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">
                <v:line id="Line 8380" o:spid="_x0000_s1029" style="position:absolute;visibility:visible;mso-wrap-style:square" from="650,11342" to="650,11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ceaxwAAANw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rmyQz+z8QjIJd/AAAA//8DAFBLAQItABQABgAIAAAAIQDb4fbL7gAAAIUBAAATAAAAAAAA&#10;AAAAAAAAAAAAAABbQ29udGVudF9UeXBlc10ueG1sUEsBAi0AFAAGAAgAAAAhAFr0LFu/AAAAFQEA&#10;AAsAAAAAAAAAAAAAAAAAHwEAAF9yZWxzLy5yZWxzUEsBAi0AFAAGAAgAAAAhAFA1x5rHAAAA3AAA&#10;AA8AAAAAAAAAAAAAAAAABwIAAGRycy9kb3ducmV2LnhtbFBLBQYAAAAAAwADALcAAAD7AgAAAAA=&#10;"/>
                <v:line id="Line 8381" o:spid="_x0000_s1030" style="position:absolute;visibility:visible;mso-wrap-style:square" from="650,11645" to="1132,11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"/>
                <v:line id="Line 8382" o:spid="_x0000_s1031" style="position:absolute;flip:y;visibility:visible;mso-wrap-style:square" from="1132,11645" to="1533,11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"/>
                <v:line id="Line 8383" o:spid="_x0000_s1032" style="position:absolute;visibility:visible;mso-wrap-style:square" from="1533,11645" to="2095,11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"/>
                <v:line id="Line 8384" o:spid="_x0000_s1033" style="position:absolute;visibility:visible;mso-wrap-style:square" from="2576,11645" to="2896,11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"/>
                <v:oval id="Oval 8385" o:spid="_x0000_s1034" style="position:absolute;left:2095;top:11448;width:481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"/>
                <v:line id="Line 8386" o:spid="_x0000_s1035" style="position:absolute;visibility:visible;mso-wrap-style:square" from="2896,11342" to="2896,11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"/>
                <v:line id="Line 8387" o:spid="_x0000_s1036" style="position:absolute;flip:y;visibility:visible;mso-wrap-style:square" from="2175,11514" to="2496,11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"/>
                <v:line id="Line 8388" o:spid="_x0000_s1037" style="position:absolute;visibility:visible;mso-wrap-style:square" from="2175,11514" to="2496,11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"/>
                <v:shape id="Text Box 8389" o:spid="_x0000_s1038" type="#_x0000_t202" style="position:absolute;left:972;top:11265;width:576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evi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dPBEJ5n4hGQiwcAAAD//wMAUEsBAi0AFAAGAAgAAAAhANvh9svuAAAAhQEAABMAAAAAAAAAAAAA&#10;AAAAAAAAAFtDb250ZW50X1R5cGVzXS54bWxQSwECLQAUAAYACAAAACEAWvQsW78AAAAVAQAACwAA&#10;AAAAAAAAAAAAAAAfAQAAX3JlbHMvLnJlbHNQSwECLQAUAAYACAAAACEAwAnr4sMAAADcAAAADwAA&#10;AAAAAAAAAAAAAAAHAgAAZHJzL2Rvd25yZXYueG1sUEsFBgAAAAADAAMAtwAAAPcCAAAAAA==&#10;" filled="f" stroked="f">
                  <v:textbox>
                    <w:txbxContent>
                      <w:p w14:paraId="1C631D34" w14:textId="77777777" w:rsidR="00E92894" w:rsidRPr="00FB5B86" w:rsidRDefault="00E92894" w:rsidP="002C5265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FB5B86">
                          <w:rPr>
                            <w:sz w:val="24"/>
                            <w:szCs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Text Box 8390" o:spid="_x0000_s1039" type="#_x0000_t202" style="position:absolute;left:2115;top:11075;width:801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" filled="f" stroked="f">
                  <v:textbox>
                    <w:txbxContent>
                      <w:p w14:paraId="1824B42C" w14:textId="77777777" w:rsidR="00E92894" w:rsidRPr="00FB5B86" w:rsidRDefault="00E92894" w:rsidP="002C5265">
                        <w:pPr>
                          <w:rPr>
                            <w:sz w:val="24"/>
                            <w:szCs w:val="24"/>
                          </w:rPr>
                        </w:pPr>
                        <w:r w:rsidRPr="00FB5B86">
                          <w:rPr>
                            <w:sz w:val="24"/>
                            <w:szCs w:val="24"/>
                          </w:rPr>
                          <w:t>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0" allowOverlap="1" wp14:anchorId="2684BA2E" wp14:editId="33B43838">
                <wp:simplePos x="0" y="0"/>
                <wp:positionH relativeFrom="column">
                  <wp:posOffset>4310380</wp:posOffset>
                </wp:positionH>
                <wp:positionV relativeFrom="paragraph">
                  <wp:posOffset>94615</wp:posOffset>
                </wp:positionV>
                <wp:extent cx="202565" cy="255905"/>
                <wp:effectExtent l="0" t="0" r="0" b="0"/>
                <wp:wrapNone/>
                <wp:docPr id="901" name="Rectangle 8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56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03107E" w14:textId="77777777" w:rsidR="00E92894" w:rsidRDefault="00E92894" w:rsidP="002C5265">
                            <w:r>
                              <w:rPr>
                                <w:sz w:val="24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84BA2E" id="Rectangle 8342" o:spid="_x0000_s1040" style="position:absolute;margin-left:339.4pt;margin-top:7.45pt;width:15.95pt;height:20.1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" o:allowincell="f" filled="f" stroked="f" strokeweight="1pt">
                <v:textbox inset="1pt,1pt,1pt,1pt">
                  <w:txbxContent>
                    <w:p w14:paraId="2B03107E" w14:textId="77777777" w:rsidR="00E92894" w:rsidRDefault="00E92894" w:rsidP="002C5265">
                      <w:r>
                        <w:rPr>
                          <w:sz w:val="24"/>
                        </w:rPr>
                        <w:t>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0" allowOverlap="1" wp14:anchorId="5CAEB512" wp14:editId="23DD8B18">
                <wp:simplePos x="0" y="0"/>
                <wp:positionH relativeFrom="column">
                  <wp:posOffset>3443605</wp:posOffset>
                </wp:positionH>
                <wp:positionV relativeFrom="paragraph">
                  <wp:posOffset>132715</wp:posOffset>
                </wp:positionV>
                <wp:extent cx="202565" cy="255905"/>
                <wp:effectExtent l="0" t="0" r="0" b="0"/>
                <wp:wrapNone/>
                <wp:docPr id="900" name="Rectangle 8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56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EFBFDB" w14:textId="77777777" w:rsidR="00E92894" w:rsidRDefault="00E92894" w:rsidP="002C5265"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AEB512" id="Rectangle 8334" o:spid="_x0000_s1041" style="position:absolute;margin-left:271.15pt;margin-top:10.45pt;width:15.95pt;height:20.1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" o:allowincell="f" filled="f" stroked="f" strokeweight="1pt">
                <v:textbox inset="1pt,1pt,1pt,1pt">
                  <w:txbxContent>
                    <w:p w14:paraId="22EFBFDB" w14:textId="77777777" w:rsidR="00E92894" w:rsidRDefault="00E92894" w:rsidP="002C5265">
                      <w:proofErr w:type="gramStart"/>
                      <w:r>
                        <w:rPr>
                          <w:sz w:val="24"/>
                        </w:rPr>
                        <w:t>a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66FCAA2B" w14:textId="77777777" w:rsidR="002C5265" w:rsidRDefault="008D36DA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569152" behindDoc="0" locked="0" layoutInCell="0" allowOverlap="1" wp14:anchorId="0E2D67AF" wp14:editId="052DEDE4">
                <wp:simplePos x="0" y="0"/>
                <wp:positionH relativeFrom="column">
                  <wp:posOffset>2007977</wp:posOffset>
                </wp:positionH>
                <wp:positionV relativeFrom="paragraph">
                  <wp:posOffset>19223</wp:posOffset>
                </wp:positionV>
                <wp:extent cx="914400" cy="616585"/>
                <wp:effectExtent l="0" t="0" r="0" b="0"/>
                <wp:wrapNone/>
                <wp:docPr id="893" name="Rectangle 8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616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12" w:space="0" w:color="0070C0"/>
                                <w:left w:val="single" w:sz="12" w:space="0" w:color="0070C0"/>
                                <w:bottom w:val="single" w:sz="12" w:space="0" w:color="0070C0"/>
                                <w:right w:val="single" w:sz="12" w:space="0" w:color="0070C0"/>
                                <w:insideH w:val="single" w:sz="6" w:space="0" w:color="auto"/>
                                <w:insideV w:val="single" w:sz="6" w:space="0" w:color="auto"/>
                              </w:tblBorders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567"/>
                              <w:gridCol w:w="567"/>
                            </w:tblGrid>
                            <w:tr w:rsidR="00E92894" w14:paraId="585C0A3F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2FEDE0E5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a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53D974A0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</w:t>
                                  </w:r>
                                </w:p>
                              </w:tc>
                            </w:tr>
                            <w:tr w:rsidR="00E92894" w14:paraId="03037CE7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5E01F0D8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0B818622" w14:textId="0E8DE7B8" w:rsidR="00E92894" w:rsidRPr="00FB5B86" w:rsidRDefault="00E92894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E92894" w14:paraId="7D612C0E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37DB6663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76F3ADD8" w14:textId="74FF4758" w:rsidR="00E92894" w:rsidRPr="00FB5B86" w:rsidRDefault="00E92894" w:rsidP="00801C0C">
                                  <w:pPr>
                                    <w:ind w:left="-445" w:right="-418"/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3E40734" w14:textId="77777777" w:rsidR="00E92894" w:rsidRDefault="00E92894" w:rsidP="002C526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2D67AF" id="Rectangle 8187" o:spid="_x0000_s1042" style="position:absolute;margin-left:158.1pt;margin-top:1.5pt;width:1in;height:48.55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" o:allowincell="f" filled="f" stroked="f" strokeweight="1pt">
                <v:textbox inset="1pt,1pt,1pt,1pt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12" w:space="0" w:color="0070C0"/>
                          <w:left w:val="single" w:sz="12" w:space="0" w:color="0070C0"/>
                          <w:bottom w:val="single" w:sz="12" w:space="0" w:color="0070C0"/>
                          <w:right w:val="single" w:sz="12" w:space="0" w:color="0070C0"/>
                          <w:insideH w:val="single" w:sz="6" w:space="0" w:color="auto"/>
                          <w:insideV w:val="single" w:sz="6" w:space="0" w:color="auto"/>
                        </w:tblBorders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567"/>
                        <w:gridCol w:w="567"/>
                      </w:tblGrid>
                      <w:tr w:rsidR="00E92894" w14:paraId="585C0A3F" w14:textId="77777777" w:rsidTr="00E24EE7">
                        <w:tc>
                          <w:tcPr>
                            <w:tcW w:w="567" w:type="dxa"/>
                          </w:tcPr>
                          <w:p w14:paraId="2FEDE0E5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53D974A0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</w:t>
                            </w:r>
                          </w:p>
                        </w:tc>
                      </w:tr>
                      <w:tr w:rsidR="00E92894" w14:paraId="03037CE7" w14:textId="77777777" w:rsidTr="00E24EE7">
                        <w:tc>
                          <w:tcPr>
                            <w:tcW w:w="567" w:type="dxa"/>
                          </w:tcPr>
                          <w:p w14:paraId="5E01F0D8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0B818622" w14:textId="0E8DE7B8" w:rsidR="00E92894" w:rsidRPr="00FB5B86" w:rsidRDefault="00E92894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  <w:tr w:rsidR="00E92894" w14:paraId="7D612C0E" w14:textId="77777777" w:rsidTr="00E24EE7">
                        <w:tc>
                          <w:tcPr>
                            <w:tcW w:w="567" w:type="dxa"/>
                          </w:tcPr>
                          <w:p w14:paraId="37DB6663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76F3ADD8" w14:textId="74FF4758" w:rsidR="00E92894" w:rsidRPr="00FB5B86" w:rsidRDefault="00E92894" w:rsidP="00801C0C">
                            <w:pPr>
                              <w:ind w:left="-445" w:right="-418"/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14:paraId="13E40734" w14:textId="77777777" w:rsidR="00E92894" w:rsidRDefault="00E92894" w:rsidP="002C5265"/>
                  </w:txbxContent>
                </v:textbox>
              </v:rect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0" allowOverlap="1" wp14:anchorId="4081ABD7" wp14:editId="4E0BF2F5">
                <wp:simplePos x="0" y="0"/>
                <wp:positionH relativeFrom="column">
                  <wp:posOffset>6271895</wp:posOffset>
                </wp:positionH>
                <wp:positionV relativeFrom="paragraph">
                  <wp:posOffset>114300</wp:posOffset>
                </wp:positionV>
                <wp:extent cx="9525" cy="246380"/>
                <wp:effectExtent l="0" t="0" r="0" b="0"/>
                <wp:wrapNone/>
                <wp:docPr id="899" name="Line 8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4638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1EFCB1" id="Line 8216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3.85pt,9pt" to="494.6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" o:allowincell="f" strokecolor="#0070c0" strokeweight="2.25pt"/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0" allowOverlap="1" wp14:anchorId="2288F58D" wp14:editId="3B748482">
                <wp:simplePos x="0" y="0"/>
                <wp:positionH relativeFrom="column">
                  <wp:posOffset>5609590</wp:posOffset>
                </wp:positionH>
                <wp:positionV relativeFrom="paragraph">
                  <wp:posOffset>114300</wp:posOffset>
                </wp:positionV>
                <wp:extent cx="0" cy="246380"/>
                <wp:effectExtent l="0" t="0" r="0" b="0"/>
                <wp:wrapNone/>
                <wp:docPr id="898" name="Line 8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638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7CA95F" id="Line 8215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pt,9pt" to="441.7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" o:allowincell="f" strokecolor="#0070c0" strokeweight="2.25pt"/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0" allowOverlap="1" wp14:anchorId="052A1979" wp14:editId="000C5176">
                <wp:simplePos x="0" y="0"/>
                <wp:positionH relativeFrom="column">
                  <wp:posOffset>5609590</wp:posOffset>
                </wp:positionH>
                <wp:positionV relativeFrom="paragraph">
                  <wp:posOffset>114300</wp:posOffset>
                </wp:positionV>
                <wp:extent cx="662305" cy="0"/>
                <wp:effectExtent l="0" t="0" r="0" b="0"/>
                <wp:wrapNone/>
                <wp:docPr id="897" name="Line 8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30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127E3D" id="Line 8214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pt,9pt" to="493.8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" o:allowincell="f" strokecolor="#0070c0" strokeweight="2.25pt"/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0" allowOverlap="1" wp14:anchorId="53E16571" wp14:editId="739DD45C">
                <wp:simplePos x="0" y="0"/>
                <wp:positionH relativeFrom="column">
                  <wp:posOffset>5304155</wp:posOffset>
                </wp:positionH>
                <wp:positionV relativeFrom="paragraph">
                  <wp:posOffset>39370</wp:posOffset>
                </wp:positionV>
                <wp:extent cx="0" cy="333375"/>
                <wp:effectExtent l="0" t="0" r="0" b="0"/>
                <wp:wrapNone/>
                <wp:docPr id="896" name="Line 8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333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36C65D" id="Line 8210" o:spid="_x0000_s1026" style="position:absolute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7.65pt,3.1pt" to="417.6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" o:allowincell="f">
                <v:stroke endarrow="block"/>
              </v:line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0" allowOverlap="1" wp14:anchorId="0098A1BA" wp14:editId="08E8CBFB">
                <wp:simplePos x="0" y="0"/>
                <wp:positionH relativeFrom="column">
                  <wp:posOffset>3867785</wp:posOffset>
                </wp:positionH>
                <wp:positionV relativeFrom="paragraph">
                  <wp:posOffset>93980</wp:posOffset>
                </wp:positionV>
                <wp:extent cx="234950" cy="191770"/>
                <wp:effectExtent l="0" t="0" r="0" b="0"/>
                <wp:wrapNone/>
                <wp:docPr id="895" name="Rectangle 8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950" cy="191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240267" w14:textId="77777777" w:rsidR="00E92894" w:rsidRDefault="00E92894" w:rsidP="002C5265"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98A1BA" id="Rectangle 8339" o:spid="_x0000_s1043" style="position:absolute;margin-left:304.55pt;margin-top:7.4pt;width:18.5pt;height:15.1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" o:allowincell="f" filled="f" stroked="f" strokeweight="1pt">
                <v:textbox inset="1pt,1pt,1pt,1pt">
                  <w:txbxContent>
                    <w:p w14:paraId="30240267" w14:textId="77777777" w:rsidR="00E92894" w:rsidRDefault="00E92894" w:rsidP="002C5265"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0" allowOverlap="1" wp14:anchorId="43A4F5CB" wp14:editId="65E6155A">
                <wp:simplePos x="0" y="0"/>
                <wp:positionH relativeFrom="column">
                  <wp:posOffset>3794125</wp:posOffset>
                </wp:positionH>
                <wp:positionV relativeFrom="paragraph">
                  <wp:posOffset>50800</wp:posOffset>
                </wp:positionV>
                <wp:extent cx="287655" cy="276860"/>
                <wp:effectExtent l="0" t="0" r="0" b="0"/>
                <wp:wrapNone/>
                <wp:docPr id="894" name="Rectangle 8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655" cy="2768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E2E749" id="Rectangle 8338" o:spid="_x0000_s1026" style="position:absolute;margin-left:298.75pt;margin-top:4pt;width:22.65pt;height:21.8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" o:allowincell="f" filled="f" strokeweight="1pt"/>
            </w:pict>
          </mc:Fallback>
        </mc:AlternateContent>
      </w:r>
    </w:p>
    <w:p w14:paraId="061915B5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0" allowOverlap="1" wp14:anchorId="14F7CBC1" wp14:editId="46CE0E3D">
                <wp:simplePos x="0" y="0"/>
                <wp:positionH relativeFrom="column">
                  <wp:posOffset>6271895</wp:posOffset>
                </wp:positionH>
                <wp:positionV relativeFrom="paragraph">
                  <wp:posOffset>125730</wp:posOffset>
                </wp:positionV>
                <wp:extent cx="0" cy="584200"/>
                <wp:effectExtent l="0" t="0" r="0" b="0"/>
                <wp:wrapNone/>
                <wp:docPr id="892" name="Line 8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8420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5F21BB" id="Line 8218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3.85pt,9.9pt" to="493.85pt,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" o:allowincell="f" strokeweight=".25pt">
                <v:stroke dashstyle="long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0" allowOverlap="1" wp14:anchorId="06B930F5" wp14:editId="6A050D41">
                <wp:simplePos x="0" y="0"/>
                <wp:positionH relativeFrom="column">
                  <wp:posOffset>5609590</wp:posOffset>
                </wp:positionH>
                <wp:positionV relativeFrom="paragraph">
                  <wp:posOffset>125730</wp:posOffset>
                </wp:positionV>
                <wp:extent cx="0" cy="584200"/>
                <wp:effectExtent l="0" t="0" r="0" b="0"/>
                <wp:wrapNone/>
                <wp:docPr id="891" name="Line 8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8420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286652" id="Line 8217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pt,9.9pt" to="441.7pt,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" o:allowincell="f" strokeweight=".25pt">
                <v:stroke dashstyle="long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0" allowOverlap="1" wp14:anchorId="2251F619" wp14:editId="5EDA614F">
                <wp:simplePos x="0" y="0"/>
                <wp:positionH relativeFrom="column">
                  <wp:posOffset>4070350</wp:posOffset>
                </wp:positionH>
                <wp:positionV relativeFrom="paragraph">
                  <wp:posOffset>54610</wp:posOffset>
                </wp:positionV>
                <wp:extent cx="245110" cy="635"/>
                <wp:effectExtent l="0" t="0" r="0" b="0"/>
                <wp:wrapNone/>
                <wp:docPr id="890" name="Line 8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511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807AAE" id="Line 8341" o:spid="_x0000_s1026" style="position:absolute;flip:x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0.5pt,4.3pt" to="339.8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" o:allowincell="f" strokeweight="1pt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0" allowOverlap="1" wp14:anchorId="6550E262" wp14:editId="7AD406B6">
                <wp:simplePos x="0" y="0"/>
                <wp:positionH relativeFrom="column">
                  <wp:posOffset>3549650</wp:posOffset>
                </wp:positionH>
                <wp:positionV relativeFrom="paragraph">
                  <wp:posOffset>44450</wp:posOffset>
                </wp:positionV>
                <wp:extent cx="245110" cy="635"/>
                <wp:effectExtent l="0" t="0" r="0" b="0"/>
                <wp:wrapNone/>
                <wp:docPr id="889" name="Line 8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511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A7183C" id="Line 8340" o:spid="_x0000_s1026" style="position:absolute;flip:x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.5pt,3.5pt" to="298.8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" o:allowincell="f" strokeweight="1pt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0" allowOverlap="1" wp14:anchorId="6F64EE77" wp14:editId="33126D5A">
                <wp:simplePos x="0" y="0"/>
                <wp:positionH relativeFrom="column">
                  <wp:posOffset>4155440</wp:posOffset>
                </wp:positionH>
                <wp:positionV relativeFrom="paragraph">
                  <wp:posOffset>130175</wp:posOffset>
                </wp:positionV>
                <wp:extent cx="542925" cy="255905"/>
                <wp:effectExtent l="0" t="0" r="0" b="0"/>
                <wp:wrapNone/>
                <wp:docPr id="888" name="Rectangle 8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889CF3" w14:textId="77777777" w:rsidR="00E92894" w:rsidRDefault="00E92894" w:rsidP="002C5265">
                            <w:r>
                              <w:rPr>
                                <w:sz w:val="24"/>
                              </w:rPr>
                              <w:t>CEE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64EE77" id="Rectangle 8336" o:spid="_x0000_s1044" style="position:absolute;margin-left:327.2pt;margin-top:10.25pt;width:42.75pt;height:20.1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" o:allowincell="f" filled="f" stroked="f" strokeweight="1pt">
                <v:textbox inset="1pt,1pt,1pt,1pt">
                  <w:txbxContent>
                    <w:p w14:paraId="05889CF3" w14:textId="77777777" w:rsidR="00E92894" w:rsidRDefault="00E92894" w:rsidP="002C5265">
                      <w:r>
                        <w:rPr>
                          <w:sz w:val="24"/>
                        </w:rPr>
                        <w:t>CEE</w:t>
                      </w:r>
                    </w:p>
                  </w:txbxContent>
                </v:textbox>
              </v:rect>
            </w:pict>
          </mc:Fallback>
        </mc:AlternateContent>
      </w:r>
    </w:p>
    <w:p w14:paraId="0B626B51" w14:textId="77777777" w:rsidR="002C5265" w:rsidRDefault="00801C0C" w:rsidP="002C5265">
      <w:r>
        <w:rPr>
          <w:noProof/>
        </w:rPr>
        <mc:AlternateContent>
          <mc:Choice Requires="wpg">
            <w:drawing>
              <wp:anchor distT="0" distB="0" distL="114300" distR="114300" simplePos="0" relativeHeight="251623424" behindDoc="0" locked="0" layoutInCell="1" allowOverlap="1" wp14:anchorId="1652422A" wp14:editId="64F9EBA3">
                <wp:simplePos x="0" y="0"/>
                <wp:positionH relativeFrom="column">
                  <wp:posOffset>3602990</wp:posOffset>
                </wp:positionH>
                <wp:positionV relativeFrom="paragraph">
                  <wp:posOffset>105410</wp:posOffset>
                </wp:positionV>
                <wp:extent cx="774065" cy="338455"/>
                <wp:effectExtent l="0" t="0" r="0" b="42545"/>
                <wp:wrapNone/>
                <wp:docPr id="879" name="Group 8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4065" cy="338455"/>
                          <a:chOff x="6775" y="12654"/>
                          <a:chExt cx="1679" cy="712"/>
                        </a:xfrm>
                      </wpg:grpSpPr>
                      <wps:wsp>
                        <wps:cNvPr id="880" name="AutoShape 8329"/>
                        <wps:cNvSpPr>
                          <a:spLocks noChangeArrowheads="1"/>
                        </wps:cNvSpPr>
                        <wps:spPr bwMode="auto">
                          <a:xfrm rot="5400000">
                            <a:off x="7174" y="12751"/>
                            <a:ext cx="660" cy="570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Text Box 8331"/>
                        <wps:cNvSpPr txBox="1">
                          <a:spLocks noChangeArrowheads="1"/>
                        </wps:cNvSpPr>
                        <wps:spPr bwMode="auto">
                          <a:xfrm>
                            <a:off x="7974" y="12654"/>
                            <a:ext cx="480" cy="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C98517" w14:textId="77777777" w:rsidR="00E92894" w:rsidRDefault="00E92894" w:rsidP="002C5265">
                              <w: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Line 8332"/>
                        <wps:cNvCnPr>
                          <a:cxnSpLocks noChangeShapeType="1"/>
                        </wps:cNvCnPr>
                        <wps:spPr bwMode="auto">
                          <a:xfrm>
                            <a:off x="7810" y="13043"/>
                            <a:ext cx="5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Line 8333"/>
                        <wps:cNvCnPr>
                          <a:cxnSpLocks noChangeShapeType="1"/>
                        </wps:cNvCnPr>
                        <wps:spPr bwMode="auto">
                          <a:xfrm flipH="1">
                            <a:off x="6775" y="13028"/>
                            <a:ext cx="4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52422A" id="Group 8328" o:spid="_x0000_s1045" style="position:absolute;margin-left:283.7pt;margin-top:8.3pt;width:60.95pt;height:26.65pt;z-index:251623424" coordorigin="6775,12654" coordsize="1679,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8329" o:spid="_x0000_s1046" type="#_x0000_t5" style="position:absolute;left:7174;top:12751;width:660;height:57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"/>
                <v:shape id="Text Box 8331" o:spid="_x0000_s1047" type="#_x0000_t202" style="position:absolute;left:7974;top:12654;width:480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" filled="f" stroked="f">
                  <v:textbox>
                    <w:txbxContent>
                      <w:p w14:paraId="38C98517" w14:textId="77777777" w:rsidR="00E92894" w:rsidRDefault="00E92894" w:rsidP="002C5265">
                        <w:r>
                          <w:t>L</w:t>
                        </w:r>
                      </w:p>
                    </w:txbxContent>
                  </v:textbox>
                </v:shape>
                <v:line id="Line 8332" o:spid="_x0000_s1048" style="position:absolute;visibility:visible;mso-wrap-style:square" from="7810,13043" to="8335,13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"/>
                <v:line id="Line 8333" o:spid="_x0000_s1049" style="position:absolute;flip:x;visibility:visible;mso-wrap-style:square" from="6775,13028" to="7195,13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"/>
              </v:group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0" allowOverlap="1" wp14:anchorId="5E0249E4" wp14:editId="62D1B32A">
                <wp:simplePos x="0" y="0"/>
                <wp:positionH relativeFrom="column">
                  <wp:posOffset>6262370</wp:posOffset>
                </wp:positionH>
                <wp:positionV relativeFrom="paragraph">
                  <wp:posOffset>65405</wp:posOffset>
                </wp:positionV>
                <wp:extent cx="305435" cy="0"/>
                <wp:effectExtent l="0" t="0" r="0" b="0"/>
                <wp:wrapNone/>
                <wp:docPr id="887" name="Line 8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543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7758EF" id="Line 8213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3.1pt,5.15pt" to="517.15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" o:allowincell="f" strokecolor="#0070c0" strokeweight="2.25pt"/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0" allowOverlap="1" wp14:anchorId="71517F70" wp14:editId="21D34221">
                <wp:simplePos x="0" y="0"/>
                <wp:positionH relativeFrom="column">
                  <wp:posOffset>5304155</wp:posOffset>
                </wp:positionH>
                <wp:positionV relativeFrom="paragraph">
                  <wp:posOffset>74930</wp:posOffset>
                </wp:positionV>
                <wp:extent cx="305435" cy="0"/>
                <wp:effectExtent l="0" t="0" r="0" b="0"/>
                <wp:wrapNone/>
                <wp:docPr id="886" name="Line 8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543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0B9BE2" id="Line 8212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7.65pt,5.9pt" to="441.7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" o:allowincell="f" strokecolor="#0070c0" strokeweight="2.25pt"/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0" allowOverlap="1" wp14:anchorId="45819ACD" wp14:editId="409CA6BB">
                <wp:simplePos x="0" y="0"/>
                <wp:positionH relativeFrom="column">
                  <wp:posOffset>5304155</wp:posOffset>
                </wp:positionH>
                <wp:positionV relativeFrom="paragraph">
                  <wp:posOffset>74930</wp:posOffset>
                </wp:positionV>
                <wp:extent cx="1324610" cy="0"/>
                <wp:effectExtent l="0" t="0" r="0" b="0"/>
                <wp:wrapNone/>
                <wp:docPr id="885" name="Line 8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246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04E603" id="Line 8208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7.65pt,5.9pt" to="521.9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" o:allowincell="f">
                <v:stroke endarrow="block"/>
              </v:line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0" allowOverlap="1" wp14:anchorId="40EE465E" wp14:editId="54B53D5B">
                <wp:simplePos x="0" y="0"/>
                <wp:positionH relativeFrom="column">
                  <wp:posOffset>3454400</wp:posOffset>
                </wp:positionH>
                <wp:positionV relativeFrom="paragraph">
                  <wp:posOffset>134620</wp:posOffset>
                </wp:positionV>
                <wp:extent cx="202565" cy="255905"/>
                <wp:effectExtent l="0" t="0" r="0" b="0"/>
                <wp:wrapNone/>
                <wp:docPr id="878" name="Rectangle 8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56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C1663A" w14:textId="77777777" w:rsidR="00E92894" w:rsidRDefault="00E92894" w:rsidP="002C5265"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EE465E" id="Rectangle 8335" o:spid="_x0000_s1050" style="position:absolute;margin-left:272pt;margin-top:10.6pt;width:15.95pt;height:20.1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" o:allowincell="f" filled="f" stroked="f" strokeweight="1pt">
                <v:textbox inset="1pt,1pt,1pt,1pt">
                  <w:txbxContent>
                    <w:p w14:paraId="6FC1663A" w14:textId="77777777" w:rsidR="00E92894" w:rsidRDefault="00E92894" w:rsidP="002C5265">
                      <w:proofErr w:type="gramStart"/>
                      <w:r>
                        <w:rPr>
                          <w:sz w:val="24"/>
                        </w:rPr>
                        <w:t>a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59BBBC7E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0" allowOverlap="1" wp14:anchorId="11528EEE" wp14:editId="47FFBBB4">
                <wp:simplePos x="0" y="0"/>
                <wp:positionH relativeFrom="column">
                  <wp:posOffset>5055870</wp:posOffset>
                </wp:positionH>
                <wp:positionV relativeFrom="paragraph">
                  <wp:posOffset>92075</wp:posOffset>
                </wp:positionV>
                <wp:extent cx="458470" cy="375285"/>
                <wp:effectExtent l="0" t="0" r="0" b="0"/>
                <wp:wrapNone/>
                <wp:docPr id="877" name="Text Box 8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470" cy="375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A2668E" w14:textId="77777777" w:rsidR="00E92894" w:rsidRDefault="00E92894" w:rsidP="002C5265"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28EEE" id="Text Box 8220" o:spid="_x0000_s1051" type="#_x0000_t202" style="position:absolute;margin-left:398.1pt;margin-top:7.25pt;width:36.1pt;height:29.5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" o:allowincell="f" filled="f" stroked="f">
                <v:textbox>
                  <w:txbxContent>
                    <w:p w14:paraId="49A2668E" w14:textId="77777777" w:rsidR="00E92894" w:rsidRDefault="00E92894" w:rsidP="002C5265"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 w14:paraId="123B2536" w14:textId="678E36B0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0" allowOverlap="1" wp14:anchorId="46AFDBB6" wp14:editId="55D4E5DD">
                <wp:simplePos x="0" y="0"/>
                <wp:positionH relativeFrom="column">
                  <wp:posOffset>5304155</wp:posOffset>
                </wp:positionH>
                <wp:positionV relativeFrom="paragraph">
                  <wp:posOffset>-2540</wp:posOffset>
                </wp:positionV>
                <wp:extent cx="0" cy="333375"/>
                <wp:effectExtent l="0" t="0" r="0" b="0"/>
                <wp:wrapNone/>
                <wp:docPr id="872" name="Line 8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333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F31C3D" id="Line 8211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7.65pt,-.2pt" to="417.65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" o:allowincell="f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0" allowOverlap="1" wp14:anchorId="28B8EC50" wp14:editId="3C185419">
                <wp:simplePos x="0" y="0"/>
                <wp:positionH relativeFrom="column">
                  <wp:posOffset>4102735</wp:posOffset>
                </wp:positionH>
                <wp:positionV relativeFrom="paragraph">
                  <wp:posOffset>100330</wp:posOffset>
                </wp:positionV>
                <wp:extent cx="542925" cy="255905"/>
                <wp:effectExtent l="0" t="0" r="0" b="0"/>
                <wp:wrapNone/>
                <wp:docPr id="871" name="Rectangle 8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784BEA" w14:textId="77777777" w:rsidR="00E92894" w:rsidRDefault="00E92894" w:rsidP="002C5265">
                            <w:r>
                              <w:rPr>
                                <w:sz w:val="24"/>
                              </w:rPr>
                              <w:t>USA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B8EC50" id="Rectangle 8337" o:spid="_x0000_s1052" style="position:absolute;margin-left:323.05pt;margin-top:7.9pt;width:42.75pt;height:20.1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" o:allowincell="f" filled="f" stroked="f" strokeweight="1pt">
                <v:textbox inset="1pt,1pt,1pt,1pt">
                  <w:txbxContent>
                    <w:p w14:paraId="58784BEA" w14:textId="77777777" w:rsidR="00E92894" w:rsidRDefault="00E92894" w:rsidP="002C5265">
                      <w:r>
                        <w:rPr>
                          <w:sz w:val="24"/>
                        </w:rPr>
                        <w:t>USA</w:t>
                      </w:r>
                    </w:p>
                  </w:txbxContent>
                </v:textbox>
              </v:rect>
            </w:pict>
          </mc:Fallback>
        </mc:AlternateContent>
      </w:r>
    </w:p>
    <w:p w14:paraId="020F50A1" w14:textId="77777777" w:rsidR="002C5265" w:rsidRDefault="002C5265" w:rsidP="002C5265"/>
    <w:p w14:paraId="2094D2F5" w14:textId="3867B289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0" allowOverlap="1" wp14:anchorId="48AA0D95" wp14:editId="7D38FEA4">
                <wp:simplePos x="0" y="0"/>
                <wp:positionH relativeFrom="column">
                  <wp:posOffset>5304155</wp:posOffset>
                </wp:positionH>
                <wp:positionV relativeFrom="paragraph">
                  <wp:posOffset>23495</wp:posOffset>
                </wp:positionV>
                <wp:extent cx="1324610" cy="0"/>
                <wp:effectExtent l="0" t="0" r="0" b="0"/>
                <wp:wrapNone/>
                <wp:docPr id="868" name="Line 8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246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198579" id="Line 8209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7.65pt,1.85pt" to="521.9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" o:allowincell="f">
                <v:stroke endarrow="block"/>
              </v:line>
            </w:pict>
          </mc:Fallback>
        </mc:AlternateContent>
      </w:r>
    </w:p>
    <w:p w14:paraId="086DC9C4" w14:textId="77777777" w:rsidR="0021281B" w:rsidRDefault="0021281B" w:rsidP="0021281B">
      <w:pPr>
        <w:rPr>
          <w:b/>
          <w:i/>
          <w:noProof/>
          <w:sz w:val="22"/>
          <w:szCs w:val="22"/>
          <w:u w:val="single"/>
        </w:rPr>
      </w:pPr>
    </w:p>
    <w:p w14:paraId="76E216A0" w14:textId="77777777" w:rsidR="00860A15" w:rsidRDefault="00860A15" w:rsidP="0021281B">
      <w:pPr>
        <w:rPr>
          <w:b/>
          <w:i/>
          <w:noProof/>
          <w:sz w:val="22"/>
          <w:szCs w:val="22"/>
          <w:u w:val="single"/>
        </w:rPr>
      </w:pPr>
    </w:p>
    <w:p w14:paraId="5A8B01B1" w14:textId="77777777" w:rsidR="00860A15" w:rsidRDefault="00860A15" w:rsidP="0021281B">
      <w:pPr>
        <w:rPr>
          <w:b/>
          <w:i/>
          <w:noProof/>
          <w:sz w:val="22"/>
          <w:szCs w:val="22"/>
          <w:u w:val="single"/>
        </w:rPr>
      </w:pPr>
    </w:p>
    <w:p w14:paraId="21CCD006" w14:textId="77777777" w:rsidR="00860A15" w:rsidRDefault="00860A15" w:rsidP="0021281B">
      <w:pPr>
        <w:rPr>
          <w:b/>
          <w:i/>
          <w:noProof/>
          <w:sz w:val="22"/>
          <w:szCs w:val="22"/>
          <w:u w:val="single"/>
        </w:rPr>
      </w:pPr>
    </w:p>
    <w:p w14:paraId="49553F29" w14:textId="191D9246" w:rsidR="002C5265" w:rsidRPr="0021281B" w:rsidRDefault="00447000" w:rsidP="0021281B">
      <w:pPr>
        <w:numPr>
          <w:ilvl w:val="0"/>
          <w:numId w:val="38"/>
        </w:numPr>
        <w:overflowPunct/>
        <w:autoSpaceDE/>
        <w:autoSpaceDN/>
        <w:adjustRightInd/>
        <w:spacing w:before="120" w:after="120"/>
        <w:ind w:hanging="295"/>
        <w:textAlignment w:val="auto"/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</w:pPr>
      <w:r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58D0B9C4" wp14:editId="0F6CA32C">
                <wp:simplePos x="0" y="0"/>
                <wp:positionH relativeFrom="column">
                  <wp:posOffset>5474335</wp:posOffset>
                </wp:positionH>
                <wp:positionV relativeFrom="paragraph">
                  <wp:posOffset>309245</wp:posOffset>
                </wp:positionV>
                <wp:extent cx="468630" cy="223520"/>
                <wp:effectExtent l="0" t="0" r="26670" b="24130"/>
                <wp:wrapNone/>
                <wp:docPr id="866" name="Rectangle 8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8630" cy="2235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384F71B" w14:textId="466A9468" w:rsidR="00E92894" w:rsidRPr="005D1228" w:rsidRDefault="00E92894" w:rsidP="002C5265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D0B9C4" id="Rectangle 8204" o:spid="_x0000_s1053" style="position:absolute;left:0;text-align:left;margin-left:431.05pt;margin-top:24.35pt;width:36.9pt;height:17.6pt;z-index: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" filled="f" strokeweight="1pt">
                <v:textbox inset="1pt,1pt,1pt,1pt">
                  <w:txbxContent>
                    <w:p w14:paraId="5384F71B" w14:textId="466A9468" w:rsidR="00E92894" w:rsidRPr="005D1228" w:rsidRDefault="00E92894" w:rsidP="002C5265">
                      <w:pPr>
                        <w:rPr>
                          <w:color w:val="FF0000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C5265" w:rsidRPr="0021281B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w:t xml:space="preserve">Fonction NON :  </w:t>
      </w:r>
      <w:r w:rsidR="00801C0C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w:t xml:space="preserve"> </w:t>
      </w:r>
      <w:r w:rsidR="002C5265" w:rsidRPr="0021281B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w:t>(complément)</w:t>
      </w:r>
      <w:r w:rsidR="0021281B" w:rsidRPr="0021281B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w:t> :</w:t>
      </w:r>
    </w:p>
    <w:p w14:paraId="6664DE96" w14:textId="32D4646E" w:rsidR="002C5265" w:rsidRDefault="002C5265" w:rsidP="002C5265">
      <w:pPr>
        <w:jc w:val="center"/>
      </w:pPr>
      <w:proofErr w:type="spellStart"/>
      <w:r>
        <w:rPr>
          <w:color w:val="000000"/>
        </w:rPr>
        <w:t>L</w:t>
      </w:r>
      <w:proofErr w:type="spellEnd"/>
      <w:r>
        <w:rPr>
          <w:color w:val="000000"/>
        </w:rPr>
        <w:t xml:space="preserve"> reproduit l’inverse de la variable d’entrée a.</w:t>
      </w:r>
      <w:r w:rsidRPr="006C16F4">
        <w:rPr>
          <w:color w:val="000000"/>
        </w:rPr>
        <w:t xml:space="preserve"> </w:t>
      </w:r>
      <w:r>
        <w:rPr>
          <w:color w:val="000000"/>
        </w:rPr>
        <w:tab/>
      </w:r>
      <w:r>
        <w:rPr>
          <w:color w:val="000000"/>
        </w:rPr>
        <w:tab/>
        <w:t>Equation logique</w:t>
      </w:r>
    </w:p>
    <w:p w14:paraId="46BC0066" w14:textId="77777777" w:rsidR="002C5265" w:rsidRDefault="002C5265" w:rsidP="002C5265"/>
    <w:p w14:paraId="35683614" w14:textId="77777777" w:rsidR="002C5265" w:rsidRPr="0021281B" w:rsidRDefault="002C5265" w:rsidP="002C5265">
      <w:pPr>
        <w:rPr>
          <w:b/>
          <w:bCs/>
          <w:i/>
          <w:iCs/>
        </w:rPr>
      </w:pPr>
      <w:r w:rsidRPr="0021281B">
        <w:rPr>
          <w:b/>
          <w:bCs/>
          <w:i/>
          <w:iCs/>
        </w:rPr>
        <w:t xml:space="preserve">Schéma électrique 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>Table de Vérité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</w:r>
      <w:r w:rsid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>Logigramme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>Chronogramme</w:t>
      </w:r>
    </w:p>
    <w:p w14:paraId="79EF5BC1" w14:textId="77777777" w:rsidR="002C5265" w:rsidRDefault="00534C80" w:rsidP="002C5265">
      <w:r>
        <w:rPr>
          <w:noProof/>
        </w:rPr>
        <mc:AlternateContent>
          <mc:Choice Requires="wpg">
            <w:drawing>
              <wp:anchor distT="0" distB="0" distL="114300" distR="114300" simplePos="0" relativeHeight="251620352" behindDoc="0" locked="0" layoutInCell="1" allowOverlap="1" wp14:anchorId="501D96E3" wp14:editId="10F08429">
                <wp:simplePos x="0" y="0"/>
                <wp:positionH relativeFrom="column">
                  <wp:posOffset>4874260</wp:posOffset>
                </wp:positionH>
                <wp:positionV relativeFrom="paragraph">
                  <wp:posOffset>24765</wp:posOffset>
                </wp:positionV>
                <wp:extent cx="1572895" cy="955675"/>
                <wp:effectExtent l="0" t="0" r="65405" b="34925"/>
                <wp:wrapNone/>
                <wp:docPr id="851" name="Group 8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72895" cy="955675"/>
                          <a:chOff x="8529" y="8692"/>
                          <a:chExt cx="2477" cy="1505"/>
                        </a:xfrm>
                      </wpg:grpSpPr>
                      <wps:wsp>
                        <wps:cNvPr id="852" name="Line 8308"/>
                        <wps:cNvCnPr>
                          <a:cxnSpLocks noChangeShapeType="1"/>
                        </wps:cNvCnPr>
                        <wps:spPr bwMode="auto">
                          <a:xfrm>
                            <a:off x="8920" y="9334"/>
                            <a:ext cx="208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3" name="Line 8309"/>
                        <wps:cNvCnPr>
                          <a:cxnSpLocks noChangeShapeType="1"/>
                        </wps:cNvCnPr>
                        <wps:spPr bwMode="auto">
                          <a:xfrm>
                            <a:off x="8920" y="10098"/>
                            <a:ext cx="208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4" name="Line 8310"/>
                        <wps:cNvCnPr>
                          <a:cxnSpLocks noChangeShapeType="1"/>
                        </wps:cNvCnPr>
                        <wps:spPr bwMode="auto">
                          <a:xfrm flipV="1">
                            <a:off x="8920" y="8818"/>
                            <a:ext cx="0" cy="5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5" name="Line 8311"/>
                        <wps:cNvCnPr>
                          <a:cxnSpLocks noChangeShapeType="1"/>
                        </wps:cNvCnPr>
                        <wps:spPr bwMode="auto">
                          <a:xfrm flipV="1">
                            <a:off x="8920" y="9672"/>
                            <a:ext cx="0" cy="5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6" name="Line 8312"/>
                        <wps:cNvCnPr>
                          <a:cxnSpLocks noChangeShapeType="1"/>
                        </wps:cNvCnPr>
                        <wps:spPr bwMode="auto">
                          <a:xfrm>
                            <a:off x="8920" y="9334"/>
                            <a:ext cx="481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7" name="Line 8313"/>
                        <wps:cNvCnPr>
                          <a:cxnSpLocks noChangeShapeType="1"/>
                        </wps:cNvCnPr>
                        <wps:spPr bwMode="auto">
                          <a:xfrm>
                            <a:off x="10429" y="9319"/>
                            <a:ext cx="481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8" name="Line 8314"/>
                        <wps:cNvCnPr>
                          <a:cxnSpLocks noChangeShapeType="1"/>
                        </wps:cNvCnPr>
                        <wps:spPr bwMode="auto">
                          <a:xfrm>
                            <a:off x="9401" y="8936"/>
                            <a:ext cx="1043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9" name="Line 8315"/>
                        <wps:cNvCnPr>
                          <a:cxnSpLocks noChangeShapeType="1"/>
                        </wps:cNvCnPr>
                        <wps:spPr bwMode="auto">
                          <a:xfrm>
                            <a:off x="9401" y="8936"/>
                            <a:ext cx="0" cy="38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0" name="Line 8316"/>
                        <wps:cNvCnPr>
                          <a:cxnSpLocks noChangeShapeType="1"/>
                        </wps:cNvCnPr>
                        <wps:spPr bwMode="auto">
                          <a:xfrm>
                            <a:off x="10444" y="8936"/>
                            <a:ext cx="15" cy="38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1" name="Line 8317"/>
                        <wps:cNvCnPr>
                          <a:cxnSpLocks noChangeShapeType="1"/>
                        </wps:cNvCnPr>
                        <wps:spPr bwMode="auto">
                          <a:xfrm>
                            <a:off x="9401" y="9184"/>
                            <a:ext cx="0" cy="92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2" name="Line 8318"/>
                        <wps:cNvCnPr>
                          <a:cxnSpLocks noChangeShapeType="1"/>
                        </wps:cNvCnPr>
                        <wps:spPr bwMode="auto">
                          <a:xfrm>
                            <a:off x="10444" y="9184"/>
                            <a:ext cx="0" cy="92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3" name="Text Box 8319"/>
                        <wps:cNvSpPr txBox="1">
                          <a:spLocks noChangeArrowheads="1"/>
                        </wps:cNvSpPr>
                        <wps:spPr bwMode="auto">
                          <a:xfrm>
                            <a:off x="8604" y="8692"/>
                            <a:ext cx="722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F63BBB" w14:textId="77777777" w:rsidR="00E92894" w:rsidRDefault="00E92894" w:rsidP="002C5265">
                              <w:proofErr w:type="gramStart"/>
                              <w: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Text Box 8320"/>
                        <wps:cNvSpPr txBox="1">
                          <a:spLocks noChangeArrowheads="1"/>
                        </wps:cNvSpPr>
                        <wps:spPr bwMode="auto">
                          <a:xfrm>
                            <a:off x="8529" y="9591"/>
                            <a:ext cx="722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F1F1CB" w14:textId="77777777" w:rsidR="00E92894" w:rsidRDefault="00E92894" w:rsidP="002C5265">
                              <w: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1D96E3" id="Group 8307" o:spid="_x0000_s1054" style="position:absolute;margin-left:383.8pt;margin-top:1.95pt;width:123.85pt;height:75.25pt;z-index:251620352" coordorigin="8529,8692" coordsize="2477,1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">
                <v:line id="Line 8308" o:spid="_x0000_s1055" style="position:absolute;visibility:visible;mso-wrap-style:square" from="8920,9334" to="11006,9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">
                  <v:stroke endarrow="block"/>
                </v:line>
                <v:line id="Line 8309" o:spid="_x0000_s1056" style="position:absolute;visibility:visible;mso-wrap-style:square" from="8920,10098" to="11006,10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">
                  <v:stroke endarrow="block"/>
                </v:line>
                <v:line id="Line 8310" o:spid="_x0000_s1057" style="position:absolute;flip:y;visibility:visible;mso-wrap-style:square" from="8920,8818" to="8920,9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">
                  <v:stroke endarrow="block"/>
                </v:line>
                <v:line id="Line 8311" o:spid="_x0000_s1058" style="position:absolute;flip:y;visibility:visible;mso-wrap-style:square" from="8920,9672" to="8920,10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">
                  <v:stroke endarrow="block"/>
                </v:line>
                <v:line id="Line 8312" o:spid="_x0000_s1059" style="position:absolute;visibility:visible;mso-wrap-style:square" from="8920,9334" to="9401,9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" strokecolor="#0070c0" strokeweight="2.25pt"/>
                <v:line id="Line 8313" o:spid="_x0000_s1060" style="position:absolute;visibility:visible;mso-wrap-style:square" from="10429,9319" to="10910,9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" strokecolor="#0070c0" strokeweight="2.25pt"/>
                <v:line id="Line 8314" o:spid="_x0000_s1061" style="position:absolute;visibility:visible;mso-wrap-style:square" from="9401,8936" to="10444,8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" strokecolor="#0070c0" strokeweight="2.25pt"/>
                <v:line id="Line 8315" o:spid="_x0000_s1062" style="position:absolute;visibility:visible;mso-wrap-style:square" from="9401,8936" to="9401,9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" strokecolor="#0070c0" strokeweight="2.25pt"/>
                <v:line id="Line 8316" o:spid="_x0000_s1063" style="position:absolute;visibility:visible;mso-wrap-style:square" from="10444,8936" to="10459,9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" strokecolor="#0070c0" strokeweight="2.25pt"/>
                <v:line id="Line 8317" o:spid="_x0000_s1064" style="position:absolute;visibility:visible;mso-wrap-style:square" from="9401,9184" to="9401,10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" strokeweight=".25pt">
                  <v:stroke dashstyle="longDash"/>
                </v:line>
                <v:line id="Line 8318" o:spid="_x0000_s1065" style="position:absolute;visibility:visible;mso-wrap-style:square" from="10444,9184" to="10444,10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" strokeweight=".25pt">
                  <v:stroke dashstyle="longDash"/>
                </v:line>
                <v:shape id="Text Box 8319" o:spid="_x0000_s1066" type="#_x0000_t202" style="position:absolute;left:8604;top:8692;width:722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" filled="f" stroked="f">
                  <v:textbox>
                    <w:txbxContent>
                      <w:p w14:paraId="7AF63BBB" w14:textId="77777777" w:rsidR="00E92894" w:rsidRDefault="00E92894" w:rsidP="002C5265">
                        <w:proofErr w:type="gramStart"/>
                        <w: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Text Box 8320" o:spid="_x0000_s1067" type="#_x0000_t202" style="position:absolute;left:8529;top:9591;width:722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" filled="f" stroked="f">
                  <v:textbox>
                    <w:txbxContent>
                      <w:p w14:paraId="66F1F1CB" w14:textId="77777777" w:rsidR="00E92894" w:rsidRDefault="00E92894" w:rsidP="002C5265">
                        <w:r>
                          <w:t>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0" allowOverlap="1" wp14:anchorId="1AC0DA5A" wp14:editId="26AE5454">
                <wp:simplePos x="0" y="0"/>
                <wp:positionH relativeFrom="column">
                  <wp:posOffset>4088765</wp:posOffset>
                </wp:positionH>
                <wp:positionV relativeFrom="paragraph">
                  <wp:posOffset>129540</wp:posOffset>
                </wp:positionV>
                <wp:extent cx="377825" cy="309245"/>
                <wp:effectExtent l="0" t="0" r="0" b="0"/>
                <wp:wrapNone/>
                <wp:docPr id="850" name="Text Box 8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825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1F47C" w14:textId="77777777" w:rsidR="00E92894" w:rsidRPr="006C16F4" w:rsidRDefault="00E92894" w:rsidP="002C5265">
                            <w:r w:rsidRPr="006C16F4"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C0DA5A" id="Text Box 8321" o:spid="_x0000_s1068" type="#_x0000_t202" style="position:absolute;margin-left:321.95pt;margin-top:10.2pt;width:29.75pt;height:24.35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" o:allowincell="f" filled="f" stroked="f">
                <v:textbox>
                  <w:txbxContent>
                    <w:p w14:paraId="2821F47C" w14:textId="77777777" w:rsidR="00E92894" w:rsidRPr="006C16F4" w:rsidRDefault="00E92894" w:rsidP="002C5265">
                      <w:r w:rsidRPr="006C16F4"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 w14:paraId="6E9FE7AF" w14:textId="5E3A4679" w:rsidR="002C5265" w:rsidRDefault="00E92894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570176" behindDoc="0" locked="0" layoutInCell="0" allowOverlap="1" wp14:anchorId="39DF1F06" wp14:editId="08E5D4F7">
                <wp:simplePos x="0" y="0"/>
                <wp:positionH relativeFrom="column">
                  <wp:posOffset>1978659</wp:posOffset>
                </wp:positionH>
                <wp:positionV relativeFrom="paragraph">
                  <wp:posOffset>21590</wp:posOffset>
                </wp:positionV>
                <wp:extent cx="885825" cy="616585"/>
                <wp:effectExtent l="0" t="0" r="9525" b="0"/>
                <wp:wrapNone/>
                <wp:docPr id="846" name="Rectangle 8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825" cy="616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12" w:space="0" w:color="0070C0"/>
                                <w:left w:val="single" w:sz="12" w:space="0" w:color="0070C0"/>
                                <w:bottom w:val="single" w:sz="12" w:space="0" w:color="0070C0"/>
                                <w:right w:val="single" w:sz="12" w:space="0" w:color="0070C0"/>
                                <w:insideH w:val="single" w:sz="6" w:space="0" w:color="auto"/>
                                <w:insideV w:val="single" w:sz="6" w:space="0" w:color="auto"/>
                              </w:tblBorders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567"/>
                              <w:gridCol w:w="567"/>
                            </w:tblGrid>
                            <w:tr w:rsidR="00E92894" w14:paraId="00B4AAEE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4DBA4706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a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7E438E3D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</w:t>
                                  </w:r>
                                </w:p>
                              </w:tc>
                            </w:tr>
                            <w:tr w:rsidR="00E92894" w14:paraId="48D2730A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2E0E2E2D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710E3349" w14:textId="760AD1FD" w:rsidR="00E92894" w:rsidRPr="003516AC" w:rsidRDefault="00E92894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E92894" w14:paraId="20952461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4C941E13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695297C4" w14:textId="1826C07D" w:rsidR="00E92894" w:rsidRPr="003516AC" w:rsidRDefault="00E92894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4A15F7A" w14:textId="77777777" w:rsidR="00E92894" w:rsidRDefault="00E92894" w:rsidP="002C526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DF1F06" id="Rectangle 8198" o:spid="_x0000_s1069" style="position:absolute;margin-left:155.8pt;margin-top:1.7pt;width:69.75pt;height:48.55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" o:allowincell="f" filled="f" stroked="f" strokeweight="1pt">
                <v:textbox inset="1pt,1pt,1pt,1pt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12" w:space="0" w:color="0070C0"/>
                          <w:left w:val="single" w:sz="12" w:space="0" w:color="0070C0"/>
                          <w:bottom w:val="single" w:sz="12" w:space="0" w:color="0070C0"/>
                          <w:right w:val="single" w:sz="12" w:space="0" w:color="0070C0"/>
                          <w:insideH w:val="single" w:sz="6" w:space="0" w:color="auto"/>
                          <w:insideV w:val="single" w:sz="6" w:space="0" w:color="auto"/>
                        </w:tblBorders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567"/>
                        <w:gridCol w:w="567"/>
                      </w:tblGrid>
                      <w:tr w:rsidR="00E92894" w14:paraId="00B4AAEE" w14:textId="77777777" w:rsidTr="00E24EE7">
                        <w:tc>
                          <w:tcPr>
                            <w:tcW w:w="567" w:type="dxa"/>
                          </w:tcPr>
                          <w:p w14:paraId="4DBA4706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7E438E3D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</w:t>
                            </w:r>
                          </w:p>
                        </w:tc>
                      </w:tr>
                      <w:tr w:rsidR="00E92894" w14:paraId="48D2730A" w14:textId="77777777" w:rsidTr="00E24EE7">
                        <w:tc>
                          <w:tcPr>
                            <w:tcW w:w="567" w:type="dxa"/>
                          </w:tcPr>
                          <w:p w14:paraId="2E0E2E2D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710E3349" w14:textId="760AD1FD" w:rsidR="00E92894" w:rsidRPr="003516AC" w:rsidRDefault="00E92894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  <w:tr w:rsidR="00E92894" w14:paraId="20952461" w14:textId="77777777" w:rsidTr="00E24EE7">
                        <w:tc>
                          <w:tcPr>
                            <w:tcW w:w="567" w:type="dxa"/>
                          </w:tcPr>
                          <w:p w14:paraId="4C941E13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695297C4" w14:textId="1826C07D" w:rsidR="00E92894" w:rsidRPr="003516AC" w:rsidRDefault="00E92894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14:paraId="14A15F7A" w14:textId="77777777" w:rsidR="00E92894" w:rsidRDefault="00E92894" w:rsidP="002C5265"/>
                  </w:txbxContent>
                </v:textbox>
              </v:rect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62DF97F1" wp14:editId="7427AEEA">
                <wp:simplePos x="0" y="0"/>
                <wp:positionH relativeFrom="column">
                  <wp:posOffset>949960</wp:posOffset>
                </wp:positionH>
                <wp:positionV relativeFrom="paragraph">
                  <wp:posOffset>19050</wp:posOffset>
                </wp:positionV>
                <wp:extent cx="318135" cy="251460"/>
                <wp:effectExtent l="0" t="0" r="0" b="0"/>
                <wp:wrapNone/>
                <wp:docPr id="849" name="Text Box 8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647B09" w14:textId="77777777" w:rsidR="00E92894" w:rsidRPr="00FB5B86" w:rsidRDefault="00E92894" w:rsidP="002C526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B5B86">
                              <w:rPr>
                                <w:sz w:val="24"/>
                                <w:szCs w:val="24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DF97F1" id="Text Box 8542" o:spid="_x0000_s1070" type="#_x0000_t202" style="position:absolute;margin-left:74.8pt;margin-top:1.5pt;width:25.05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" o:allowincell="f" filled="f" stroked="f">
                <v:textbox>
                  <w:txbxContent>
                    <w:p w14:paraId="3D647B09" w14:textId="77777777" w:rsidR="00E92894" w:rsidRPr="00FB5B86" w:rsidRDefault="00E92894" w:rsidP="002C5265">
                      <w:pPr>
                        <w:rPr>
                          <w:sz w:val="24"/>
                          <w:szCs w:val="24"/>
                        </w:rPr>
                      </w:pPr>
                      <w:r w:rsidRPr="00FB5B86">
                        <w:rPr>
                          <w:sz w:val="24"/>
                          <w:szCs w:val="24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21806AFF" wp14:editId="316E4723">
                <wp:simplePos x="0" y="0"/>
                <wp:positionH relativeFrom="column">
                  <wp:posOffset>90805</wp:posOffset>
                </wp:positionH>
                <wp:positionV relativeFrom="paragraph">
                  <wp:posOffset>111125</wp:posOffset>
                </wp:positionV>
                <wp:extent cx="260985" cy="260985"/>
                <wp:effectExtent l="0" t="0" r="0" b="0"/>
                <wp:wrapNone/>
                <wp:docPr id="848" name="Text Box 8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85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67C7DC" w14:textId="77777777" w:rsidR="00E92894" w:rsidRPr="00FB5B86" w:rsidRDefault="00E92894" w:rsidP="002C526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FB5B86"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806AFF" id="Text Box 8541" o:spid="_x0000_s1071" type="#_x0000_t202" style="position:absolute;margin-left:7.15pt;margin-top:8.75pt;width:20.55pt;height:20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" o:allowincell="f" filled="f" stroked="f">
                <v:textbox>
                  <w:txbxContent>
                    <w:p w14:paraId="3467C7DC" w14:textId="77777777" w:rsidR="00E92894" w:rsidRPr="00FB5B86" w:rsidRDefault="00E92894" w:rsidP="002C5265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 w:rsidRPr="00FB5B86">
                        <w:rPr>
                          <w:sz w:val="24"/>
                          <w:szCs w:val="24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556864" behindDoc="0" locked="0" layoutInCell="0" allowOverlap="1" wp14:anchorId="40DC7E1E" wp14:editId="6EABD491">
                <wp:simplePos x="0" y="0"/>
                <wp:positionH relativeFrom="column">
                  <wp:posOffset>3348355</wp:posOffset>
                </wp:positionH>
                <wp:positionV relativeFrom="paragraph">
                  <wp:posOffset>34290</wp:posOffset>
                </wp:positionV>
                <wp:extent cx="202565" cy="255905"/>
                <wp:effectExtent l="0" t="0" r="0" b="0"/>
                <wp:wrapNone/>
                <wp:docPr id="847" name="Rectangle 8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56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A8C89F" w14:textId="77777777" w:rsidR="00E92894" w:rsidRDefault="00E92894" w:rsidP="002C5265"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DC7E1E" id="Rectangle 8175" o:spid="_x0000_s1072" style="position:absolute;margin-left:263.65pt;margin-top:2.7pt;width:15.95pt;height:20.15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" o:allowincell="f" filled="f" stroked="f" strokeweight="1pt">
                <v:textbox inset="1pt,1pt,1pt,1pt">
                  <w:txbxContent>
                    <w:p w14:paraId="02A8C89F" w14:textId="77777777" w:rsidR="00E92894" w:rsidRDefault="00E92894" w:rsidP="002C5265">
                      <w:proofErr w:type="gramStart"/>
                      <w:r>
                        <w:rPr>
                          <w:sz w:val="24"/>
                        </w:rPr>
                        <w:t>a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571200" behindDoc="0" locked="0" layoutInCell="0" allowOverlap="1" wp14:anchorId="45A15CD9" wp14:editId="5106AA1F">
                <wp:simplePos x="0" y="0"/>
                <wp:positionH relativeFrom="column">
                  <wp:posOffset>3698875</wp:posOffset>
                </wp:positionH>
                <wp:positionV relativeFrom="paragraph">
                  <wp:posOffset>98425</wp:posOffset>
                </wp:positionV>
                <wp:extent cx="287655" cy="276860"/>
                <wp:effectExtent l="0" t="0" r="0" b="0"/>
                <wp:wrapNone/>
                <wp:docPr id="845" name="Rectangle 8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655" cy="2768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57F92E" id="Rectangle 8199" o:spid="_x0000_s1026" style="position:absolute;margin-left:291.25pt;margin-top:7.75pt;width:22.65pt;height:21.8pt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" o:allowincell="f" filled="f" strokeweight="1pt"/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572224" behindDoc="0" locked="0" layoutInCell="0" allowOverlap="1" wp14:anchorId="290A64F3" wp14:editId="07B95363">
                <wp:simplePos x="0" y="0"/>
                <wp:positionH relativeFrom="column">
                  <wp:posOffset>3772535</wp:posOffset>
                </wp:positionH>
                <wp:positionV relativeFrom="paragraph">
                  <wp:posOffset>141605</wp:posOffset>
                </wp:positionV>
                <wp:extent cx="234950" cy="191770"/>
                <wp:effectExtent l="0" t="0" r="0" b="0"/>
                <wp:wrapNone/>
                <wp:docPr id="844" name="Rectangle 8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950" cy="191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CC8405" w14:textId="77777777" w:rsidR="00E92894" w:rsidRDefault="00E92894" w:rsidP="002C5265"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0A64F3" id="Rectangle 8200" o:spid="_x0000_s1073" style="position:absolute;margin-left:297.05pt;margin-top:11.15pt;width:18.5pt;height:15.1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" o:allowincell="f" filled="f" stroked="f" strokeweight="1pt">
                <v:textbox inset="1pt,1pt,1pt,1pt">
                  <w:txbxContent>
                    <w:p w14:paraId="48CC8405" w14:textId="77777777" w:rsidR="00E92894" w:rsidRDefault="00E92894" w:rsidP="002C5265"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558912" behindDoc="0" locked="0" layoutInCell="0" allowOverlap="1" wp14:anchorId="496DF237" wp14:editId="6BC0B48F">
                <wp:simplePos x="0" y="0"/>
                <wp:positionH relativeFrom="column">
                  <wp:posOffset>4060190</wp:posOffset>
                </wp:positionH>
                <wp:positionV relativeFrom="paragraph">
                  <wp:posOffset>323850</wp:posOffset>
                </wp:positionV>
                <wp:extent cx="542925" cy="255905"/>
                <wp:effectExtent l="0" t="0" r="0" b="0"/>
                <wp:wrapNone/>
                <wp:docPr id="843" name="Rectangle 8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A690CC" w14:textId="77777777" w:rsidR="00E92894" w:rsidRDefault="00E92894" w:rsidP="002C5265">
                            <w:r>
                              <w:rPr>
                                <w:sz w:val="24"/>
                              </w:rPr>
                              <w:t>CEE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6DF237" id="Rectangle 8177" o:spid="_x0000_s1074" style="position:absolute;margin-left:319.7pt;margin-top:25.5pt;width:42.75pt;height:20.15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" o:allowincell="f" filled="f" stroked="f" strokeweight="1pt">
                <v:textbox inset="1pt,1pt,1pt,1pt">
                  <w:txbxContent>
                    <w:p w14:paraId="13A690CC" w14:textId="77777777" w:rsidR="00E92894" w:rsidRDefault="00E92894" w:rsidP="002C5265">
                      <w:r>
                        <w:rPr>
                          <w:sz w:val="24"/>
                        </w:rPr>
                        <w:t>CEE</w:t>
                      </w:r>
                    </w:p>
                  </w:txbxContent>
                </v:textbox>
              </v:rect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573248" behindDoc="0" locked="0" layoutInCell="0" allowOverlap="1" wp14:anchorId="71CFC2E4" wp14:editId="5ADBC99C">
                <wp:simplePos x="0" y="0"/>
                <wp:positionH relativeFrom="column">
                  <wp:posOffset>3454400</wp:posOffset>
                </wp:positionH>
                <wp:positionV relativeFrom="paragraph">
                  <wp:posOffset>238125</wp:posOffset>
                </wp:positionV>
                <wp:extent cx="245110" cy="635"/>
                <wp:effectExtent l="0" t="0" r="0" b="0"/>
                <wp:wrapNone/>
                <wp:docPr id="842" name="Line 8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511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2B176F" id="Line 8201" o:spid="_x0000_s1026" style="position:absolute;flip:x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2pt,18.75pt" to="291.3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" o:allowincell="f" strokeweight="1pt">
                <v:stroke startarrowwidth="narrow" startarrowlength="short" endarrowwidth="narrow" endarrowlength="short"/>
              </v:line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557888" behindDoc="0" locked="0" layoutInCell="0" allowOverlap="1" wp14:anchorId="7905A8FA" wp14:editId="3CD242A9">
                <wp:simplePos x="0" y="0"/>
                <wp:positionH relativeFrom="column">
                  <wp:posOffset>3359150</wp:posOffset>
                </wp:positionH>
                <wp:positionV relativeFrom="paragraph">
                  <wp:posOffset>474345</wp:posOffset>
                </wp:positionV>
                <wp:extent cx="202565" cy="255905"/>
                <wp:effectExtent l="0" t="0" r="0" b="0"/>
                <wp:wrapNone/>
                <wp:docPr id="841" name="Rectangle 8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56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33788C" w14:textId="77777777" w:rsidR="00E92894" w:rsidRDefault="00E92894" w:rsidP="002C5265"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05A8FA" id="Rectangle 8176" o:spid="_x0000_s1075" style="position:absolute;margin-left:264.5pt;margin-top:37.35pt;width:15.95pt;height:20.15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" o:allowincell="f" filled="f" stroked="f" strokeweight="1pt">
                <v:textbox inset="1pt,1pt,1pt,1pt">
                  <w:txbxContent>
                    <w:p w14:paraId="3B33788C" w14:textId="77777777" w:rsidR="00E92894" w:rsidRDefault="00E92894" w:rsidP="002C5265">
                      <w:proofErr w:type="gramStart"/>
                      <w:r>
                        <w:rPr>
                          <w:sz w:val="24"/>
                        </w:rPr>
                        <w:t>a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563008" behindDoc="0" locked="0" layoutInCell="0" allowOverlap="1" wp14:anchorId="0277D286" wp14:editId="695410D4">
                <wp:simplePos x="0" y="0"/>
                <wp:positionH relativeFrom="column">
                  <wp:posOffset>4007485</wp:posOffset>
                </wp:positionH>
                <wp:positionV relativeFrom="paragraph">
                  <wp:posOffset>732155</wp:posOffset>
                </wp:positionV>
                <wp:extent cx="542925" cy="255905"/>
                <wp:effectExtent l="0" t="0" r="0" b="0"/>
                <wp:wrapNone/>
                <wp:docPr id="840" name="Rectangle 8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BA856D" w14:textId="77777777" w:rsidR="00E92894" w:rsidRDefault="00E92894" w:rsidP="002C5265">
                            <w:r>
                              <w:rPr>
                                <w:sz w:val="24"/>
                              </w:rPr>
                              <w:t>USA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77D286" id="Rectangle 8181" o:spid="_x0000_s1076" style="position:absolute;margin-left:315.55pt;margin-top:57.65pt;width:42.75pt;height:20.15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" o:allowincell="f" filled="f" stroked="f" strokeweight="1pt">
                <v:textbox inset="1pt,1pt,1pt,1pt">
                  <w:txbxContent>
                    <w:p w14:paraId="7BBA856D" w14:textId="77777777" w:rsidR="00E92894" w:rsidRDefault="00E92894" w:rsidP="002C5265">
                      <w:r>
                        <w:rPr>
                          <w:sz w:val="24"/>
                        </w:rPr>
                        <w:t>USA</w:t>
                      </w:r>
                    </w:p>
                  </w:txbxContent>
                </v:textbox>
              </v:rect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578368" behindDoc="0" locked="0" layoutInCell="0" allowOverlap="1" wp14:anchorId="65C1119D" wp14:editId="59168123">
                <wp:simplePos x="0" y="0"/>
                <wp:positionH relativeFrom="column">
                  <wp:posOffset>3996690</wp:posOffset>
                </wp:positionH>
                <wp:positionV relativeFrom="paragraph">
                  <wp:posOffset>203835</wp:posOffset>
                </wp:positionV>
                <wp:extent cx="74930" cy="85725"/>
                <wp:effectExtent l="0" t="0" r="0" b="0"/>
                <wp:wrapNone/>
                <wp:docPr id="839" name="Oval 8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8572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E23D4D" id="Oval 8206" o:spid="_x0000_s1026" style="position:absolute;margin-left:314.7pt;margin-top:16.05pt;width:5.9pt;height:6.75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" o:allowincell="f" filled="f" strokeweight="1pt"/>
            </w:pict>
          </mc:Fallback>
        </mc:AlternateContent>
      </w:r>
    </w:p>
    <w:p w14:paraId="0788060F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F699F9" wp14:editId="4F64F9AD">
                <wp:simplePos x="0" y="0"/>
                <wp:positionH relativeFrom="column">
                  <wp:posOffset>330835</wp:posOffset>
                </wp:positionH>
                <wp:positionV relativeFrom="paragraph">
                  <wp:posOffset>117475</wp:posOffset>
                </wp:positionV>
                <wp:extent cx="0" cy="114300"/>
                <wp:effectExtent l="0" t="0" r="0" b="0"/>
                <wp:wrapNone/>
                <wp:docPr id="838" name="AutoShape 8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5E506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543" o:spid="_x0000_s1026" type="#_x0000_t32" style="position:absolute;margin-left:26.05pt;margin-top:9.25pt;width:0;height:9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376D044C" wp14:editId="6FCB3324">
                <wp:simplePos x="0" y="0"/>
                <wp:positionH relativeFrom="column">
                  <wp:posOffset>1445895</wp:posOffset>
                </wp:positionH>
                <wp:positionV relativeFrom="paragraph">
                  <wp:posOffset>23495</wp:posOffset>
                </wp:positionV>
                <wp:extent cx="0" cy="375285"/>
                <wp:effectExtent l="0" t="0" r="0" b="0"/>
                <wp:wrapNone/>
                <wp:docPr id="837" name="Line 8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528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08F403" id="Line 853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3.85pt,1.85pt" to="113.85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04C365C7" wp14:editId="6175EF5A">
                <wp:simplePos x="0" y="0"/>
                <wp:positionH relativeFrom="column">
                  <wp:posOffset>937260</wp:posOffset>
                </wp:positionH>
                <wp:positionV relativeFrom="paragraph">
                  <wp:posOffset>109855</wp:posOffset>
                </wp:positionV>
                <wp:extent cx="305435" cy="250825"/>
                <wp:effectExtent l="0" t="0" r="0" b="0"/>
                <wp:wrapNone/>
                <wp:docPr id="836" name="Oval 8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5435" cy="2508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60664A4" id="Oval 8537" o:spid="_x0000_s1026" style="position:absolute;margin-left:73.8pt;margin-top:8.65pt;width:24.05pt;height:19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233376CB" wp14:editId="046C3288">
                <wp:simplePos x="0" y="0"/>
                <wp:positionH relativeFrom="column">
                  <wp:posOffset>316230</wp:posOffset>
                </wp:positionH>
                <wp:positionV relativeFrom="paragraph">
                  <wp:posOffset>99695</wp:posOffset>
                </wp:positionV>
                <wp:extent cx="264160" cy="135255"/>
                <wp:effectExtent l="0" t="0" r="0" b="0"/>
                <wp:wrapNone/>
                <wp:docPr id="835" name="Line 8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4160" cy="1352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E2CA14" id="Line 853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.9pt,7.85pt" to="45.7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0" allowOverlap="1" wp14:anchorId="0D777305" wp14:editId="45DB2EEC">
                <wp:simplePos x="0" y="0"/>
                <wp:positionH relativeFrom="column">
                  <wp:posOffset>19685</wp:posOffset>
                </wp:positionH>
                <wp:positionV relativeFrom="paragraph">
                  <wp:posOffset>42545</wp:posOffset>
                </wp:positionV>
                <wp:extent cx="0" cy="375285"/>
                <wp:effectExtent l="0" t="0" r="0" b="0"/>
                <wp:wrapNone/>
                <wp:docPr id="834" name="Line 8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528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68405B" id="Line 8532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55pt,3.35pt" to="1.55pt,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4272" behindDoc="0" locked="0" layoutInCell="0" allowOverlap="1" wp14:anchorId="7C363281" wp14:editId="04A3F153">
                <wp:simplePos x="0" y="0"/>
                <wp:positionH relativeFrom="column">
                  <wp:posOffset>4070985</wp:posOffset>
                </wp:positionH>
                <wp:positionV relativeFrom="paragraph">
                  <wp:posOffset>102235</wp:posOffset>
                </wp:positionV>
                <wp:extent cx="245110" cy="635"/>
                <wp:effectExtent l="0" t="0" r="0" b="0"/>
                <wp:wrapNone/>
                <wp:docPr id="833" name="Line 8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511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31D5DB" id="Line 8202" o:spid="_x0000_s1026" style="position:absolute;flip:x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0.55pt,8.05pt" to="339.8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" o:allowincell="f" strokeweight="1pt">
                <v:stroke startarrowwidth="narrow" startarrowlength="short" endarrowwidth="narrow" endarrowlength="short"/>
              </v:line>
            </w:pict>
          </mc:Fallback>
        </mc:AlternateContent>
      </w:r>
    </w:p>
    <w:p w14:paraId="085D2D11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17935B91" wp14:editId="206DAB9C">
                <wp:simplePos x="0" y="0"/>
                <wp:positionH relativeFrom="column">
                  <wp:posOffset>988060</wp:posOffset>
                </wp:positionH>
                <wp:positionV relativeFrom="paragraph">
                  <wp:posOffset>5715</wp:posOffset>
                </wp:positionV>
                <wp:extent cx="203835" cy="167005"/>
                <wp:effectExtent l="0" t="0" r="0" b="0"/>
                <wp:wrapNone/>
                <wp:docPr id="832" name="Line 8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3835" cy="1670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25CDC9" id="Line 854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.8pt,.45pt" to="93.8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4681DF0E" wp14:editId="2A5D4AD4">
                <wp:simplePos x="0" y="0"/>
                <wp:positionH relativeFrom="column">
                  <wp:posOffset>988060</wp:posOffset>
                </wp:positionH>
                <wp:positionV relativeFrom="paragraph">
                  <wp:posOffset>5715</wp:posOffset>
                </wp:positionV>
                <wp:extent cx="203835" cy="167005"/>
                <wp:effectExtent l="0" t="0" r="0" b="0"/>
                <wp:wrapNone/>
                <wp:docPr id="831" name="Line 8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3835" cy="1670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207562" id="Line 853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.8pt,.45pt" to="93.8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43931463" wp14:editId="580C619C">
                <wp:simplePos x="0" y="0"/>
                <wp:positionH relativeFrom="column">
                  <wp:posOffset>1242695</wp:posOffset>
                </wp:positionH>
                <wp:positionV relativeFrom="paragraph">
                  <wp:posOffset>88900</wp:posOffset>
                </wp:positionV>
                <wp:extent cx="203200" cy="0"/>
                <wp:effectExtent l="0" t="0" r="0" b="0"/>
                <wp:wrapNone/>
                <wp:docPr id="830" name="Line 8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AF8A90" id="Line 8536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7.85pt,7pt" to="113.85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E1752AB" wp14:editId="6E097928">
                <wp:simplePos x="0" y="0"/>
                <wp:positionH relativeFrom="column">
                  <wp:posOffset>580390</wp:posOffset>
                </wp:positionH>
                <wp:positionV relativeFrom="paragraph">
                  <wp:posOffset>88900</wp:posOffset>
                </wp:positionV>
                <wp:extent cx="356870" cy="0"/>
                <wp:effectExtent l="0" t="0" r="0" b="0"/>
                <wp:wrapNone/>
                <wp:docPr id="829" name="Line 8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68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54F824" id="Line 8535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.7pt,7pt" to="73.8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0" allowOverlap="1" wp14:anchorId="3160240B" wp14:editId="7C79EB6A">
                <wp:simplePos x="0" y="0"/>
                <wp:positionH relativeFrom="column">
                  <wp:posOffset>19685</wp:posOffset>
                </wp:positionH>
                <wp:positionV relativeFrom="paragraph">
                  <wp:posOffset>88900</wp:posOffset>
                </wp:positionV>
                <wp:extent cx="306070" cy="0"/>
                <wp:effectExtent l="0" t="0" r="0" b="0"/>
                <wp:wrapNone/>
                <wp:docPr id="828" name="Line 8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60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18FE1C" id="Line 8533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55pt,7pt" to="25.65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" o:allowincell="f"/>
            </w:pict>
          </mc:Fallback>
        </mc:AlternateContent>
      </w:r>
    </w:p>
    <w:p w14:paraId="7996A0D1" w14:textId="763720C1" w:rsidR="002C5265" w:rsidRDefault="00534C80" w:rsidP="002C5265">
      <w:r>
        <w:rPr>
          <w:b/>
          <w:bCs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1633664" behindDoc="0" locked="0" layoutInCell="1" allowOverlap="1" wp14:anchorId="05B89F6C" wp14:editId="3BF08C9E">
                <wp:simplePos x="0" y="0"/>
                <wp:positionH relativeFrom="column">
                  <wp:posOffset>3390900</wp:posOffset>
                </wp:positionH>
                <wp:positionV relativeFrom="paragraph">
                  <wp:posOffset>34290</wp:posOffset>
                </wp:positionV>
                <wp:extent cx="933450" cy="330835"/>
                <wp:effectExtent l="0" t="0" r="0" b="0"/>
                <wp:wrapNone/>
                <wp:docPr id="815" name="Group 8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0" cy="330835"/>
                          <a:chOff x="5929" y="739"/>
                          <a:chExt cx="1920" cy="716"/>
                        </a:xfrm>
                      </wpg:grpSpPr>
                      <wps:wsp>
                        <wps:cNvPr id="816" name="Oval 8344"/>
                        <wps:cNvSpPr>
                          <a:spLocks noChangeArrowheads="1"/>
                        </wps:cNvSpPr>
                        <wps:spPr bwMode="auto">
                          <a:xfrm>
                            <a:off x="7171" y="1031"/>
                            <a:ext cx="180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AutoShape 8345"/>
                        <wps:cNvSpPr>
                          <a:spLocks noChangeArrowheads="1"/>
                        </wps:cNvSpPr>
                        <wps:spPr bwMode="auto">
                          <a:xfrm rot="5400000">
                            <a:off x="6569" y="837"/>
                            <a:ext cx="660" cy="570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Text Box 8346"/>
                        <wps:cNvSpPr txBox="1">
                          <a:spLocks noChangeArrowheads="1"/>
                        </wps:cNvSpPr>
                        <wps:spPr bwMode="auto">
                          <a:xfrm>
                            <a:off x="5929" y="739"/>
                            <a:ext cx="510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2F3995" w14:textId="77777777" w:rsidR="00E92894" w:rsidRPr="00EC516F" w:rsidRDefault="00E92894" w:rsidP="002C526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Text Box 8347"/>
                        <wps:cNvSpPr txBox="1">
                          <a:spLocks noChangeArrowheads="1"/>
                        </wps:cNvSpPr>
                        <wps:spPr bwMode="auto">
                          <a:xfrm>
                            <a:off x="7369" y="740"/>
                            <a:ext cx="480" cy="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E63B2E" w14:textId="77777777" w:rsidR="00E92894" w:rsidRDefault="00E92894" w:rsidP="002C5265">
                              <w: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" name="Line 8348"/>
                        <wps:cNvCnPr>
                          <a:cxnSpLocks noChangeShapeType="1"/>
                        </wps:cNvCnPr>
                        <wps:spPr bwMode="auto">
                          <a:xfrm>
                            <a:off x="7340" y="1114"/>
                            <a:ext cx="34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1" name="Line 8349"/>
                        <wps:cNvCnPr>
                          <a:cxnSpLocks noChangeShapeType="1"/>
                        </wps:cNvCnPr>
                        <wps:spPr bwMode="auto">
                          <a:xfrm flipH="1">
                            <a:off x="6170" y="1114"/>
                            <a:ext cx="4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B89F6C" id="Group 8343" o:spid="_x0000_s1077" style="position:absolute;margin-left:267pt;margin-top:2.7pt;width:73.5pt;height:26.05pt;z-index:251633664" coordorigin="5929,739" coordsize="1920,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">
                <v:oval id="Oval 8344" o:spid="_x0000_s1078" style="position:absolute;left:7171;top:1031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"/>
                <v:shape id="AutoShape 8345" o:spid="_x0000_s1079" type="#_x0000_t5" style="position:absolute;left:6569;top:837;width:660;height:57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"/>
                <v:shape id="Text Box 8346" o:spid="_x0000_s1080" type="#_x0000_t202" style="position:absolute;left:5929;top:739;width:510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" filled="f" stroked="f">
                  <v:textbox>
                    <w:txbxContent>
                      <w:p w14:paraId="612F3995" w14:textId="77777777" w:rsidR="00E92894" w:rsidRPr="00EC516F" w:rsidRDefault="00E92894" w:rsidP="002C5265"/>
                    </w:txbxContent>
                  </v:textbox>
                </v:shape>
                <v:shape id="Text Box 8347" o:spid="_x0000_s1081" type="#_x0000_t202" style="position:absolute;left:7369;top:740;width:480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" filled="f" stroked="f">
                  <v:textbox>
                    <w:txbxContent>
                      <w:p w14:paraId="66E63B2E" w14:textId="77777777" w:rsidR="00E92894" w:rsidRDefault="00E92894" w:rsidP="002C5265">
                        <w:r>
                          <w:t>L</w:t>
                        </w:r>
                      </w:p>
                    </w:txbxContent>
                  </v:textbox>
                </v:shape>
                <v:line id="Line 8348" o:spid="_x0000_s1082" style="position:absolute;visibility:visible;mso-wrap-style:square" from="7340,1114" to="7685,1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"/>
                <v:line id="Line 8349" o:spid="_x0000_s1083" style="position:absolute;flip:x;visibility:visible;mso-wrap-style:square" from="6170,1114" to="6590,1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"/>
              </v:group>
            </w:pict>
          </mc:Fallback>
        </mc:AlternateContent>
      </w:r>
    </w:p>
    <w:p w14:paraId="22A4623F" w14:textId="77777777" w:rsidR="002C5265" w:rsidRDefault="002C5265" w:rsidP="002C5265"/>
    <w:p w14:paraId="1759C928" w14:textId="77777777" w:rsidR="002C5265" w:rsidRDefault="002C5265" w:rsidP="002C5265">
      <w:pPr>
        <w:rPr>
          <w:b/>
        </w:rPr>
      </w:pPr>
    </w:p>
    <w:p w14:paraId="6A86B4D5" w14:textId="77777777" w:rsidR="0021281B" w:rsidRDefault="0021281B" w:rsidP="002C5265">
      <w:pPr>
        <w:rPr>
          <w:b/>
        </w:rPr>
      </w:pPr>
    </w:p>
    <w:p w14:paraId="4CD43D26" w14:textId="77777777" w:rsidR="0021281B" w:rsidRDefault="0021281B" w:rsidP="002C5265">
      <w:pPr>
        <w:rPr>
          <w:b/>
        </w:rPr>
      </w:pPr>
    </w:p>
    <w:p w14:paraId="053AB89E" w14:textId="77777777" w:rsidR="00860A15" w:rsidRDefault="00860A15" w:rsidP="002C5265">
      <w:pPr>
        <w:rPr>
          <w:b/>
        </w:rPr>
      </w:pPr>
    </w:p>
    <w:p w14:paraId="38C948C2" w14:textId="77777777" w:rsidR="00860A15" w:rsidRDefault="00860A15" w:rsidP="002C5265">
      <w:pPr>
        <w:rPr>
          <w:b/>
        </w:rPr>
      </w:pPr>
    </w:p>
    <w:p w14:paraId="1CF91FA2" w14:textId="77777777" w:rsidR="00860A15" w:rsidRDefault="00860A15" w:rsidP="002C5265">
      <w:pPr>
        <w:rPr>
          <w:b/>
        </w:rPr>
      </w:pPr>
    </w:p>
    <w:p w14:paraId="1C3F4592" w14:textId="77777777" w:rsidR="0021281B" w:rsidRDefault="0021281B" w:rsidP="002C5265">
      <w:pPr>
        <w:rPr>
          <w:b/>
        </w:rPr>
      </w:pPr>
    </w:p>
    <w:p w14:paraId="425CC2F6" w14:textId="77777777" w:rsidR="002C5265" w:rsidRPr="0021281B" w:rsidRDefault="00534C80" w:rsidP="0021281B">
      <w:pPr>
        <w:numPr>
          <w:ilvl w:val="0"/>
          <w:numId w:val="38"/>
        </w:numPr>
        <w:overflowPunct/>
        <w:autoSpaceDE/>
        <w:autoSpaceDN/>
        <w:adjustRightInd/>
        <w:spacing w:before="120" w:after="120"/>
        <w:ind w:hanging="295"/>
        <w:textAlignment w:val="auto"/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</w:pPr>
      <w:r w:rsidRPr="0021281B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mc:AlternateContent>
          <mc:Choice Requires="wps">
            <w:drawing>
              <wp:anchor distT="0" distB="0" distL="114300" distR="114300" simplePos="0" relativeHeight="251566080" behindDoc="0" locked="0" layoutInCell="0" allowOverlap="1" wp14:anchorId="2BE5D924" wp14:editId="5500D6FC">
                <wp:simplePos x="0" y="0"/>
                <wp:positionH relativeFrom="column">
                  <wp:posOffset>5716946</wp:posOffset>
                </wp:positionH>
                <wp:positionV relativeFrom="paragraph">
                  <wp:posOffset>267664</wp:posOffset>
                </wp:positionV>
                <wp:extent cx="670560" cy="223520"/>
                <wp:effectExtent l="0" t="0" r="0" b="0"/>
                <wp:wrapNone/>
                <wp:docPr id="814" name="Rectangle 8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0560" cy="2235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AB8362B" w14:textId="37B2B21B" w:rsidR="00E92894" w:rsidRPr="00C91211" w:rsidRDefault="00E92894" w:rsidP="002C5265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E5D924" id="Rectangle 8184" o:spid="_x0000_s1084" style="position:absolute;left:0;text-align:left;margin-left:450.15pt;margin-top:21.1pt;width:52.8pt;height:17.6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" o:allowincell="f" filled="f" strokeweight="1pt">
                <v:textbox inset="1pt,1pt,1pt,1pt">
                  <w:txbxContent>
                    <w:p w14:paraId="2AB8362B" w14:textId="37B2B21B" w:rsidR="00E92894" w:rsidRPr="00C91211" w:rsidRDefault="00E92894" w:rsidP="002C5265">
                      <w:pPr>
                        <w:rPr>
                          <w:color w:val="FF0000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C5265" w:rsidRPr="0021281B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w:t>Fonction ET (AND)</w:t>
      </w:r>
      <w:r w:rsidR="0021281B" w:rsidRPr="0021281B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w:t> :</w:t>
      </w:r>
    </w:p>
    <w:p w14:paraId="7BB037CC" w14:textId="77777777" w:rsidR="002C5265" w:rsidRDefault="002C5265" w:rsidP="002C5265">
      <w:pPr>
        <w:jc w:val="center"/>
      </w:pPr>
      <w:proofErr w:type="spellStart"/>
      <w:r>
        <w:rPr>
          <w:color w:val="000000"/>
        </w:rPr>
        <w:t>L</w:t>
      </w:r>
      <w:proofErr w:type="spellEnd"/>
      <w:r>
        <w:rPr>
          <w:color w:val="000000"/>
        </w:rPr>
        <w:t xml:space="preserve"> reproduit le produit des variables d’entrée a et b.</w:t>
      </w:r>
      <w:r w:rsidRPr="00E37AEA">
        <w:rPr>
          <w:color w:val="000000"/>
        </w:rPr>
        <w:t xml:space="preserve"> </w:t>
      </w:r>
      <w:r>
        <w:rPr>
          <w:color w:val="000000"/>
        </w:rPr>
        <w:tab/>
      </w:r>
      <w:r>
        <w:rPr>
          <w:color w:val="000000"/>
        </w:rPr>
        <w:tab/>
        <w:t>Equation logique</w:t>
      </w:r>
    </w:p>
    <w:p w14:paraId="3259848C" w14:textId="77777777" w:rsidR="002C5265" w:rsidRDefault="002C5265" w:rsidP="002C5265"/>
    <w:p w14:paraId="2F3EB704" w14:textId="77777777" w:rsidR="002C5265" w:rsidRPr="0021281B" w:rsidRDefault="002C5265" w:rsidP="002C5265">
      <w:pPr>
        <w:rPr>
          <w:b/>
          <w:bCs/>
          <w:i/>
          <w:iCs/>
        </w:rPr>
      </w:pPr>
      <w:r w:rsidRPr="0021281B">
        <w:rPr>
          <w:b/>
          <w:bCs/>
          <w:i/>
          <w:iCs/>
        </w:rPr>
        <w:t xml:space="preserve">Schéma électrique 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</w:r>
      <w:r w:rsid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>Table de Vérité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>Logigramme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>Chronogramme</w:t>
      </w:r>
    </w:p>
    <w:p w14:paraId="13FFEB39" w14:textId="24E66543" w:rsidR="002C5265" w:rsidRDefault="00E92894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4BEF1E75" wp14:editId="1C446188">
                <wp:simplePos x="0" y="0"/>
                <wp:positionH relativeFrom="column">
                  <wp:posOffset>4921250</wp:posOffset>
                </wp:positionH>
                <wp:positionV relativeFrom="paragraph">
                  <wp:posOffset>100965</wp:posOffset>
                </wp:positionV>
                <wp:extent cx="0" cy="287655"/>
                <wp:effectExtent l="76200" t="38100" r="57150" b="17145"/>
                <wp:wrapNone/>
                <wp:docPr id="792" name="Line 8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876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2C53B0" id="Line 8237" o:spid="_x0000_s1026" style="position:absolute;flip:y;z-index: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.5pt,7.95pt" to="387.5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35C77051" wp14:editId="065E6C09">
                <wp:simplePos x="0" y="0"/>
                <wp:positionH relativeFrom="column">
                  <wp:posOffset>4702810</wp:posOffset>
                </wp:positionH>
                <wp:positionV relativeFrom="paragraph">
                  <wp:posOffset>41275</wp:posOffset>
                </wp:positionV>
                <wp:extent cx="461010" cy="395605"/>
                <wp:effectExtent l="0" t="0" r="0" b="4445"/>
                <wp:wrapNone/>
                <wp:docPr id="812" name="Text Box 8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25A978" w14:textId="77777777" w:rsidR="00E92894" w:rsidRDefault="00E92894" w:rsidP="002C5265"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C77051" id="Text Box 8257" o:spid="_x0000_s1085" type="#_x0000_t202" style="position:absolute;margin-left:370.3pt;margin-top:3.25pt;width:36.3pt;height:31.15pt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" filled="f" stroked="f">
                <v:textbox>
                  <w:txbxContent>
                    <w:p w14:paraId="4025A978" w14:textId="77777777" w:rsidR="00E92894" w:rsidRDefault="00E92894" w:rsidP="002C5265">
                      <w:proofErr w:type="gramStart"/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1281B">
        <w:rPr>
          <w:noProof/>
        </w:rPr>
        <mc:AlternateContent>
          <mc:Choice Requires="wps">
            <w:drawing>
              <wp:anchor distT="0" distB="0" distL="114300" distR="114300" simplePos="0" relativeHeight="251567104" behindDoc="0" locked="0" layoutInCell="0" allowOverlap="1" wp14:anchorId="35A290B1" wp14:editId="6F634FA3">
                <wp:simplePos x="0" y="0"/>
                <wp:positionH relativeFrom="column">
                  <wp:posOffset>1948601</wp:posOffset>
                </wp:positionH>
                <wp:positionV relativeFrom="paragraph">
                  <wp:posOffset>132121</wp:posOffset>
                </wp:positionV>
                <wp:extent cx="1365662" cy="998220"/>
                <wp:effectExtent l="0" t="0" r="6350" b="0"/>
                <wp:wrapNone/>
                <wp:docPr id="789" name="Rectangle 8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5662" cy="998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12" w:space="0" w:color="0070C0"/>
                                <w:left w:val="single" w:sz="12" w:space="0" w:color="0070C0"/>
                                <w:bottom w:val="single" w:sz="12" w:space="0" w:color="0070C0"/>
                                <w:right w:val="single" w:sz="12" w:space="0" w:color="0070C0"/>
                                <w:insideH w:val="single" w:sz="6" w:space="0" w:color="auto"/>
                                <w:insideV w:val="single" w:sz="6" w:space="0" w:color="auto"/>
                              </w:tblBorders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567"/>
                              <w:gridCol w:w="567"/>
                              <w:gridCol w:w="567"/>
                            </w:tblGrid>
                            <w:tr w:rsidR="00E92894" w14:paraId="798A24F6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226CE96C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a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47438FCD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b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05F094D3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</w:t>
                                  </w:r>
                                </w:p>
                              </w:tc>
                            </w:tr>
                            <w:tr w:rsidR="00E92894" w14:paraId="75FE39B3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43B8E80E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27AB3023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6D627A64" w14:textId="7C00FA4A" w:rsidR="00E92894" w:rsidRPr="003516AC" w:rsidRDefault="00E92894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E92894" w14:paraId="5A73FD3E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34F86D1B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397E7FFF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450135A6" w14:textId="4C8EEB1C" w:rsidR="00E92894" w:rsidRPr="003516AC" w:rsidRDefault="00E92894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E92894" w14:paraId="4BC7C93D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2EC7087E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249DA2DD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4E7DD100" w14:textId="21DE5F53" w:rsidR="00E92894" w:rsidRPr="003516AC" w:rsidRDefault="00E92894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E92894" w14:paraId="21E91109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4A7FF3A3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29B2A32F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452B1C4A" w14:textId="6AFBB7EF" w:rsidR="00E92894" w:rsidRPr="003516AC" w:rsidRDefault="00E92894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53F4B0F" w14:textId="77777777" w:rsidR="00E92894" w:rsidRDefault="00E92894" w:rsidP="002C526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A290B1" id="Rectangle 8185" o:spid="_x0000_s1086" style="position:absolute;margin-left:153.45pt;margin-top:10.4pt;width:107.55pt;height:78.6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" o:allowincell="f" filled="f" stroked="f" strokeweight="1pt">
                <v:textbox inset="1pt,1pt,1pt,1pt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12" w:space="0" w:color="0070C0"/>
                          <w:left w:val="single" w:sz="12" w:space="0" w:color="0070C0"/>
                          <w:bottom w:val="single" w:sz="12" w:space="0" w:color="0070C0"/>
                          <w:right w:val="single" w:sz="12" w:space="0" w:color="0070C0"/>
                          <w:insideH w:val="single" w:sz="6" w:space="0" w:color="auto"/>
                          <w:insideV w:val="single" w:sz="6" w:space="0" w:color="auto"/>
                        </w:tblBorders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567"/>
                        <w:gridCol w:w="567"/>
                        <w:gridCol w:w="567"/>
                      </w:tblGrid>
                      <w:tr w:rsidR="00E92894" w14:paraId="798A24F6" w14:textId="77777777" w:rsidTr="00E24EE7">
                        <w:tc>
                          <w:tcPr>
                            <w:tcW w:w="567" w:type="dxa"/>
                          </w:tcPr>
                          <w:p w14:paraId="226CE96C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47438FCD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b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05F094D3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</w:t>
                            </w:r>
                          </w:p>
                        </w:tc>
                      </w:tr>
                      <w:tr w:rsidR="00E92894" w14:paraId="75FE39B3" w14:textId="77777777" w:rsidTr="00E24EE7">
                        <w:tc>
                          <w:tcPr>
                            <w:tcW w:w="567" w:type="dxa"/>
                          </w:tcPr>
                          <w:p w14:paraId="43B8E80E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27AB3023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6D627A64" w14:textId="7C00FA4A" w:rsidR="00E92894" w:rsidRPr="003516AC" w:rsidRDefault="00E92894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  <w:tr w:rsidR="00E92894" w14:paraId="5A73FD3E" w14:textId="77777777" w:rsidTr="00E24EE7">
                        <w:tc>
                          <w:tcPr>
                            <w:tcW w:w="567" w:type="dxa"/>
                          </w:tcPr>
                          <w:p w14:paraId="34F86D1B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397E7FFF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450135A6" w14:textId="4C8EEB1C" w:rsidR="00E92894" w:rsidRPr="003516AC" w:rsidRDefault="00E92894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  <w:tr w:rsidR="00E92894" w14:paraId="4BC7C93D" w14:textId="77777777" w:rsidTr="00E24EE7">
                        <w:tc>
                          <w:tcPr>
                            <w:tcW w:w="567" w:type="dxa"/>
                          </w:tcPr>
                          <w:p w14:paraId="2EC7087E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249DA2DD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4E7DD100" w14:textId="21DE5F53" w:rsidR="00E92894" w:rsidRPr="003516AC" w:rsidRDefault="00E92894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  <w:tr w:rsidR="00E92894" w14:paraId="21E91109" w14:textId="77777777" w:rsidTr="00E24EE7">
                        <w:tc>
                          <w:tcPr>
                            <w:tcW w:w="567" w:type="dxa"/>
                          </w:tcPr>
                          <w:p w14:paraId="4A7FF3A3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29B2A32F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452B1C4A" w14:textId="6AFBB7EF" w:rsidR="00E92894" w:rsidRPr="003516AC" w:rsidRDefault="00E92894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14:paraId="053F4B0F" w14:textId="77777777" w:rsidR="00E92894" w:rsidRDefault="00E92894" w:rsidP="002C5265"/>
                  </w:txbxContent>
                </v:textbox>
              </v:rect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561984" behindDoc="0" locked="0" layoutInCell="0" allowOverlap="1" wp14:anchorId="1EF1AB09" wp14:editId="4FF30D29">
                <wp:simplePos x="0" y="0"/>
                <wp:positionH relativeFrom="column">
                  <wp:posOffset>3529330</wp:posOffset>
                </wp:positionH>
                <wp:positionV relativeFrom="paragraph">
                  <wp:posOffset>290830</wp:posOffset>
                </wp:positionV>
                <wp:extent cx="202565" cy="168910"/>
                <wp:effectExtent l="0" t="0" r="0" b="0"/>
                <wp:wrapNone/>
                <wp:docPr id="788" name="Rectangle 8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565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627036" w14:textId="77777777" w:rsidR="00E92894" w:rsidRDefault="00E92894" w:rsidP="002C5265">
                            <w:proofErr w:type="gramStart"/>
                            <w:r>
                              <w:rPr>
                                <w:sz w:val="24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F1AB09" id="Rectangle 8180" o:spid="_x0000_s1087" style="position:absolute;margin-left:277.9pt;margin-top:22.9pt;width:15.95pt;height:13.3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" o:allowincell="f" filled="f" stroked="f" strokeweight="1pt">
                <v:textbox inset="1pt,1pt,1pt,1pt">
                  <w:txbxContent>
                    <w:p w14:paraId="4A627036" w14:textId="77777777" w:rsidR="00E92894" w:rsidRDefault="00E92894" w:rsidP="002C5265">
                      <w:proofErr w:type="gramStart"/>
                      <w:r>
                        <w:rPr>
                          <w:sz w:val="24"/>
                        </w:rPr>
                        <w:t>b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564032" behindDoc="0" locked="0" layoutInCell="0" allowOverlap="1" wp14:anchorId="50B0F411" wp14:editId="3A4CBBEE">
                <wp:simplePos x="0" y="0"/>
                <wp:positionH relativeFrom="column">
                  <wp:posOffset>4241165</wp:posOffset>
                </wp:positionH>
                <wp:positionV relativeFrom="paragraph">
                  <wp:posOffset>374650</wp:posOffset>
                </wp:positionV>
                <wp:extent cx="542925" cy="255905"/>
                <wp:effectExtent l="0" t="0" r="0" b="0"/>
                <wp:wrapNone/>
                <wp:docPr id="787" name="Rectangle 8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37379F" w14:textId="77777777" w:rsidR="00E92894" w:rsidRDefault="00E92894" w:rsidP="002C5265">
                            <w:r>
                              <w:rPr>
                                <w:sz w:val="24"/>
                              </w:rPr>
                              <w:t>CEE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B0F411" id="Rectangle 8182" o:spid="_x0000_s1088" style="position:absolute;margin-left:333.95pt;margin-top:29.5pt;width:42.75pt;height:20.1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" o:allowincell="f" filled="f" stroked="f" strokeweight="1pt">
                <v:textbox inset="1pt,1pt,1pt,1pt">
                  <w:txbxContent>
                    <w:p w14:paraId="3437379F" w14:textId="77777777" w:rsidR="00E92894" w:rsidRDefault="00E92894" w:rsidP="002C5265">
                      <w:r>
                        <w:rPr>
                          <w:sz w:val="24"/>
                        </w:rPr>
                        <w:t>CEE</w:t>
                      </w:r>
                    </w:p>
                  </w:txbxContent>
                </v:textbox>
              </v:rect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559936" behindDoc="0" locked="0" layoutInCell="0" allowOverlap="1" wp14:anchorId="45B1980B" wp14:editId="2CD271BA">
                <wp:simplePos x="0" y="0"/>
                <wp:positionH relativeFrom="column">
                  <wp:posOffset>3529330</wp:posOffset>
                </wp:positionH>
                <wp:positionV relativeFrom="paragraph">
                  <wp:posOffset>85090</wp:posOffset>
                </wp:positionV>
                <wp:extent cx="202565" cy="168910"/>
                <wp:effectExtent l="0" t="0" r="0" b="0"/>
                <wp:wrapNone/>
                <wp:docPr id="786" name="Rectangle 8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565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D23C5D" w14:textId="77777777" w:rsidR="00E92894" w:rsidRDefault="00E92894" w:rsidP="002C5265"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B1980B" id="Rectangle 8178" o:spid="_x0000_s1089" style="position:absolute;margin-left:277.9pt;margin-top:6.7pt;width:15.95pt;height:13.3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" o:allowincell="f" filled="f" stroked="f" strokeweight="1pt">
                <v:textbox inset="1pt,1pt,1pt,1pt">
                  <w:txbxContent>
                    <w:p w14:paraId="33D23C5D" w14:textId="77777777" w:rsidR="00E92894" w:rsidRDefault="00E92894" w:rsidP="002C5265">
                      <w:proofErr w:type="gramStart"/>
                      <w:r>
                        <w:rPr>
                          <w:sz w:val="24"/>
                        </w:rPr>
                        <w:t>a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5BEFAA38" w14:textId="644AD357" w:rsidR="002C5265" w:rsidRDefault="00E92894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7C41ADD7" wp14:editId="2061C55D">
                <wp:simplePos x="0" y="0"/>
                <wp:positionH relativeFrom="column">
                  <wp:posOffset>5330190</wp:posOffset>
                </wp:positionH>
                <wp:positionV relativeFrom="paragraph">
                  <wp:posOffset>86995</wp:posOffset>
                </wp:positionV>
                <wp:extent cx="562610" cy="0"/>
                <wp:effectExtent l="0" t="19050" r="27940" b="19050"/>
                <wp:wrapNone/>
                <wp:docPr id="796" name="Line 8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6261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06E029" id="Line 8241" o:spid="_x0000_s1026" style="position:absolute;flip:y;z-index: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9.7pt,6.85pt" to="464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6792EDAF" wp14:editId="61DD3DA0">
                <wp:simplePos x="0" y="0"/>
                <wp:positionH relativeFrom="column">
                  <wp:posOffset>5330190</wp:posOffset>
                </wp:positionH>
                <wp:positionV relativeFrom="paragraph">
                  <wp:posOffset>86995</wp:posOffset>
                </wp:positionV>
                <wp:extent cx="0" cy="175895"/>
                <wp:effectExtent l="19050" t="0" r="19050" b="33655"/>
                <wp:wrapNone/>
                <wp:docPr id="797" name="Line 8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589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DA15DC" id="Line 8242" o:spid="_x0000_s1026" style="position:absolute;z-index: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9.7pt,6.85pt" to="419.7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28465C78" wp14:editId="7F920FD8">
                <wp:simplePos x="0" y="0"/>
                <wp:positionH relativeFrom="column">
                  <wp:posOffset>5892800</wp:posOffset>
                </wp:positionH>
                <wp:positionV relativeFrom="paragraph">
                  <wp:posOffset>86995</wp:posOffset>
                </wp:positionV>
                <wp:extent cx="0" cy="179705"/>
                <wp:effectExtent l="19050" t="0" r="19050" b="29845"/>
                <wp:wrapNone/>
                <wp:docPr id="803" name="Line 8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C33988" id="Line 8248" o:spid="_x0000_s1026" style="position:absolute;z-index: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4pt,6.85pt" to="464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2FEA35D6" wp14:editId="2176C0D0">
                <wp:simplePos x="0" y="0"/>
                <wp:positionH relativeFrom="column">
                  <wp:posOffset>5586095</wp:posOffset>
                </wp:positionH>
                <wp:positionV relativeFrom="paragraph">
                  <wp:posOffset>86995</wp:posOffset>
                </wp:positionV>
                <wp:extent cx="0" cy="1054100"/>
                <wp:effectExtent l="0" t="0" r="38100" b="31750"/>
                <wp:wrapNone/>
                <wp:docPr id="808" name="Line 8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105410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96086B" id="Line 8253" o:spid="_x0000_s1026" style="position:absolute;flip:x;z-index: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9.85pt,6.85pt" to="439.85pt,8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" strokeweight=".25pt">
                <v:stroke dashstyle="long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259AA3A0" wp14:editId="63CFC267">
                <wp:simplePos x="0" y="0"/>
                <wp:positionH relativeFrom="column">
                  <wp:posOffset>5892800</wp:posOffset>
                </wp:positionH>
                <wp:positionV relativeFrom="paragraph">
                  <wp:posOffset>86995</wp:posOffset>
                </wp:positionV>
                <wp:extent cx="0" cy="1054100"/>
                <wp:effectExtent l="0" t="0" r="38100" b="31750"/>
                <wp:wrapNone/>
                <wp:docPr id="809" name="Line 8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105410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94C9E8" id="Line 8254" o:spid="_x0000_s1026" style="position:absolute;flip:x;z-index: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4pt,6.85pt" to="464pt,8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" strokeweight=".25pt">
                <v:stroke dashstyle="longDash"/>
              </v:line>
            </w:pict>
          </mc:Fallback>
        </mc:AlternateContent>
      </w:r>
      <w:r w:rsidR="00534C80">
        <w:rPr>
          <w:noProof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56B39EBA" wp14:editId="3461D744">
                <wp:simplePos x="0" y="0"/>
                <wp:positionH relativeFrom="column">
                  <wp:posOffset>3670300</wp:posOffset>
                </wp:positionH>
                <wp:positionV relativeFrom="paragraph">
                  <wp:posOffset>3175</wp:posOffset>
                </wp:positionV>
                <wp:extent cx="740410" cy="276860"/>
                <wp:effectExtent l="0" t="0" r="0" b="0"/>
                <wp:wrapNone/>
                <wp:docPr id="780" name="Group 8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410" cy="276860"/>
                          <a:chOff x="6489" y="1975"/>
                          <a:chExt cx="1166" cy="436"/>
                        </a:xfrm>
                      </wpg:grpSpPr>
                      <wps:wsp>
                        <wps:cNvPr id="781" name="Rectangle 8431"/>
                        <wps:cNvSpPr>
                          <a:spLocks noChangeArrowheads="1"/>
                        </wps:cNvSpPr>
                        <wps:spPr bwMode="auto">
                          <a:xfrm>
                            <a:off x="6819" y="1975"/>
                            <a:ext cx="453" cy="4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Rectangle 8432"/>
                        <wps:cNvSpPr>
                          <a:spLocks noChangeArrowheads="1"/>
                        </wps:cNvSpPr>
                        <wps:spPr bwMode="auto">
                          <a:xfrm>
                            <a:off x="6920" y="2028"/>
                            <a:ext cx="325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AC1F7F" w14:textId="77777777" w:rsidR="00E92894" w:rsidRDefault="00E92894" w:rsidP="002C5265">
                              <w:r>
                                <w:sym w:font="Symbol" w:char="F026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3" name="Line 8433"/>
                        <wps:cNvCnPr>
                          <a:cxnSpLocks noChangeShapeType="1"/>
                        </wps:cNvCnPr>
                        <wps:spPr bwMode="auto">
                          <a:xfrm flipH="1">
                            <a:off x="7269" y="2211"/>
                            <a:ext cx="386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4" name="Line 8434"/>
                        <wps:cNvCnPr>
                          <a:cxnSpLocks noChangeShapeType="1"/>
                        </wps:cNvCnPr>
                        <wps:spPr bwMode="auto">
                          <a:xfrm flipH="1">
                            <a:off x="6504" y="2091"/>
                            <a:ext cx="31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5" name="Line 8435"/>
                        <wps:cNvCnPr>
                          <a:cxnSpLocks noChangeShapeType="1"/>
                        </wps:cNvCnPr>
                        <wps:spPr bwMode="auto">
                          <a:xfrm flipH="1">
                            <a:off x="6489" y="2271"/>
                            <a:ext cx="31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B39EBA" id="Group 8430" o:spid="_x0000_s1090" style="position:absolute;margin-left:289pt;margin-top:.25pt;width:58.3pt;height:21.8pt;z-index:251643904" coordorigin="6489,1975" coordsize="1166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">
                <v:rect id="Rectangle 8431" o:spid="_x0000_s1091" style="position:absolute;left:6819;top:1975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" filled="f" strokeweight="1pt"/>
                <v:rect id="Rectangle 8432" o:spid="_x0000_s1092" style="position:absolute;left:6920;top:2028;width:325;height: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" filled="f" stroked="f" strokeweight="1pt">
                  <v:textbox inset="1pt,1pt,1pt,1pt">
                    <w:txbxContent>
                      <w:p w14:paraId="13AC1F7F" w14:textId="77777777" w:rsidR="00E92894" w:rsidRDefault="00E92894" w:rsidP="002C5265">
                        <w:r>
                          <w:sym w:font="Symbol" w:char="F026"/>
                        </w:r>
                      </w:p>
                    </w:txbxContent>
                  </v:textbox>
                </v:rect>
                <v:line id="Line 8433" o:spid="_x0000_s1093" style="position:absolute;flip:x;visibility:visible;mso-wrap-style:square" from="7269,2211" to="7655,2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Line 8434" o:spid="_x0000_s1094" style="position:absolute;flip:x;visibility:visible;mso-wrap-style:square" from="6504,2091" to="6815,2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Line 8435" o:spid="_x0000_s1095" style="position:absolute;flip:x;visibility:visible;mso-wrap-style:square" from="6489,2271" to="6800,2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</v:group>
            </w:pict>
          </mc:Fallback>
        </mc:AlternateContent>
      </w:r>
      <w:r w:rsidR="00534C80">
        <w:rPr>
          <w:b/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0" allowOverlap="1" wp14:anchorId="18E4C476" wp14:editId="288C0A1F">
                <wp:simplePos x="0" y="0"/>
                <wp:positionH relativeFrom="column">
                  <wp:posOffset>1183640</wp:posOffset>
                </wp:positionH>
                <wp:positionV relativeFrom="paragraph">
                  <wp:posOffset>3810</wp:posOffset>
                </wp:positionV>
                <wp:extent cx="377825" cy="309245"/>
                <wp:effectExtent l="0" t="0" r="0" b="0"/>
                <wp:wrapNone/>
                <wp:docPr id="779" name="Text Box 8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825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04583D" w14:textId="77777777" w:rsidR="00E92894" w:rsidRPr="003516AC" w:rsidRDefault="00E92894" w:rsidP="002C526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E4C476" id="Text Box 8231" o:spid="_x0000_s1096" type="#_x0000_t202" style="position:absolute;margin-left:93.2pt;margin-top:.3pt;width:29.75pt;height:24.35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" o:allowincell="f" filled="f" stroked="f">
                <v:textbox>
                  <w:txbxContent>
                    <w:p w14:paraId="5204583D" w14:textId="77777777" w:rsidR="00E92894" w:rsidRPr="003516AC" w:rsidRDefault="00E92894" w:rsidP="002C526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="00534C80">
        <w:rPr>
          <w:b/>
          <w:noProof/>
        </w:rPr>
        <mc:AlternateContent>
          <mc:Choice Requires="wps">
            <w:drawing>
              <wp:anchor distT="0" distB="0" distL="114300" distR="114300" simplePos="0" relativeHeight="251588608" behindDoc="0" locked="0" layoutInCell="0" allowOverlap="1" wp14:anchorId="24D35634" wp14:editId="1F6D0681">
                <wp:simplePos x="0" y="0"/>
                <wp:positionH relativeFrom="column">
                  <wp:posOffset>109855</wp:posOffset>
                </wp:positionH>
                <wp:positionV relativeFrom="paragraph">
                  <wp:posOffset>135255</wp:posOffset>
                </wp:positionV>
                <wp:extent cx="368300" cy="262255"/>
                <wp:effectExtent l="0" t="0" r="0" b="0"/>
                <wp:wrapNone/>
                <wp:docPr id="778" name="Text Box 8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AB86CD" w14:textId="77777777" w:rsidR="00E92894" w:rsidRPr="003516AC" w:rsidRDefault="00E92894" w:rsidP="002C526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3516AC"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D35634" id="Text Box 8230" o:spid="_x0000_s1097" type="#_x0000_t202" style="position:absolute;margin-left:8.65pt;margin-top:10.65pt;width:29pt;height:20.65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" o:allowincell="f" filled="f" stroked="f">
                <v:textbox>
                  <w:txbxContent>
                    <w:p w14:paraId="7BAB86CD" w14:textId="77777777" w:rsidR="00E92894" w:rsidRPr="003516AC" w:rsidRDefault="00E92894" w:rsidP="002C5265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 w:rsidRPr="003516AC">
                        <w:rPr>
                          <w:sz w:val="24"/>
                          <w:szCs w:val="24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534C80">
        <w:rPr>
          <w:b/>
          <w:noProof/>
        </w:rPr>
        <mc:AlternateContent>
          <mc:Choice Requires="wps">
            <w:drawing>
              <wp:anchor distT="0" distB="0" distL="114300" distR="114300" simplePos="0" relativeHeight="251591680" behindDoc="0" locked="0" layoutInCell="0" allowOverlap="1" wp14:anchorId="1784CA20" wp14:editId="349F4207">
                <wp:simplePos x="0" y="0"/>
                <wp:positionH relativeFrom="column">
                  <wp:posOffset>774700</wp:posOffset>
                </wp:positionH>
                <wp:positionV relativeFrom="paragraph">
                  <wp:posOffset>398780</wp:posOffset>
                </wp:positionV>
                <wp:extent cx="254635" cy="88265"/>
                <wp:effectExtent l="0" t="0" r="0" b="0"/>
                <wp:wrapNone/>
                <wp:docPr id="777" name="Line 8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4635" cy="8826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2F2BBF" id="Line 8233" o:spid="_x0000_s1026" style="position:absolute;flip:y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pt,31.4pt" to="81.05pt,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" o:allowincell="f"/>
            </w:pict>
          </mc:Fallback>
        </mc:AlternateContent>
      </w:r>
      <w:r w:rsidR="00534C80">
        <w:rPr>
          <w:b/>
          <w:noProof/>
        </w:rPr>
        <mc:AlternateContent>
          <mc:Choice Requires="wps">
            <w:drawing>
              <wp:anchor distT="0" distB="0" distL="114300" distR="114300" simplePos="0" relativeHeight="251590656" behindDoc="0" locked="0" layoutInCell="0" allowOverlap="1" wp14:anchorId="3F45D8A5" wp14:editId="5CB4E51A">
                <wp:simplePos x="0" y="0"/>
                <wp:positionH relativeFrom="column">
                  <wp:posOffset>467360</wp:posOffset>
                </wp:positionH>
                <wp:positionV relativeFrom="paragraph">
                  <wp:posOffset>398780</wp:posOffset>
                </wp:positionV>
                <wp:extent cx="307340" cy="0"/>
                <wp:effectExtent l="0" t="0" r="0" b="0"/>
                <wp:wrapNone/>
                <wp:docPr id="776" name="Line 8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73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D9A6D2" id="Line 8232" o:spid="_x0000_s1026" style="position:absolute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8pt,31.4pt" to="61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" o:allowincell="f"/>
            </w:pict>
          </mc:Fallback>
        </mc:AlternateContent>
      </w:r>
      <w:r w:rsidR="00534C80">
        <w:rPr>
          <w:b/>
          <w:noProof/>
        </w:rPr>
        <mc:AlternateContent>
          <mc:Choice Requires="wps">
            <w:drawing>
              <wp:anchor distT="0" distB="0" distL="114300" distR="114300" simplePos="0" relativeHeight="251587584" behindDoc="0" locked="0" layoutInCell="0" allowOverlap="1" wp14:anchorId="707EFA02" wp14:editId="22C5F921">
                <wp:simplePos x="0" y="0"/>
                <wp:positionH relativeFrom="column">
                  <wp:posOffset>1285875</wp:posOffset>
                </wp:positionH>
                <wp:positionV relativeFrom="paragraph">
                  <wp:posOffset>311150</wp:posOffset>
                </wp:positionV>
                <wp:extent cx="204470" cy="175895"/>
                <wp:effectExtent l="0" t="0" r="0" b="0"/>
                <wp:wrapNone/>
                <wp:docPr id="775" name="Line 8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4470" cy="1758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3FA54A" id="Line 8229" o:spid="_x0000_s1026" style="position:absolute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25pt,24.5pt" to="117.35pt,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" o:allowincell="f"/>
            </w:pict>
          </mc:Fallback>
        </mc:AlternateContent>
      </w:r>
      <w:r w:rsidR="00534C80">
        <w:rPr>
          <w:b/>
          <w:noProof/>
        </w:rPr>
        <mc:AlternateContent>
          <mc:Choice Requires="wps">
            <w:drawing>
              <wp:anchor distT="0" distB="0" distL="114300" distR="114300" simplePos="0" relativeHeight="251586560" behindDoc="0" locked="0" layoutInCell="0" allowOverlap="1" wp14:anchorId="7FB12C4B" wp14:editId="1FF322EF">
                <wp:simplePos x="0" y="0"/>
                <wp:positionH relativeFrom="column">
                  <wp:posOffset>1285875</wp:posOffset>
                </wp:positionH>
                <wp:positionV relativeFrom="paragraph">
                  <wp:posOffset>311150</wp:posOffset>
                </wp:positionV>
                <wp:extent cx="204470" cy="175895"/>
                <wp:effectExtent l="0" t="0" r="0" b="0"/>
                <wp:wrapNone/>
                <wp:docPr id="774" name="Line 8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4470" cy="1758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0B3339" id="Line 8228" o:spid="_x0000_s1026" style="position:absolute;flip:y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25pt,24.5pt" to="117.35pt,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" o:allowincell="f"/>
            </w:pict>
          </mc:Fallback>
        </mc:AlternateContent>
      </w:r>
      <w:r w:rsidR="00534C80">
        <w:rPr>
          <w:b/>
          <w:noProof/>
        </w:rPr>
        <mc:AlternateContent>
          <mc:Choice Requires="wps">
            <w:drawing>
              <wp:anchor distT="0" distB="0" distL="114300" distR="114300" simplePos="0" relativeHeight="251585536" behindDoc="0" locked="0" layoutInCell="0" allowOverlap="1" wp14:anchorId="6CF9C052" wp14:editId="4D8FEA4A">
                <wp:simplePos x="0" y="0"/>
                <wp:positionH relativeFrom="column">
                  <wp:posOffset>1745615</wp:posOffset>
                </wp:positionH>
                <wp:positionV relativeFrom="paragraph">
                  <wp:posOffset>223520</wp:posOffset>
                </wp:positionV>
                <wp:extent cx="0" cy="394970"/>
                <wp:effectExtent l="0" t="0" r="0" b="0"/>
                <wp:wrapNone/>
                <wp:docPr id="773" name="Line 8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949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05ACFD" id="Line 8227" o:spid="_x0000_s1026" style="position:absolute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.45pt,17.6pt" to="137.45pt,4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" o:allowincell="f"/>
            </w:pict>
          </mc:Fallback>
        </mc:AlternateContent>
      </w:r>
      <w:r w:rsidR="00534C80">
        <w:rPr>
          <w:b/>
          <w:noProof/>
        </w:rPr>
        <mc:AlternateContent>
          <mc:Choice Requires="wps">
            <w:drawing>
              <wp:anchor distT="0" distB="0" distL="114300" distR="114300" simplePos="0" relativeHeight="251584512" behindDoc="0" locked="0" layoutInCell="0" allowOverlap="1" wp14:anchorId="65EDD428" wp14:editId="251BECF4">
                <wp:simplePos x="0" y="0"/>
                <wp:positionH relativeFrom="column">
                  <wp:posOffset>1234440</wp:posOffset>
                </wp:positionH>
                <wp:positionV relativeFrom="paragraph">
                  <wp:posOffset>267335</wp:posOffset>
                </wp:positionV>
                <wp:extent cx="307340" cy="263525"/>
                <wp:effectExtent l="0" t="0" r="0" b="0"/>
                <wp:wrapNone/>
                <wp:docPr id="772" name="Oval 8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7340" cy="2635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6CAC80" id="Oval 8226" o:spid="_x0000_s1026" style="position:absolute;margin-left:97.2pt;margin-top:21.05pt;width:24.2pt;height:20.75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" o:allowincell="f"/>
            </w:pict>
          </mc:Fallback>
        </mc:AlternateContent>
      </w:r>
      <w:r w:rsidR="00534C80">
        <w:rPr>
          <w:b/>
          <w:noProof/>
        </w:rPr>
        <mc:AlternateContent>
          <mc:Choice Requires="wps">
            <w:drawing>
              <wp:anchor distT="0" distB="0" distL="114300" distR="114300" simplePos="0" relativeHeight="251583488" behindDoc="0" locked="0" layoutInCell="0" allowOverlap="1" wp14:anchorId="076B0CDE" wp14:editId="3B5E1ED6">
                <wp:simplePos x="0" y="0"/>
                <wp:positionH relativeFrom="column">
                  <wp:posOffset>1541780</wp:posOffset>
                </wp:positionH>
                <wp:positionV relativeFrom="paragraph">
                  <wp:posOffset>398780</wp:posOffset>
                </wp:positionV>
                <wp:extent cx="203835" cy="0"/>
                <wp:effectExtent l="0" t="0" r="0" b="0"/>
                <wp:wrapNone/>
                <wp:docPr id="771" name="Line 8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38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B9A0AB" id="Line 8225" o:spid="_x0000_s1026" style="position:absolute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1.4pt,31.4pt" to="137.45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" o:allowincell="f"/>
            </w:pict>
          </mc:Fallback>
        </mc:AlternateContent>
      </w:r>
      <w:r w:rsidR="00534C80">
        <w:rPr>
          <w:b/>
          <w:noProof/>
        </w:rPr>
        <mc:AlternateContent>
          <mc:Choice Requires="wps">
            <w:drawing>
              <wp:anchor distT="0" distB="0" distL="114300" distR="114300" simplePos="0" relativeHeight="251582464" behindDoc="0" locked="0" layoutInCell="0" allowOverlap="1" wp14:anchorId="1C0FE637" wp14:editId="24D1DB8C">
                <wp:simplePos x="0" y="0"/>
                <wp:positionH relativeFrom="column">
                  <wp:posOffset>1029335</wp:posOffset>
                </wp:positionH>
                <wp:positionV relativeFrom="paragraph">
                  <wp:posOffset>398780</wp:posOffset>
                </wp:positionV>
                <wp:extent cx="205105" cy="0"/>
                <wp:effectExtent l="0" t="0" r="0" b="0"/>
                <wp:wrapNone/>
                <wp:docPr id="770" name="Line 8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1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D9484F" id="Line 8224" o:spid="_x0000_s1026" style="position:absolute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05pt,31.4pt" to="97.2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" o:allowincell="f"/>
            </w:pict>
          </mc:Fallback>
        </mc:AlternateContent>
      </w:r>
      <w:r w:rsidR="00534C80">
        <w:rPr>
          <w:b/>
          <w:noProof/>
        </w:rPr>
        <mc:AlternateContent>
          <mc:Choice Requires="wps">
            <w:drawing>
              <wp:anchor distT="0" distB="0" distL="114300" distR="114300" simplePos="0" relativeHeight="251581440" behindDoc="0" locked="0" layoutInCell="0" allowOverlap="1" wp14:anchorId="6D30F885" wp14:editId="21E0619A">
                <wp:simplePos x="0" y="0"/>
                <wp:positionH relativeFrom="column">
                  <wp:posOffset>212090</wp:posOffset>
                </wp:positionH>
                <wp:positionV relativeFrom="paragraph">
                  <wp:posOffset>398780</wp:posOffset>
                </wp:positionV>
                <wp:extent cx="255270" cy="88265"/>
                <wp:effectExtent l="0" t="0" r="0" b="0"/>
                <wp:wrapNone/>
                <wp:docPr id="769" name="Line 8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5270" cy="8826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E7C7BE" id="Line 8223" o:spid="_x0000_s1026" style="position:absolute;flip:y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.7pt,31.4pt" to="36.8pt,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" o:allowincell="f"/>
            </w:pict>
          </mc:Fallback>
        </mc:AlternateContent>
      </w:r>
      <w:r w:rsidR="00534C80">
        <w:rPr>
          <w:b/>
          <w:noProof/>
        </w:rPr>
        <mc:AlternateContent>
          <mc:Choice Requires="wps">
            <w:drawing>
              <wp:anchor distT="0" distB="0" distL="114300" distR="114300" simplePos="0" relativeHeight="251580416" behindDoc="0" locked="0" layoutInCell="0" allowOverlap="1" wp14:anchorId="3EE86843" wp14:editId="380D1F52">
                <wp:simplePos x="0" y="0"/>
                <wp:positionH relativeFrom="column">
                  <wp:posOffset>7620</wp:posOffset>
                </wp:positionH>
                <wp:positionV relativeFrom="paragraph">
                  <wp:posOffset>398780</wp:posOffset>
                </wp:positionV>
                <wp:extent cx="204470" cy="0"/>
                <wp:effectExtent l="0" t="0" r="0" b="0"/>
                <wp:wrapNone/>
                <wp:docPr id="768" name="Line 8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44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128B5F" id="Line 8222" o:spid="_x0000_s1026" style="position:absolute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6pt,31.4pt" to="16.7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" o:allowincell="f"/>
            </w:pict>
          </mc:Fallback>
        </mc:AlternateContent>
      </w:r>
      <w:r w:rsidR="00534C80">
        <w:rPr>
          <w:b/>
          <w:noProof/>
        </w:rPr>
        <mc:AlternateContent>
          <mc:Choice Requires="wps">
            <w:drawing>
              <wp:anchor distT="0" distB="0" distL="114300" distR="114300" simplePos="0" relativeHeight="251579392" behindDoc="0" locked="0" layoutInCell="0" allowOverlap="1" wp14:anchorId="66ACB2D7" wp14:editId="6A77667A">
                <wp:simplePos x="0" y="0"/>
                <wp:positionH relativeFrom="column">
                  <wp:posOffset>7620</wp:posOffset>
                </wp:positionH>
                <wp:positionV relativeFrom="paragraph">
                  <wp:posOffset>223520</wp:posOffset>
                </wp:positionV>
                <wp:extent cx="0" cy="394970"/>
                <wp:effectExtent l="0" t="0" r="0" b="0"/>
                <wp:wrapNone/>
                <wp:docPr id="767" name="Line 8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949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30CAFE" id="Line 8221" o:spid="_x0000_s1026" style="position:absolute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6pt,17.6pt" to=".6pt,4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" o:allowincell="f"/>
            </w:pict>
          </mc:Fallback>
        </mc:AlternateContent>
      </w:r>
    </w:p>
    <w:p w14:paraId="14620F3F" w14:textId="680B454D" w:rsidR="002C5265" w:rsidRDefault="00E92894" w:rsidP="002C5265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515F961D" wp14:editId="01A3406C">
                <wp:simplePos x="0" y="0"/>
                <wp:positionH relativeFrom="column">
                  <wp:posOffset>4930775</wp:posOffset>
                </wp:positionH>
                <wp:positionV relativeFrom="paragraph">
                  <wp:posOffset>97155</wp:posOffset>
                </wp:positionV>
                <wp:extent cx="1840865" cy="0"/>
                <wp:effectExtent l="0" t="76200" r="26035" b="95250"/>
                <wp:wrapNone/>
                <wp:docPr id="791" name="Line 8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08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B845EE" id="Line 8236" o:spid="_x0000_s1026" style="position:absolute;z-index: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5pt,7.65pt" to="533.2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">
                <v:stroke endarrow="block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48DCA183" wp14:editId="6EEB2A80">
                <wp:simplePos x="0" y="0"/>
                <wp:positionH relativeFrom="column">
                  <wp:posOffset>4921250</wp:posOffset>
                </wp:positionH>
                <wp:positionV relativeFrom="paragraph">
                  <wp:posOffset>97155</wp:posOffset>
                </wp:positionV>
                <wp:extent cx="426085" cy="0"/>
                <wp:effectExtent l="0" t="19050" r="31115" b="19050"/>
                <wp:wrapNone/>
                <wp:docPr id="794" name="Line 8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08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25968D" id="Line 8239" o:spid="_x0000_s1026" style="position:absolute;z-index: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.5pt,7.65pt" to="421.0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" strokecolor="red" strokeweight="2.25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7F3B09BF" wp14:editId="4ECA6457">
                <wp:simplePos x="0" y="0"/>
                <wp:positionH relativeFrom="column">
                  <wp:posOffset>5883275</wp:posOffset>
                </wp:positionH>
                <wp:positionV relativeFrom="paragraph">
                  <wp:posOffset>88900</wp:posOffset>
                </wp:positionV>
                <wp:extent cx="818515" cy="0"/>
                <wp:effectExtent l="0" t="19050" r="19685" b="19050"/>
                <wp:wrapNone/>
                <wp:docPr id="795" name="Line 8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1851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F3DD52" id="Line 8240" o:spid="_x0000_s1026" style="position:absolute;flip:y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3.25pt,7pt" to="527.7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" strokecolor="red" strokeweight="2.25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0BAF7BFE" wp14:editId="45783BF1">
                <wp:simplePos x="0" y="0"/>
                <wp:positionH relativeFrom="column">
                  <wp:posOffset>5330190</wp:posOffset>
                </wp:positionH>
                <wp:positionV relativeFrom="paragraph">
                  <wp:posOffset>73025</wp:posOffset>
                </wp:positionV>
                <wp:extent cx="0" cy="922655"/>
                <wp:effectExtent l="0" t="0" r="38100" b="29845"/>
                <wp:wrapNone/>
                <wp:docPr id="799" name="Line 8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922655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751973" id="Line 8244" o:spid="_x0000_s1026" style="position:absolute;flip:x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9.7pt,5.75pt" to="419.7pt,7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" strokeweight=".25pt">
                <v:stroke dashstyle="longDash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136E92B6" wp14:editId="30A05A54">
                <wp:simplePos x="0" y="0"/>
                <wp:positionH relativeFrom="column">
                  <wp:posOffset>6302375</wp:posOffset>
                </wp:positionH>
                <wp:positionV relativeFrom="paragraph">
                  <wp:posOffset>73025</wp:posOffset>
                </wp:positionV>
                <wp:extent cx="0" cy="922655"/>
                <wp:effectExtent l="0" t="0" r="38100" b="29845"/>
                <wp:wrapNone/>
                <wp:docPr id="800" name="Line 8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2655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0F41FC" id="Line 8245" o:spid="_x0000_s1026" style="position:absolute;z-index: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6.25pt,5.75pt" to="496.25pt,7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" strokeweight=".25pt">
                <v:stroke dashstyle="longDash"/>
              </v:line>
            </w:pict>
          </mc:Fallback>
        </mc:AlternateContent>
      </w:r>
      <w:r w:rsidR="00534C80">
        <w:rPr>
          <w:b/>
          <w:noProof/>
        </w:rPr>
        <mc:AlternateContent>
          <mc:Choice Requires="wps">
            <w:drawing>
              <wp:anchor distT="0" distB="0" distL="114300" distR="114300" simplePos="0" relativeHeight="251592704" behindDoc="0" locked="0" layoutInCell="0" allowOverlap="1" wp14:anchorId="1B92C57A" wp14:editId="12B610D3">
                <wp:simplePos x="0" y="0"/>
                <wp:positionH relativeFrom="column">
                  <wp:posOffset>723265</wp:posOffset>
                </wp:positionH>
                <wp:positionV relativeFrom="paragraph">
                  <wp:posOffset>33655</wp:posOffset>
                </wp:positionV>
                <wp:extent cx="358775" cy="280670"/>
                <wp:effectExtent l="0" t="0" r="0" b="0"/>
                <wp:wrapNone/>
                <wp:docPr id="766" name="Text Box 8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775" cy="280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3209C0" w14:textId="77777777" w:rsidR="00E92894" w:rsidRPr="003516AC" w:rsidRDefault="00E92894" w:rsidP="002C526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3516AC">
                              <w:rPr>
                                <w:sz w:val="24"/>
                                <w:szCs w:val="24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2C57A" id="Text Box 8234" o:spid="_x0000_s1098" type="#_x0000_t202" style="position:absolute;margin-left:56.95pt;margin-top:2.65pt;width:28.25pt;height:22.1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" o:allowincell="f" filled="f" stroked="f">
                <v:textbox>
                  <w:txbxContent>
                    <w:p w14:paraId="2D3209C0" w14:textId="77777777" w:rsidR="00E92894" w:rsidRPr="003516AC" w:rsidRDefault="00E92894" w:rsidP="002C5265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 w:rsidRPr="003516AC">
                        <w:rPr>
                          <w:sz w:val="24"/>
                          <w:szCs w:val="24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10EFA2C1" w14:textId="44033F86" w:rsidR="002C5265" w:rsidRDefault="00E92894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52FECF86" wp14:editId="6DB02CFD">
                <wp:simplePos x="0" y="0"/>
                <wp:positionH relativeFrom="column">
                  <wp:posOffset>4921250</wp:posOffset>
                </wp:positionH>
                <wp:positionV relativeFrom="paragraph">
                  <wp:posOffset>122555</wp:posOffset>
                </wp:positionV>
                <wp:extent cx="0" cy="287655"/>
                <wp:effectExtent l="76200" t="38100" r="57150" b="17145"/>
                <wp:wrapNone/>
                <wp:docPr id="802" name="Line 8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876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863D37" id="Line 8247" o:spid="_x0000_s1026" style="position:absolute;flip:y;z-index: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.5pt,9.65pt" to="387.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4BA8CA40" wp14:editId="1ABAEAE9">
                <wp:simplePos x="0" y="0"/>
                <wp:positionH relativeFrom="column">
                  <wp:posOffset>4709160</wp:posOffset>
                </wp:positionH>
                <wp:positionV relativeFrom="paragraph">
                  <wp:posOffset>33655</wp:posOffset>
                </wp:positionV>
                <wp:extent cx="460375" cy="394970"/>
                <wp:effectExtent l="0" t="0" r="0" b="5080"/>
                <wp:wrapNone/>
                <wp:docPr id="811" name="Text Box 8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75" cy="394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B0A2F2" w14:textId="77777777" w:rsidR="00E92894" w:rsidRDefault="00E92894" w:rsidP="002C5265">
                            <w:proofErr w:type="gramStart"/>
                            <w: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CA40" id="Text Box 8256" o:spid="_x0000_s1099" type="#_x0000_t202" style="position:absolute;margin-left:370.8pt;margin-top:2.65pt;width:36.25pt;height:31.1pt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" filled="f" stroked="f">
                <v:textbox>
                  <w:txbxContent>
                    <w:p w14:paraId="53B0A2F2" w14:textId="77777777" w:rsidR="00E92894" w:rsidRDefault="00E92894" w:rsidP="002C5265">
                      <w:proofErr w:type="gramStart"/>
                      <w: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560960" behindDoc="0" locked="0" layoutInCell="0" allowOverlap="1" wp14:anchorId="0E9DDA48" wp14:editId="0FD2B002">
                <wp:simplePos x="0" y="0"/>
                <wp:positionH relativeFrom="column">
                  <wp:posOffset>3486785</wp:posOffset>
                </wp:positionH>
                <wp:positionV relativeFrom="paragraph">
                  <wp:posOffset>107950</wp:posOffset>
                </wp:positionV>
                <wp:extent cx="202565" cy="168910"/>
                <wp:effectExtent l="0" t="0" r="0" b="0"/>
                <wp:wrapNone/>
                <wp:docPr id="765" name="Rectangle 8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565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B09333" w14:textId="77777777" w:rsidR="00E92894" w:rsidRDefault="00E92894" w:rsidP="002C5265"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9DDA48" id="Rectangle 8179" o:spid="_x0000_s1100" style="position:absolute;margin-left:274.55pt;margin-top:8.5pt;width:15.95pt;height:13.3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" o:allowincell="f" filled="f" stroked="f" strokeweight="1pt">
                <v:textbox inset="1pt,1pt,1pt,1pt">
                  <w:txbxContent>
                    <w:p w14:paraId="49B09333" w14:textId="77777777" w:rsidR="00E92894" w:rsidRDefault="00E92894" w:rsidP="002C5265">
                      <w:proofErr w:type="gramStart"/>
                      <w:r>
                        <w:rPr>
                          <w:sz w:val="24"/>
                        </w:rPr>
                        <w:t>a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544388CC" w14:textId="703AE0D2" w:rsidR="002C5265" w:rsidRDefault="00E92894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1DE509FA" wp14:editId="20B6FB85">
                <wp:simplePos x="0" y="0"/>
                <wp:positionH relativeFrom="column">
                  <wp:posOffset>5586095</wp:posOffset>
                </wp:positionH>
                <wp:positionV relativeFrom="paragraph">
                  <wp:posOffset>88265</wp:posOffset>
                </wp:positionV>
                <wp:extent cx="0" cy="179705"/>
                <wp:effectExtent l="19050" t="0" r="19050" b="29845"/>
                <wp:wrapNone/>
                <wp:docPr id="798" name="Line 8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58CC97" id="Line 8243" o:spid="_x0000_s1026" style="position:absolute;z-index: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9.85pt,6.95pt" to="439.85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" strokecolor="#0070c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02067376" wp14:editId="26DBD909">
                <wp:simplePos x="0" y="0"/>
                <wp:positionH relativeFrom="column">
                  <wp:posOffset>5586095</wp:posOffset>
                </wp:positionH>
                <wp:positionV relativeFrom="paragraph">
                  <wp:posOffset>88265</wp:posOffset>
                </wp:positionV>
                <wp:extent cx="716280" cy="0"/>
                <wp:effectExtent l="0" t="19050" r="26670" b="19050"/>
                <wp:wrapNone/>
                <wp:docPr id="805" name="Line 8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62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CE13D2" id="Line 8250" o:spid="_x0000_s1026" style="position:absolute;flip:y;z-index: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9.85pt,6.95pt" to="496.2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" strokecolor="#0070c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1DCFBF2B" wp14:editId="5B21FF31">
                <wp:simplePos x="0" y="0"/>
                <wp:positionH relativeFrom="column">
                  <wp:posOffset>6302375</wp:posOffset>
                </wp:positionH>
                <wp:positionV relativeFrom="paragraph">
                  <wp:posOffset>88265</wp:posOffset>
                </wp:positionV>
                <wp:extent cx="0" cy="179705"/>
                <wp:effectExtent l="19050" t="0" r="19050" b="29845"/>
                <wp:wrapNone/>
                <wp:docPr id="806" name="Line 8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70A396" id="Line 8251" o:spid="_x0000_s1026" style="position:absolute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6.25pt,6.95pt" to="496.25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" strokecolor="#0070c0" strokeweight="2.25pt"/>
            </w:pict>
          </mc:Fallback>
        </mc:AlternateContent>
      </w:r>
      <w:r w:rsidR="00534C80">
        <w:rPr>
          <w:noProof/>
        </w:rPr>
        <mc:AlternateContent>
          <mc:Choice Requires="wpg">
            <w:drawing>
              <wp:anchor distT="0" distB="0" distL="114300" distR="114300" simplePos="0" relativeHeight="251622400" behindDoc="0" locked="0" layoutInCell="1" allowOverlap="1" wp14:anchorId="182C3664" wp14:editId="4247DB3C">
                <wp:simplePos x="0" y="0"/>
                <wp:positionH relativeFrom="column">
                  <wp:posOffset>3486785</wp:posOffset>
                </wp:positionH>
                <wp:positionV relativeFrom="paragraph">
                  <wp:posOffset>53340</wp:posOffset>
                </wp:positionV>
                <wp:extent cx="833755" cy="252095"/>
                <wp:effectExtent l="0" t="0" r="0" b="0"/>
                <wp:wrapNone/>
                <wp:docPr id="759" name="Group 8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3755" cy="252095"/>
                          <a:chOff x="6200" y="4124"/>
                          <a:chExt cx="1313" cy="397"/>
                        </a:xfrm>
                      </wpg:grpSpPr>
                      <wps:wsp>
                        <wps:cNvPr id="760" name="Rectangle 8323"/>
                        <wps:cNvSpPr>
                          <a:spLocks noChangeArrowheads="1"/>
                        </wps:cNvSpPr>
                        <wps:spPr bwMode="auto">
                          <a:xfrm>
                            <a:off x="6200" y="4255"/>
                            <a:ext cx="31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61F6AD" w14:textId="77777777" w:rsidR="00E92894" w:rsidRDefault="00E92894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1" name="AutoShape 8324"/>
                        <wps:cNvSpPr>
                          <a:spLocks noChangeArrowheads="1"/>
                        </wps:cNvSpPr>
                        <wps:spPr bwMode="auto">
                          <a:xfrm>
                            <a:off x="6749" y="4124"/>
                            <a:ext cx="482" cy="377"/>
                          </a:xfrm>
                          <a:prstGeom prst="flowChartDelay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Line 8325"/>
                        <wps:cNvCnPr>
                          <a:cxnSpLocks noChangeShapeType="1"/>
                        </wps:cNvCnPr>
                        <wps:spPr bwMode="auto">
                          <a:xfrm flipH="1">
                            <a:off x="6525" y="4233"/>
                            <a:ext cx="22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" name="Line 8326"/>
                        <wps:cNvCnPr>
                          <a:cxnSpLocks noChangeShapeType="1"/>
                        </wps:cNvCnPr>
                        <wps:spPr bwMode="auto">
                          <a:xfrm flipH="1">
                            <a:off x="6510" y="4408"/>
                            <a:ext cx="21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" name="Line 8327"/>
                        <wps:cNvCnPr>
                          <a:cxnSpLocks noChangeShapeType="1"/>
                        </wps:cNvCnPr>
                        <wps:spPr bwMode="auto">
                          <a:xfrm>
                            <a:off x="7246" y="4324"/>
                            <a:ext cx="26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2C3664" id="Group 8322" o:spid="_x0000_s1101" style="position:absolute;margin-left:274.55pt;margin-top:4.2pt;width:65.65pt;height:19.85pt;z-index:251622400" coordorigin="6200,4124" coordsize="1313,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">
                <v:rect id="Rectangle 8323" o:spid="_x0000_s1102" style="position:absolute;left:6200;top:4255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" filled="f" stroked="f" strokeweight="1pt">
                  <v:textbox inset="1pt,1pt,1pt,1pt">
                    <w:txbxContent>
                      <w:p w14:paraId="6461F6AD" w14:textId="77777777" w:rsidR="00E92894" w:rsidRDefault="00E92894" w:rsidP="002C5265">
                        <w:proofErr w:type="gramStart"/>
                        <w:r>
                          <w:rPr>
                            <w:sz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rect>
                <v:shapetype id="_x0000_t135" coordsize="21600,21600" o:spt="135" path="m10800,qx21600,10800,10800,21600l,21600,,xe">
                  <v:stroke joinstyle="miter"/>
                  <v:path gradientshapeok="t" o:connecttype="rect" textboxrect="0,3163,18437,18437"/>
                </v:shapetype>
                <v:shape id="AutoShape 8324" o:spid="_x0000_s1103" type="#_x0000_t135" style="position:absolute;left:6749;top:4124;width:482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"/>
                <v:line id="Line 8325" o:spid="_x0000_s1104" style="position:absolute;flip:x;visibility:visible;mso-wrap-style:square" from="6525,4233" to="6749,4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"/>
                <v:line id="Line 8326" o:spid="_x0000_s1105" style="position:absolute;flip:x;visibility:visible;mso-wrap-style:square" from="6510,4408" to="6725,4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"/>
                <v:line id="Line 8327" o:spid="_x0000_s1106" style="position:absolute;visibility:visible;mso-wrap-style:square" from="7246,4324" to="7513,4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"/>
              </v:group>
            </w:pict>
          </mc:Fallback>
        </mc:AlternateContent>
      </w:r>
    </w:p>
    <w:p w14:paraId="3DE3ED46" w14:textId="663A7F5A" w:rsidR="002C5265" w:rsidRDefault="00E92894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2C91116D" wp14:editId="59B25DDE">
                <wp:simplePos x="0" y="0"/>
                <wp:positionH relativeFrom="column">
                  <wp:posOffset>4921250</wp:posOffset>
                </wp:positionH>
                <wp:positionV relativeFrom="paragraph">
                  <wp:posOffset>118110</wp:posOffset>
                </wp:positionV>
                <wp:extent cx="1840865" cy="0"/>
                <wp:effectExtent l="0" t="76200" r="26035" b="95250"/>
                <wp:wrapNone/>
                <wp:docPr id="801" name="Line 8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08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5DE73D" id="Line 8246" o:spid="_x0000_s1026" style="position:absolute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.5pt,9.3pt" to="532.4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22580CDD" wp14:editId="2AC7FC05">
                <wp:simplePos x="0" y="0"/>
                <wp:positionH relativeFrom="column">
                  <wp:posOffset>4921250</wp:posOffset>
                </wp:positionH>
                <wp:positionV relativeFrom="paragraph">
                  <wp:posOffset>118110</wp:posOffset>
                </wp:positionV>
                <wp:extent cx="664845" cy="0"/>
                <wp:effectExtent l="0" t="19050" r="20955" b="19050"/>
                <wp:wrapNone/>
                <wp:docPr id="804" name="Line 8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484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EB3F85" id="Line 8249" o:spid="_x0000_s1026" style="position:absolute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.5pt,9.3pt" to="439.8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" strokecolor="#0070c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6D349076" wp14:editId="551C14A5">
                <wp:simplePos x="0" y="0"/>
                <wp:positionH relativeFrom="column">
                  <wp:posOffset>6302375</wp:posOffset>
                </wp:positionH>
                <wp:positionV relativeFrom="paragraph">
                  <wp:posOffset>118110</wp:posOffset>
                </wp:positionV>
                <wp:extent cx="408940" cy="0"/>
                <wp:effectExtent l="0" t="19050" r="29210" b="19050"/>
                <wp:wrapNone/>
                <wp:docPr id="807" name="Line 8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0894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3E4687" id="Line 8252" o:spid="_x0000_s1026" style="position:absolute;flip:y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6.25pt,9.3pt" to="528.4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" strokecolor="#0070c0" strokeweight="2.25pt"/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565056" behindDoc="0" locked="0" layoutInCell="0" allowOverlap="1" wp14:anchorId="78D9E8BB" wp14:editId="3150ED10">
                <wp:simplePos x="0" y="0"/>
                <wp:positionH relativeFrom="column">
                  <wp:posOffset>4188460</wp:posOffset>
                </wp:positionH>
                <wp:positionV relativeFrom="paragraph">
                  <wp:posOffset>81280</wp:posOffset>
                </wp:positionV>
                <wp:extent cx="466725" cy="255905"/>
                <wp:effectExtent l="0" t="0" r="0" b="0"/>
                <wp:wrapNone/>
                <wp:docPr id="758" name="Rectangle 8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72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C6DBF7" w14:textId="77777777" w:rsidR="00E92894" w:rsidRDefault="00E92894" w:rsidP="002C5265">
                            <w:r>
                              <w:rPr>
                                <w:sz w:val="24"/>
                              </w:rPr>
                              <w:t>USA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D9E8BB" id="Rectangle 8183" o:spid="_x0000_s1107" style="position:absolute;margin-left:329.8pt;margin-top:6.4pt;width:36.75pt;height:20.15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" o:allowincell="f" filled="f" stroked="f" strokeweight="1pt">
                <v:textbox inset="1pt,1pt,1pt,1pt">
                  <w:txbxContent>
                    <w:p w14:paraId="6AC6DBF7" w14:textId="77777777" w:rsidR="00E92894" w:rsidRDefault="00E92894" w:rsidP="002C5265">
                      <w:r>
                        <w:rPr>
                          <w:sz w:val="24"/>
                        </w:rPr>
                        <w:t>USA</w:t>
                      </w:r>
                    </w:p>
                  </w:txbxContent>
                </v:textbox>
              </v:rect>
            </w:pict>
          </mc:Fallback>
        </mc:AlternateContent>
      </w:r>
    </w:p>
    <w:p w14:paraId="6C12773C" w14:textId="1F778A96" w:rsidR="002C5265" w:rsidRDefault="00E92894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3F89B3EC" wp14:editId="08A3409A">
                <wp:simplePos x="0" y="0"/>
                <wp:positionH relativeFrom="column">
                  <wp:posOffset>4921250</wp:posOffset>
                </wp:positionH>
                <wp:positionV relativeFrom="paragraph">
                  <wp:posOffset>80010</wp:posOffset>
                </wp:positionV>
                <wp:extent cx="0" cy="287655"/>
                <wp:effectExtent l="76200" t="38100" r="57150" b="17145"/>
                <wp:wrapNone/>
                <wp:docPr id="793" name="Line 8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876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4DD09C" id="Line 8238" o:spid="_x0000_s1026" style="position:absolute;flip:y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.5pt,6.3pt" to="387.5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480C567D" wp14:editId="79F219DA">
                <wp:simplePos x="0" y="0"/>
                <wp:positionH relativeFrom="column">
                  <wp:posOffset>4709160</wp:posOffset>
                </wp:positionH>
                <wp:positionV relativeFrom="paragraph">
                  <wp:posOffset>18415</wp:posOffset>
                </wp:positionV>
                <wp:extent cx="460375" cy="395605"/>
                <wp:effectExtent l="0" t="0" r="0" b="4445"/>
                <wp:wrapNone/>
                <wp:docPr id="810" name="Text Box 8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75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257394" w14:textId="77777777" w:rsidR="00E92894" w:rsidRDefault="00E92894" w:rsidP="002C5265"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C567D" id="Text Box 8255" o:spid="_x0000_s1108" type="#_x0000_t202" style="position:absolute;margin-left:370.8pt;margin-top:1.45pt;width:36.25pt;height:31.15pt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" filled="f" stroked="f">
                <v:textbox>
                  <w:txbxContent>
                    <w:p w14:paraId="74257394" w14:textId="77777777" w:rsidR="00E92894" w:rsidRDefault="00E92894" w:rsidP="002C5265"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 w14:paraId="1B752CB7" w14:textId="77777777" w:rsidR="002C5265" w:rsidRDefault="002C5265" w:rsidP="002C5265">
      <w:pPr>
        <w:rPr>
          <w:b/>
        </w:rPr>
      </w:pPr>
    </w:p>
    <w:p w14:paraId="79411BF4" w14:textId="5D9B3F07" w:rsidR="002C5265" w:rsidRDefault="00E92894" w:rsidP="002C5265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1B366C55" wp14:editId="57D6AC17">
                <wp:simplePos x="0" y="0"/>
                <wp:positionH relativeFrom="column">
                  <wp:posOffset>4895850</wp:posOffset>
                </wp:positionH>
                <wp:positionV relativeFrom="paragraph">
                  <wp:posOffset>116205</wp:posOffset>
                </wp:positionV>
                <wp:extent cx="1841500" cy="0"/>
                <wp:effectExtent l="0" t="76200" r="25400" b="95250"/>
                <wp:wrapNone/>
                <wp:docPr id="813" name="Line 8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1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9782E9" id="Line 8258" o:spid="_x0000_s1026" style="position:absolute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5pt,9.15pt" to="530.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">
                <v:stroke endarrow="block"/>
              </v:line>
            </w:pict>
          </mc:Fallback>
        </mc:AlternateContent>
      </w:r>
    </w:p>
    <w:p w14:paraId="51DA57AD" w14:textId="7FA0F9C7" w:rsidR="002C5265" w:rsidRDefault="002C5265" w:rsidP="002C5265">
      <w:pPr>
        <w:rPr>
          <w:b/>
        </w:rPr>
      </w:pPr>
    </w:p>
    <w:p w14:paraId="40626163" w14:textId="77777777" w:rsidR="00860A15" w:rsidRDefault="00860A15" w:rsidP="002C5265">
      <w:pPr>
        <w:rPr>
          <w:b/>
        </w:rPr>
      </w:pPr>
    </w:p>
    <w:p w14:paraId="193EEF21" w14:textId="77777777" w:rsidR="00860A15" w:rsidRDefault="00860A15" w:rsidP="002C5265">
      <w:pPr>
        <w:rPr>
          <w:b/>
        </w:rPr>
      </w:pPr>
    </w:p>
    <w:p w14:paraId="1E688880" w14:textId="77777777" w:rsidR="00860A15" w:rsidRDefault="00860A15" w:rsidP="002C5265">
      <w:pPr>
        <w:rPr>
          <w:b/>
        </w:rPr>
      </w:pPr>
    </w:p>
    <w:p w14:paraId="2B49633A" w14:textId="77777777" w:rsidR="00860A15" w:rsidRDefault="00860A15" w:rsidP="002C5265">
      <w:pPr>
        <w:rPr>
          <w:b/>
        </w:rPr>
      </w:pPr>
    </w:p>
    <w:p w14:paraId="397081E9" w14:textId="77777777" w:rsidR="0021281B" w:rsidRDefault="0021281B" w:rsidP="002C5265">
      <w:pPr>
        <w:rPr>
          <w:b/>
        </w:rPr>
      </w:pPr>
    </w:p>
    <w:p w14:paraId="2C349951" w14:textId="77777777" w:rsidR="002C5265" w:rsidRPr="0021281B" w:rsidRDefault="00534C80" w:rsidP="0021281B">
      <w:pPr>
        <w:numPr>
          <w:ilvl w:val="0"/>
          <w:numId w:val="38"/>
        </w:numPr>
        <w:overflowPunct/>
        <w:autoSpaceDE/>
        <w:autoSpaceDN/>
        <w:adjustRightInd/>
        <w:spacing w:before="120" w:after="120"/>
        <w:ind w:hanging="295"/>
        <w:textAlignment w:val="auto"/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</w:pPr>
      <w:r w:rsidRPr="0021281B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mc:AlternateContent>
          <mc:Choice Requires="wps">
            <w:drawing>
              <wp:anchor distT="0" distB="0" distL="114300" distR="114300" simplePos="0" relativeHeight="251550720" behindDoc="0" locked="0" layoutInCell="0" allowOverlap="1" wp14:anchorId="64FF2D44" wp14:editId="6D01C987">
                <wp:simplePos x="0" y="0"/>
                <wp:positionH relativeFrom="column">
                  <wp:posOffset>6073140</wp:posOffset>
                </wp:positionH>
                <wp:positionV relativeFrom="paragraph">
                  <wp:posOffset>276225</wp:posOffset>
                </wp:positionV>
                <wp:extent cx="670560" cy="223520"/>
                <wp:effectExtent l="0" t="0" r="15240" b="24130"/>
                <wp:wrapNone/>
                <wp:docPr id="751" name="Rectangle 8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0560" cy="2235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0295467" w14:textId="7D6FA767" w:rsidR="00E92894" w:rsidRPr="006C16F4" w:rsidRDefault="00E92894" w:rsidP="002C5265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FF2D44" id="Rectangle 8169" o:spid="_x0000_s1109" style="position:absolute;left:0;text-align:left;margin-left:478.2pt;margin-top:21.75pt;width:52.8pt;height:17.6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" o:allowincell="f" filled="f" strokeweight="1pt">
                <v:textbox inset="1pt,1pt,1pt,1pt">
                  <w:txbxContent>
                    <w:p w14:paraId="70295467" w14:textId="7D6FA767" w:rsidR="00E92894" w:rsidRPr="006C16F4" w:rsidRDefault="00E92894" w:rsidP="002C5265">
                      <w:pPr>
                        <w:rPr>
                          <w:color w:val="FF0000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C5265" w:rsidRPr="0021281B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w:t xml:space="preserve">Fonction OU  (OR) : </w:t>
      </w:r>
    </w:p>
    <w:p w14:paraId="78EA91D0" w14:textId="77777777" w:rsidR="002C5265" w:rsidRDefault="002C5265" w:rsidP="002C5265">
      <w:pPr>
        <w:ind w:left="720"/>
        <w:jc w:val="center"/>
      </w:pPr>
      <w:proofErr w:type="spellStart"/>
      <w:r>
        <w:rPr>
          <w:color w:val="000000"/>
        </w:rPr>
        <w:t>L</w:t>
      </w:r>
      <w:proofErr w:type="spellEnd"/>
      <w:r>
        <w:rPr>
          <w:color w:val="000000"/>
        </w:rPr>
        <w:t xml:space="preserve"> reproduit la somme logique des variables d’entrée a et b.</w:t>
      </w:r>
      <w:r w:rsidRPr="00E37AEA">
        <w:rPr>
          <w:color w:val="000000"/>
        </w:rPr>
        <w:t xml:space="preserve"> </w:t>
      </w:r>
      <w:r>
        <w:rPr>
          <w:color w:val="000000"/>
        </w:rPr>
        <w:tab/>
      </w:r>
      <w:r>
        <w:rPr>
          <w:color w:val="000000"/>
        </w:rPr>
        <w:tab/>
        <w:t>Equation logique</w:t>
      </w:r>
    </w:p>
    <w:p w14:paraId="59E8CD26" w14:textId="77777777" w:rsidR="002C5265" w:rsidRDefault="002C5265" w:rsidP="002C5265"/>
    <w:p w14:paraId="53131CEB" w14:textId="77777777" w:rsidR="002C5265" w:rsidRPr="0021281B" w:rsidRDefault="002C5265" w:rsidP="002C5265">
      <w:pPr>
        <w:rPr>
          <w:b/>
          <w:bCs/>
          <w:i/>
          <w:iCs/>
        </w:rPr>
      </w:pPr>
      <w:r w:rsidRPr="0021281B">
        <w:rPr>
          <w:b/>
          <w:bCs/>
          <w:i/>
          <w:iCs/>
        </w:rPr>
        <w:t xml:space="preserve">Schéma électrique 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 xml:space="preserve">    Table de Vérité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>Logigramme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>Chronogramme</w:t>
      </w:r>
    </w:p>
    <w:p w14:paraId="1F4955B7" w14:textId="60ED0BC2" w:rsidR="002C5265" w:rsidRDefault="00E92894" w:rsidP="002C5265">
      <w:r>
        <w:rPr>
          <w:b/>
          <w:i/>
          <w:noProof/>
          <w:sz w:val="22"/>
          <w:szCs w:val="22"/>
          <w:u w:val="single"/>
        </w:rPr>
        <mc:AlternateContent>
          <mc:Choice Requires="wpg">
            <w:drawing>
              <wp:anchor distT="0" distB="0" distL="114300" distR="114300" simplePos="0" relativeHeight="251619328" behindDoc="0" locked="0" layoutInCell="1" allowOverlap="1" wp14:anchorId="2BF9F28C" wp14:editId="270CD298">
                <wp:simplePos x="0" y="0"/>
                <wp:positionH relativeFrom="column">
                  <wp:posOffset>4721860</wp:posOffset>
                </wp:positionH>
                <wp:positionV relativeFrom="paragraph">
                  <wp:posOffset>52070</wp:posOffset>
                </wp:positionV>
                <wp:extent cx="2068830" cy="1248410"/>
                <wp:effectExtent l="0" t="0" r="83820" b="66040"/>
                <wp:wrapNone/>
                <wp:docPr id="715" name="Group 8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8830" cy="1248410"/>
                          <a:chOff x="9657" y="6244"/>
                          <a:chExt cx="3258" cy="1966"/>
                        </a:xfrm>
                      </wpg:grpSpPr>
                      <wps:wsp>
                        <wps:cNvPr id="716" name="Line 8284"/>
                        <wps:cNvCnPr>
                          <a:cxnSpLocks noChangeShapeType="1"/>
                        </wps:cNvCnPr>
                        <wps:spPr bwMode="auto">
                          <a:xfrm>
                            <a:off x="10016" y="6791"/>
                            <a:ext cx="289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7" name="Line 8285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6338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" name="Line 8286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7684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9" name="Line 8287"/>
                        <wps:cNvCnPr>
                          <a:cxnSpLocks noChangeShapeType="1"/>
                        </wps:cNvCnPr>
                        <wps:spPr bwMode="auto">
                          <a:xfrm>
                            <a:off x="10001" y="6791"/>
                            <a:ext cx="671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" name="Line 8288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16" y="6778"/>
                            <a:ext cx="128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1" name="Line 82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645" y="6546"/>
                            <a:ext cx="88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2" name="Line 8290"/>
                        <wps:cNvCnPr>
                          <a:cxnSpLocks noChangeShapeType="1"/>
                        </wps:cNvCnPr>
                        <wps:spPr bwMode="auto">
                          <a:xfrm>
                            <a:off x="10645" y="6546"/>
                            <a:ext cx="0" cy="27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" name="Line 8291"/>
                        <wps:cNvCnPr>
                          <a:cxnSpLocks noChangeShapeType="1"/>
                        </wps:cNvCnPr>
                        <wps:spPr bwMode="auto">
                          <a:xfrm>
                            <a:off x="11048" y="7237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" name="Line 8292"/>
                        <wps:cNvCnPr>
                          <a:cxnSpLocks noChangeShapeType="1"/>
                        </wps:cNvCnPr>
                        <wps:spPr bwMode="auto">
                          <a:xfrm flipH="1">
                            <a:off x="10645" y="6753"/>
                            <a:ext cx="0" cy="145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5" name="Line 8293"/>
                        <wps:cNvCnPr>
                          <a:cxnSpLocks noChangeShapeType="1"/>
                        </wps:cNvCnPr>
                        <wps:spPr bwMode="auto">
                          <a:xfrm>
                            <a:off x="12176" y="6753"/>
                            <a:ext cx="0" cy="145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" name="Line 8294"/>
                        <wps:cNvCnPr>
                          <a:cxnSpLocks noChangeShapeType="1"/>
                        </wps:cNvCnPr>
                        <wps:spPr bwMode="auto">
                          <a:xfrm>
                            <a:off x="10001" y="7514"/>
                            <a:ext cx="289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Line 8295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7061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" name="Line 8296"/>
                        <wps:cNvCnPr>
                          <a:cxnSpLocks noChangeShapeType="1"/>
                        </wps:cNvCnPr>
                        <wps:spPr bwMode="auto">
                          <a:xfrm>
                            <a:off x="11531" y="6546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Line 8297"/>
                        <wps:cNvCnPr>
                          <a:cxnSpLocks noChangeShapeType="1"/>
                        </wps:cNvCnPr>
                        <wps:spPr bwMode="auto">
                          <a:xfrm>
                            <a:off x="10001" y="7514"/>
                            <a:ext cx="1047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" name="Line 8298"/>
                        <wps:cNvCnPr>
                          <a:cxnSpLocks noChangeShapeType="1"/>
                        </wps:cNvCnPr>
                        <wps:spPr bwMode="auto">
                          <a:xfrm flipV="1">
                            <a:off x="11048" y="7237"/>
                            <a:ext cx="112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" name="Line 8299"/>
                        <wps:cNvCnPr>
                          <a:cxnSpLocks noChangeShapeType="1"/>
                        </wps:cNvCnPr>
                        <wps:spPr bwMode="auto">
                          <a:xfrm>
                            <a:off x="12176" y="7237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" name="Line 8300"/>
                        <wps:cNvCnPr>
                          <a:cxnSpLocks noChangeShapeType="1"/>
                        </wps:cNvCnPr>
                        <wps:spPr bwMode="auto">
                          <a:xfrm flipV="1">
                            <a:off x="12176" y="7514"/>
                            <a:ext cx="644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3" name="Line 83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48" y="6546"/>
                            <a:ext cx="0" cy="166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" name="Line 8302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31" y="6546"/>
                            <a:ext cx="0" cy="166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" name="Text Box 8303"/>
                        <wps:cNvSpPr txBox="1">
                          <a:spLocks noChangeArrowheads="1"/>
                        </wps:cNvSpPr>
                        <wps:spPr bwMode="auto">
                          <a:xfrm>
                            <a:off x="9667" y="7587"/>
                            <a:ext cx="725" cy="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2598A" w14:textId="77777777" w:rsidR="00E92894" w:rsidRDefault="00E92894" w:rsidP="002C5265">
                              <w: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Text Box 8304"/>
                        <wps:cNvSpPr txBox="1">
                          <a:spLocks noChangeArrowheads="1"/>
                        </wps:cNvSpPr>
                        <wps:spPr bwMode="auto">
                          <a:xfrm>
                            <a:off x="9667" y="6921"/>
                            <a:ext cx="725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DC0712" w14:textId="77777777" w:rsidR="00E92894" w:rsidRDefault="00E92894" w:rsidP="002C5265">
                              <w:proofErr w:type="gramStart"/>
                              <w: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Text Box 8305"/>
                        <wps:cNvSpPr txBox="1">
                          <a:spLocks noChangeArrowheads="1"/>
                        </wps:cNvSpPr>
                        <wps:spPr bwMode="auto">
                          <a:xfrm>
                            <a:off x="9657" y="6244"/>
                            <a:ext cx="726" cy="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8C5DEE" w14:textId="77777777" w:rsidR="00E92894" w:rsidRDefault="00E92894" w:rsidP="002C5265">
                              <w:proofErr w:type="gramStart"/>
                              <w: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Line 8306"/>
                        <wps:cNvCnPr>
                          <a:cxnSpLocks noChangeShapeType="1"/>
                        </wps:cNvCnPr>
                        <wps:spPr bwMode="auto">
                          <a:xfrm>
                            <a:off x="9961" y="8171"/>
                            <a:ext cx="2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F9F28C" id="Group 8283" o:spid="_x0000_s1110" style="position:absolute;margin-left:371.8pt;margin-top:4.1pt;width:162.9pt;height:98.3pt;z-index:251619328" coordorigin="9657,6244" coordsize="3258,1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">
                <v:line id="Line 8284" o:spid="_x0000_s1111" style="position:absolute;visibility:visible;mso-wrap-style:square" from="10016,6791" to="12915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">
                  <v:stroke endarrow="block"/>
                </v:line>
                <v:line id="Line 8285" o:spid="_x0000_s1112" style="position:absolute;flip:y;visibility:visible;mso-wrap-style:square" from="10001,6338" to="10001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">
                  <v:stroke endarrow="block"/>
                </v:line>
                <v:line id="Line 8286" o:spid="_x0000_s1113" style="position:absolute;flip:y;visibility:visible;mso-wrap-style:square" from="10001,7684" to="10001,8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">
                  <v:stroke endarrow="block"/>
                </v:line>
                <v:line id="Line 8287" o:spid="_x0000_s1114" style="position:absolute;visibility:visible;mso-wrap-style:square" from="10001,6791" to="10672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" strokecolor="red" strokeweight="2.25pt"/>
                <v:line id="Line 8288" o:spid="_x0000_s1115" style="position:absolute;flip:y;visibility:visible;mso-wrap-style:square" from="11516,6778" to="12805,6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" strokecolor="red" strokeweight="2.25pt"/>
                <v:line id="Line 8289" o:spid="_x0000_s1116" style="position:absolute;flip:y;visibility:visible;mso-wrap-style:square" from="10645,6546" to="11531,6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" strokecolor="red" strokeweight="2.25pt"/>
                <v:line id="Line 8290" o:spid="_x0000_s1117" style="position:absolute;visibility:visible;mso-wrap-style:square" from="10645,6546" to="10645,6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" strokecolor="red" strokeweight="2.25pt"/>
                <v:line id="Line 8291" o:spid="_x0000_s1118" style="position:absolute;visibility:visible;mso-wrap-style:square" from="11048,7237" to="11048,7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" strokecolor="#0070c0" strokeweight="2.25pt"/>
                <v:line id="Line 8292" o:spid="_x0000_s1119" style="position:absolute;flip:x;visibility:visible;mso-wrap-style:square" from="10645,6753" to="10645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" strokeweight=".25pt">
                  <v:stroke dashstyle="longDash"/>
                </v:line>
                <v:line id="Line 8293" o:spid="_x0000_s1120" style="position:absolute;visibility:visible;mso-wrap-style:square" from="12176,6753" to="12176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" strokeweight=".25pt">
                  <v:stroke dashstyle="longDash"/>
                </v:line>
                <v:line id="Line 8294" o:spid="_x0000_s1121" style="position:absolute;visibility:visible;mso-wrap-style:square" from="10001,7514" to="12900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">
                  <v:stroke endarrow="block"/>
                </v:line>
                <v:line id="Line 8295" o:spid="_x0000_s1122" style="position:absolute;flip:y;visibility:visible;mso-wrap-style:square" from="10001,7061" to="10001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">
                  <v:stroke endarrow="block"/>
                </v:line>
                <v:line id="Line 8296" o:spid="_x0000_s1123" style="position:absolute;visibility:visible;mso-wrap-style:square" from="11531,6546" to="11531,6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" strokecolor="red" strokeweight="2.25pt"/>
                <v:line id="Line 8297" o:spid="_x0000_s1124" style="position:absolute;visibility:visible;mso-wrap-style:square" from="10001,7514" to="11048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" strokecolor="#0070c0" strokeweight="2.25pt"/>
                <v:line id="Line 8298" o:spid="_x0000_s1125" style="position:absolute;flip:y;visibility:visible;mso-wrap-style:square" from="11048,7237" to="12176,7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" strokecolor="#0070c0" strokeweight="2.25pt"/>
                <v:line id="Line 8299" o:spid="_x0000_s1126" style="position:absolute;visibility:visible;mso-wrap-style:square" from="12176,7237" to="12176,7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" strokecolor="#0070c0" strokeweight="2.25pt"/>
                <v:line id="Line 8300" o:spid="_x0000_s1127" style="position:absolute;flip:y;visibility:visible;mso-wrap-style:square" from="12176,7514" to="12820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" strokecolor="#0070c0" strokeweight="2.25pt"/>
                <v:line id="Line 8301" o:spid="_x0000_s1128" style="position:absolute;flip:x;visibility:visible;mso-wrap-style:square" from="11048,6546" to="11048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" strokeweight=".25pt">
                  <v:stroke dashstyle="longDash"/>
                </v:line>
                <v:line id="Line 8302" o:spid="_x0000_s1129" style="position:absolute;flip:x;visibility:visible;mso-wrap-style:square" from="11531,6546" to="11531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" strokeweight=".25pt">
                  <v:stroke dashstyle="longDash"/>
                </v:line>
                <v:shape id="Text Box 8303" o:spid="_x0000_s1130" type="#_x0000_t202" style="position:absolute;left:9667;top:7587;width:725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" filled="f" stroked="f">
                  <v:textbox>
                    <w:txbxContent>
                      <w:p w14:paraId="3C92598A" w14:textId="77777777" w:rsidR="00E92894" w:rsidRDefault="00E92894" w:rsidP="002C5265">
                        <w:r>
                          <w:t>L</w:t>
                        </w:r>
                      </w:p>
                    </w:txbxContent>
                  </v:textbox>
                </v:shape>
                <v:shape id="Text Box 8304" o:spid="_x0000_s1131" type="#_x0000_t202" style="position:absolute;left:9667;top:6921;width:725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" filled="f" stroked="f">
                  <v:textbox>
                    <w:txbxContent>
                      <w:p w14:paraId="71DC0712" w14:textId="77777777" w:rsidR="00E92894" w:rsidRDefault="00E92894" w:rsidP="002C5265">
                        <w:proofErr w:type="gramStart"/>
                        <w: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8305" o:spid="_x0000_s1132" type="#_x0000_t202" style="position:absolute;left:9657;top:6244;width:726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" filled="f" stroked="f">
                  <v:textbox>
                    <w:txbxContent>
                      <w:p w14:paraId="508C5DEE" w14:textId="77777777" w:rsidR="00E92894" w:rsidRDefault="00E92894" w:rsidP="002C5265">
                        <w:proofErr w:type="gramStart"/>
                        <w:r>
                          <w:t>a</w:t>
                        </w:r>
                        <w:proofErr w:type="gramEnd"/>
                      </w:p>
                    </w:txbxContent>
                  </v:textbox>
                </v:shape>
                <v:line id="Line 8306" o:spid="_x0000_s1133" style="position:absolute;visibility:visible;mso-wrap-style:square" from="9961,8171" to="12861,8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">
                  <v:stroke endarrow="block"/>
                </v:line>
              </v:group>
            </w:pict>
          </mc:Fallback>
        </mc:AlternateContent>
      </w:r>
      <w:r w:rsidR="0021281B">
        <w:rPr>
          <w:noProof/>
        </w:rPr>
        <mc:AlternateContent>
          <mc:Choice Requires="wps">
            <w:drawing>
              <wp:anchor distT="0" distB="0" distL="114300" distR="114300" simplePos="0" relativeHeight="251551744" behindDoc="0" locked="0" layoutInCell="0" allowOverlap="1" wp14:anchorId="2604C9D4" wp14:editId="31F7C6A5">
                <wp:simplePos x="0" y="0"/>
                <wp:positionH relativeFrom="column">
                  <wp:posOffset>1924849</wp:posOffset>
                </wp:positionH>
                <wp:positionV relativeFrom="paragraph">
                  <wp:posOffset>139123</wp:posOffset>
                </wp:positionV>
                <wp:extent cx="1318161" cy="998220"/>
                <wp:effectExtent l="0" t="0" r="0" b="0"/>
                <wp:wrapNone/>
                <wp:docPr id="712" name="Rectangle 8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8161" cy="998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12" w:space="0" w:color="0070C0"/>
                                <w:left w:val="single" w:sz="12" w:space="0" w:color="0070C0"/>
                                <w:bottom w:val="single" w:sz="12" w:space="0" w:color="0070C0"/>
                                <w:right w:val="single" w:sz="12" w:space="0" w:color="0070C0"/>
                                <w:insideH w:val="single" w:sz="6" w:space="0" w:color="auto"/>
                                <w:insideV w:val="single" w:sz="6" w:space="0" w:color="auto"/>
                              </w:tblBorders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567"/>
                              <w:gridCol w:w="567"/>
                              <w:gridCol w:w="567"/>
                            </w:tblGrid>
                            <w:tr w:rsidR="00E92894" w14:paraId="3E45AF37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6822BDDB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a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17DA5F31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b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2F828C1B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</w:t>
                                  </w:r>
                                </w:p>
                              </w:tc>
                            </w:tr>
                            <w:tr w:rsidR="00E92894" w14:paraId="41623C99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125FAECB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7BC1651A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4550A1F6" w14:textId="55CC4249" w:rsidR="00E92894" w:rsidRPr="003516AC" w:rsidRDefault="00E92894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E92894" w14:paraId="04035A2B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70BB9870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67D3FF3D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4AF3BF6B" w14:textId="1817CB1B" w:rsidR="00E92894" w:rsidRPr="003516AC" w:rsidRDefault="00E92894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E92894" w14:paraId="6B521E04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0FA6E57D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10BE92ED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7A174F82" w14:textId="63D78374" w:rsidR="00E92894" w:rsidRPr="003516AC" w:rsidRDefault="00E92894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E92894" w14:paraId="6688A495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48567FF4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3977A143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3D725737" w14:textId="5DDADF44" w:rsidR="00E92894" w:rsidRPr="003516AC" w:rsidRDefault="00E92894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31ECC89" w14:textId="77777777" w:rsidR="00E92894" w:rsidRDefault="00E92894" w:rsidP="002C526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04C9D4" id="Rectangle 8170" o:spid="_x0000_s1134" style="position:absolute;margin-left:151.55pt;margin-top:10.95pt;width:103.8pt;height:78.6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" o:allowincell="f" filled="f" stroked="f" strokeweight="1pt">
                <v:textbox inset="1pt,1pt,1pt,1pt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12" w:space="0" w:color="0070C0"/>
                          <w:left w:val="single" w:sz="12" w:space="0" w:color="0070C0"/>
                          <w:bottom w:val="single" w:sz="12" w:space="0" w:color="0070C0"/>
                          <w:right w:val="single" w:sz="12" w:space="0" w:color="0070C0"/>
                          <w:insideH w:val="single" w:sz="6" w:space="0" w:color="auto"/>
                          <w:insideV w:val="single" w:sz="6" w:space="0" w:color="auto"/>
                        </w:tblBorders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567"/>
                        <w:gridCol w:w="567"/>
                        <w:gridCol w:w="567"/>
                      </w:tblGrid>
                      <w:tr w:rsidR="00E92894" w14:paraId="3E45AF37" w14:textId="77777777" w:rsidTr="00E24EE7">
                        <w:tc>
                          <w:tcPr>
                            <w:tcW w:w="567" w:type="dxa"/>
                          </w:tcPr>
                          <w:p w14:paraId="6822BDDB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17DA5F31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b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2F828C1B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</w:t>
                            </w:r>
                          </w:p>
                        </w:tc>
                      </w:tr>
                      <w:tr w:rsidR="00E92894" w14:paraId="41623C99" w14:textId="77777777" w:rsidTr="00E24EE7">
                        <w:tc>
                          <w:tcPr>
                            <w:tcW w:w="567" w:type="dxa"/>
                          </w:tcPr>
                          <w:p w14:paraId="125FAECB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7BC1651A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4550A1F6" w14:textId="55CC4249" w:rsidR="00E92894" w:rsidRPr="003516AC" w:rsidRDefault="00E92894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  <w:tr w:rsidR="00E92894" w14:paraId="04035A2B" w14:textId="77777777" w:rsidTr="00E24EE7">
                        <w:tc>
                          <w:tcPr>
                            <w:tcW w:w="567" w:type="dxa"/>
                          </w:tcPr>
                          <w:p w14:paraId="70BB9870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67D3FF3D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4AF3BF6B" w14:textId="1817CB1B" w:rsidR="00E92894" w:rsidRPr="003516AC" w:rsidRDefault="00E92894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  <w:tr w:rsidR="00E92894" w14:paraId="6B521E04" w14:textId="77777777" w:rsidTr="00E24EE7">
                        <w:tc>
                          <w:tcPr>
                            <w:tcW w:w="567" w:type="dxa"/>
                          </w:tcPr>
                          <w:p w14:paraId="0FA6E57D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10BE92ED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7A174F82" w14:textId="63D78374" w:rsidR="00E92894" w:rsidRPr="003516AC" w:rsidRDefault="00E92894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  <w:tr w:rsidR="00E92894" w14:paraId="6688A495" w14:textId="77777777" w:rsidTr="00E24EE7">
                        <w:tc>
                          <w:tcPr>
                            <w:tcW w:w="567" w:type="dxa"/>
                          </w:tcPr>
                          <w:p w14:paraId="48567FF4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3977A143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3D725737" w14:textId="5DDADF44" w:rsidR="00E92894" w:rsidRPr="003516AC" w:rsidRDefault="00E92894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14:paraId="231ECC89" w14:textId="77777777" w:rsidR="00E92894" w:rsidRDefault="00E92894" w:rsidP="002C5265"/>
                  </w:txbxContent>
                </v:textbox>
              </v:rect>
            </w:pict>
          </mc:Fallback>
        </mc:AlternateContent>
      </w:r>
      <w:r w:rsidR="00534C80">
        <w:rPr>
          <w:b/>
          <w:i/>
          <w:noProof/>
          <w:sz w:val="22"/>
          <w:szCs w:val="22"/>
          <w:u w:val="single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6F3525D0" wp14:editId="098C6EFA">
                <wp:simplePos x="0" y="0"/>
                <wp:positionH relativeFrom="column">
                  <wp:posOffset>37465</wp:posOffset>
                </wp:positionH>
                <wp:positionV relativeFrom="paragraph">
                  <wp:posOffset>128905</wp:posOffset>
                </wp:positionV>
                <wp:extent cx="922655" cy="785495"/>
                <wp:effectExtent l="0" t="0" r="0" b="0"/>
                <wp:wrapNone/>
                <wp:docPr id="739" name="Group 8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2655" cy="785495"/>
                          <a:chOff x="768" y="4956"/>
                          <a:chExt cx="1453" cy="1237"/>
                        </a:xfrm>
                      </wpg:grpSpPr>
                      <wps:wsp>
                        <wps:cNvPr id="740" name="Line 8443"/>
                        <wps:cNvCnPr>
                          <a:cxnSpLocks noChangeShapeType="1"/>
                        </wps:cNvCnPr>
                        <wps:spPr bwMode="auto">
                          <a:xfrm>
                            <a:off x="768" y="5098"/>
                            <a:ext cx="0" cy="10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" name="Line 8444"/>
                        <wps:cNvCnPr>
                          <a:cxnSpLocks noChangeShapeType="1"/>
                        </wps:cNvCnPr>
                        <wps:spPr bwMode="auto">
                          <a:xfrm>
                            <a:off x="768" y="5372"/>
                            <a:ext cx="4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" name="Line 8445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3" y="5372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3" name="Line 8446"/>
                        <wps:cNvCnPr>
                          <a:cxnSpLocks noChangeShapeType="1"/>
                        </wps:cNvCnPr>
                        <wps:spPr bwMode="auto">
                          <a:xfrm>
                            <a:off x="1655" y="5372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" name="Line 8447"/>
                        <wps:cNvCnPr>
                          <a:cxnSpLocks noChangeShapeType="1"/>
                        </wps:cNvCnPr>
                        <wps:spPr bwMode="auto">
                          <a:xfrm>
                            <a:off x="768" y="5919"/>
                            <a:ext cx="4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" name="Line 8448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3" y="5919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" name="Text Box 8449"/>
                        <wps:cNvSpPr txBox="1">
                          <a:spLocks noChangeArrowheads="1"/>
                        </wps:cNvSpPr>
                        <wps:spPr bwMode="auto">
                          <a:xfrm>
                            <a:off x="1091" y="5509"/>
                            <a:ext cx="462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F432C" w14:textId="77777777" w:rsidR="00E92894" w:rsidRPr="003516AC" w:rsidRDefault="00E92894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3516AC">
                                <w:rPr>
                                  <w:sz w:val="24"/>
                                  <w:szCs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Line 8450"/>
                        <wps:cNvCnPr>
                          <a:cxnSpLocks noChangeShapeType="1"/>
                        </wps:cNvCnPr>
                        <wps:spPr bwMode="auto">
                          <a:xfrm>
                            <a:off x="1655" y="5919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8451"/>
                        <wps:cNvCnPr>
                          <a:cxnSpLocks noChangeShapeType="1"/>
                        </wps:cNvCnPr>
                        <wps:spPr bwMode="auto">
                          <a:xfrm flipV="1">
                            <a:off x="1898" y="5372"/>
                            <a:ext cx="0" cy="5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8452"/>
                        <wps:cNvCnPr>
                          <a:cxnSpLocks noChangeShapeType="1"/>
                        </wps:cNvCnPr>
                        <wps:spPr bwMode="auto">
                          <a:xfrm flipH="1">
                            <a:off x="1898" y="5714"/>
                            <a:ext cx="32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Text Box 845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4956"/>
                            <a:ext cx="621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17D103" w14:textId="77777777" w:rsidR="00E92894" w:rsidRPr="003516AC" w:rsidRDefault="00E92894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3516AC">
                                <w:rPr>
                                  <w:sz w:val="24"/>
                                  <w:szCs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3525D0" id="Group 8442" o:spid="_x0000_s1135" style="position:absolute;margin-left:2.95pt;margin-top:10.15pt;width:72.65pt;height:61.85pt;z-index:251651072" coordorigin="768,4956" coordsize="1453,1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">
                <v:line id="Line 8443" o:spid="_x0000_s1136" style="position:absolute;visibility:visible;mso-wrap-style:square" from="768,5098" to="768,6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"/>
                <v:line id="Line 8444" o:spid="_x0000_s1137" style="position:absolute;visibility:visible;mso-wrap-style:square" from="768,5372" to="1253,5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"/>
                <v:line id="Line 8445" o:spid="_x0000_s1138" style="position:absolute;flip:y;visibility:visible;mso-wrap-style:square" from="1253,5372" to="1655,5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"/>
                <v:line id="Line 8446" o:spid="_x0000_s1139" style="position:absolute;visibility:visible;mso-wrap-style:square" from="1655,5372" to="1898,5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"/>
                <v:line id="Line 8447" o:spid="_x0000_s1140" style="position:absolute;visibility:visible;mso-wrap-style:square" from="768,5919" to="1253,5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"/>
                <v:line id="Line 8448" o:spid="_x0000_s1141" style="position:absolute;flip:y;visibility:visible;mso-wrap-style:square" from="1253,5919" to="1655,6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"/>
                <v:shape id="Text Box 8449" o:spid="_x0000_s1142" type="#_x0000_t202" style="position:absolute;left:1091;top:5509;width:46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" filled="f" stroked="f">
                  <v:textbox>
                    <w:txbxContent>
                      <w:p w14:paraId="6AFF432C" w14:textId="77777777" w:rsidR="00E92894" w:rsidRPr="003516AC" w:rsidRDefault="00E92894" w:rsidP="002C5265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3516AC">
                          <w:rPr>
                            <w:sz w:val="24"/>
                            <w:szCs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line id="Line 8450" o:spid="_x0000_s1143" style="position:absolute;visibility:visible;mso-wrap-style:square" from="1655,5919" to="1898,5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"/>
                <v:line id="Line 8451" o:spid="_x0000_s1144" style="position:absolute;flip:y;visibility:visible;mso-wrap-style:square" from="1898,5372" to="1898,5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"/>
                <v:line id="Line 8452" o:spid="_x0000_s1145" style="position:absolute;flip:x;visibility:visible;mso-wrap-style:square" from="1898,5714" to="2221,5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"/>
                <v:shape id="Text Box 8453" o:spid="_x0000_s1146" type="#_x0000_t202" style="position:absolute;left:1137;top:4956;width:621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" filled="f" stroked="f">
                  <v:textbox>
                    <w:txbxContent>
                      <w:p w14:paraId="4E17D103" w14:textId="77777777" w:rsidR="00E92894" w:rsidRPr="003516AC" w:rsidRDefault="00E92894" w:rsidP="002C5265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3516AC">
                          <w:rPr>
                            <w:sz w:val="24"/>
                            <w:szCs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 w:rsidR="00534C80">
        <w:rPr>
          <w:b/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6576748" wp14:editId="6B8A27C9">
                <wp:simplePos x="0" y="0"/>
                <wp:positionH relativeFrom="column">
                  <wp:posOffset>4265930</wp:posOffset>
                </wp:positionH>
                <wp:positionV relativeFrom="paragraph">
                  <wp:posOffset>61595</wp:posOffset>
                </wp:positionV>
                <wp:extent cx="229870" cy="298450"/>
                <wp:effectExtent l="0" t="0" r="0" b="0"/>
                <wp:wrapNone/>
                <wp:docPr id="714" name="Text Box 8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870" cy="29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452819" w14:textId="77777777" w:rsidR="00E92894" w:rsidRDefault="00E92894" w:rsidP="002C5265"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576748" id="Text Box 8350" o:spid="_x0000_s1147" type="#_x0000_t202" style="position:absolute;margin-left:335.9pt;margin-top:4.85pt;width:18.1pt;height:23.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" filled="f" stroked="f">
                <v:textbox>
                  <w:txbxContent>
                    <w:p w14:paraId="72452819" w14:textId="77777777" w:rsidR="00E92894" w:rsidRDefault="00E92894" w:rsidP="002C5265"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546624" behindDoc="0" locked="0" layoutInCell="0" allowOverlap="1" wp14:anchorId="5E169049" wp14:editId="2E25485A">
                <wp:simplePos x="0" y="0"/>
                <wp:positionH relativeFrom="column">
                  <wp:posOffset>3500755</wp:posOffset>
                </wp:positionH>
                <wp:positionV relativeFrom="paragraph">
                  <wp:posOffset>94615</wp:posOffset>
                </wp:positionV>
                <wp:extent cx="202565" cy="168910"/>
                <wp:effectExtent l="0" t="0" r="0" b="0"/>
                <wp:wrapNone/>
                <wp:docPr id="713" name="Rectangle 8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565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E049ED" w14:textId="77777777" w:rsidR="00E92894" w:rsidRDefault="00E92894" w:rsidP="002C5265"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169049" id="Rectangle 8165" o:spid="_x0000_s1148" style="position:absolute;margin-left:275.65pt;margin-top:7.45pt;width:15.95pt;height:13.3pt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" o:allowincell="f" filled="f" stroked="f" strokeweight="1pt">
                <v:textbox inset="1pt,1pt,1pt,1pt">
                  <w:txbxContent>
                    <w:p w14:paraId="08E049ED" w14:textId="77777777" w:rsidR="00E92894" w:rsidRDefault="00E92894" w:rsidP="002C5265">
                      <w:proofErr w:type="gramStart"/>
                      <w:r>
                        <w:rPr>
                          <w:sz w:val="24"/>
                        </w:rPr>
                        <w:t>a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548672" behindDoc="0" locked="0" layoutInCell="0" allowOverlap="1" wp14:anchorId="724C3265" wp14:editId="675561C3">
                <wp:simplePos x="0" y="0"/>
                <wp:positionH relativeFrom="column">
                  <wp:posOffset>4212590</wp:posOffset>
                </wp:positionH>
                <wp:positionV relativeFrom="paragraph">
                  <wp:posOffset>383540</wp:posOffset>
                </wp:positionV>
                <wp:extent cx="542925" cy="255905"/>
                <wp:effectExtent l="0" t="0" r="0" b="0"/>
                <wp:wrapNone/>
                <wp:docPr id="711" name="Rectangle 8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563EFF" w14:textId="77777777" w:rsidR="00E92894" w:rsidRDefault="00E92894" w:rsidP="002C5265">
                            <w:r>
                              <w:rPr>
                                <w:sz w:val="24"/>
                              </w:rPr>
                              <w:t>CEE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4C3265" id="Rectangle 8167" o:spid="_x0000_s1149" style="position:absolute;margin-left:331.7pt;margin-top:30.2pt;width:42.75pt;height:20.15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" o:allowincell="f" filled="f" stroked="f" strokeweight="1pt">
                <v:textbox inset="1pt,1pt,1pt,1pt">
                  <w:txbxContent>
                    <w:p w14:paraId="29563EFF" w14:textId="77777777" w:rsidR="00E92894" w:rsidRDefault="00E92894" w:rsidP="002C5265">
                      <w:r>
                        <w:rPr>
                          <w:sz w:val="24"/>
                        </w:rPr>
                        <w:t>CEE</w:t>
                      </w:r>
                    </w:p>
                  </w:txbxContent>
                </v:textbox>
              </v:rect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549696" behindDoc="0" locked="0" layoutInCell="0" allowOverlap="1" wp14:anchorId="6AB2C715" wp14:editId="5194511A">
                <wp:simplePos x="0" y="0"/>
                <wp:positionH relativeFrom="column">
                  <wp:posOffset>4159885</wp:posOffset>
                </wp:positionH>
                <wp:positionV relativeFrom="paragraph">
                  <wp:posOffset>791845</wp:posOffset>
                </wp:positionV>
                <wp:extent cx="542925" cy="255905"/>
                <wp:effectExtent l="0" t="0" r="0" b="0"/>
                <wp:wrapNone/>
                <wp:docPr id="710" name="Rectangle 8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2F7C00" w14:textId="77777777" w:rsidR="00E92894" w:rsidRDefault="00E92894" w:rsidP="002C5265">
                            <w:r>
                              <w:rPr>
                                <w:sz w:val="24"/>
                              </w:rPr>
                              <w:t>USA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B2C715" id="Rectangle 8168" o:spid="_x0000_s1150" style="position:absolute;margin-left:327.55pt;margin-top:62.35pt;width:42.75pt;height:20.15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" o:allowincell="f" filled="f" stroked="f" strokeweight="1pt">
                <v:textbox inset="1pt,1pt,1pt,1pt">
                  <w:txbxContent>
                    <w:p w14:paraId="732F7C00" w14:textId="77777777" w:rsidR="00E92894" w:rsidRDefault="00E92894" w:rsidP="002C5265">
                      <w:r>
                        <w:rPr>
                          <w:sz w:val="24"/>
                        </w:rPr>
                        <w:t>USA</w:t>
                      </w:r>
                    </w:p>
                  </w:txbxContent>
                </v:textbox>
              </v:rect>
            </w:pict>
          </mc:Fallback>
        </mc:AlternateContent>
      </w:r>
    </w:p>
    <w:p w14:paraId="5B6A0800" w14:textId="77777777" w:rsidR="002C5265" w:rsidRDefault="00534C80" w:rsidP="002C5265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0" allowOverlap="1" wp14:anchorId="0E5C14E3" wp14:editId="41F8356D">
                <wp:simplePos x="0" y="0"/>
                <wp:positionH relativeFrom="column">
                  <wp:posOffset>960120</wp:posOffset>
                </wp:positionH>
                <wp:positionV relativeFrom="paragraph">
                  <wp:posOffset>73025</wp:posOffset>
                </wp:positionV>
                <wp:extent cx="511175" cy="391160"/>
                <wp:effectExtent l="0" t="0" r="0" b="0"/>
                <wp:wrapNone/>
                <wp:docPr id="709" name="Text Box 8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175" cy="391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B9A5A4" w14:textId="77777777" w:rsidR="00E92894" w:rsidRPr="003516AC" w:rsidRDefault="00E92894" w:rsidP="002C526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5C14E3" id="Text Box 8441" o:spid="_x0000_s1151" type="#_x0000_t202" style="position:absolute;margin-left:75.6pt;margin-top:5.75pt;width:40.25pt;height:30.8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" o:allowincell="f" filled="f" stroked="f">
                <v:textbox>
                  <w:txbxContent>
                    <w:p w14:paraId="5BB9A5A4" w14:textId="77777777" w:rsidR="00E92894" w:rsidRPr="003516AC" w:rsidRDefault="00E92894" w:rsidP="002C526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0" allowOverlap="1" wp14:anchorId="17D05950" wp14:editId="6A266E69">
                <wp:simplePos x="0" y="0"/>
                <wp:positionH relativeFrom="column">
                  <wp:posOffset>1471295</wp:posOffset>
                </wp:positionH>
                <wp:positionV relativeFrom="paragraph">
                  <wp:posOffset>73025</wp:posOffset>
                </wp:positionV>
                <wp:extent cx="0" cy="695325"/>
                <wp:effectExtent l="0" t="0" r="0" b="0"/>
                <wp:wrapNone/>
                <wp:docPr id="708" name="Line 8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953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F113C1" id="Line 8438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85pt,5.75pt" to="115.85pt,6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" o:allowincell="f"/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07FA5704" wp14:editId="5F66ADD9">
                <wp:simplePos x="0" y="0"/>
                <wp:positionH relativeFrom="column">
                  <wp:posOffset>3622675</wp:posOffset>
                </wp:positionH>
                <wp:positionV relativeFrom="paragraph">
                  <wp:posOffset>26670</wp:posOffset>
                </wp:positionV>
                <wp:extent cx="740410" cy="276860"/>
                <wp:effectExtent l="0" t="0" r="0" b="0"/>
                <wp:wrapNone/>
                <wp:docPr id="702" name="Group 8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410" cy="276860"/>
                          <a:chOff x="6414" y="5485"/>
                          <a:chExt cx="1166" cy="436"/>
                        </a:xfrm>
                      </wpg:grpSpPr>
                      <wps:wsp>
                        <wps:cNvPr id="703" name="Rectangle 8425"/>
                        <wps:cNvSpPr>
                          <a:spLocks noChangeArrowheads="1"/>
                        </wps:cNvSpPr>
                        <wps:spPr bwMode="auto">
                          <a:xfrm>
                            <a:off x="6744" y="5485"/>
                            <a:ext cx="453" cy="4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Rectangle 8426"/>
                        <wps:cNvSpPr>
                          <a:spLocks noChangeArrowheads="1"/>
                        </wps:cNvSpPr>
                        <wps:spPr bwMode="auto">
                          <a:xfrm>
                            <a:off x="6815" y="5523"/>
                            <a:ext cx="292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A75BD1" w14:textId="77777777" w:rsidR="00E92894" w:rsidRPr="00197D3F" w:rsidRDefault="00E92894" w:rsidP="002C5265">
                              <w:r>
                                <w:rPr>
                                  <w:sz w:val="24"/>
                                </w:rPr>
                                <w:sym w:font="Symbol" w:char="F0B3"/>
                              </w: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  <wps:wsp>
                        <wps:cNvPr id="705" name="Line 8427"/>
                        <wps:cNvCnPr>
                          <a:cxnSpLocks noChangeShapeType="1"/>
                        </wps:cNvCnPr>
                        <wps:spPr bwMode="auto">
                          <a:xfrm flipH="1">
                            <a:off x="7194" y="5721"/>
                            <a:ext cx="386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6" name="Line 8428"/>
                        <wps:cNvCnPr>
                          <a:cxnSpLocks noChangeShapeType="1"/>
                        </wps:cNvCnPr>
                        <wps:spPr bwMode="auto">
                          <a:xfrm flipH="1">
                            <a:off x="6429" y="5601"/>
                            <a:ext cx="31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7" name="Line 8429"/>
                        <wps:cNvCnPr>
                          <a:cxnSpLocks noChangeShapeType="1"/>
                        </wps:cNvCnPr>
                        <wps:spPr bwMode="auto">
                          <a:xfrm flipH="1">
                            <a:off x="6414" y="5781"/>
                            <a:ext cx="31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FA5704" id="Group 8424" o:spid="_x0000_s1152" style="position:absolute;margin-left:285.25pt;margin-top:2.1pt;width:58.3pt;height:21.8pt;z-index:251642880" coordorigin="6414,5485" coordsize="1166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">
                <v:rect id="Rectangle 8425" o:spid="_x0000_s1153" style="position:absolute;left:6744;top:5485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" filled="f" strokeweight="1pt"/>
                <v:rect id="Rectangle 8426" o:spid="_x0000_s1154" style="position:absolute;left:6815;top:5523;width:292;height:3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" filled="f" stroked="f" strokeweight="1pt">
                  <v:textbox style="mso-fit-shape-to-text:t" inset="1pt,1pt,1pt,1pt">
                    <w:txbxContent>
                      <w:p w14:paraId="37A75BD1" w14:textId="77777777" w:rsidR="00E92894" w:rsidRPr="00197D3F" w:rsidRDefault="00E92894" w:rsidP="002C5265">
                        <w:r>
                          <w:rPr>
                            <w:sz w:val="24"/>
                          </w:rPr>
                          <w:sym w:font="Symbol" w:char="F0B3"/>
                        </w:r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line id="Line 8427" o:spid="_x0000_s1155" style="position:absolute;flip:x;visibility:visible;mso-wrap-style:square" from="7194,5721" to="7580,5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Line 8428" o:spid="_x0000_s1156" style="position:absolute;flip:x;visibility:visible;mso-wrap-style:square" from="6429,5601" to="6740,5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Line 8429" o:spid="_x0000_s1157" style="position:absolute;flip:x;visibility:visible;mso-wrap-style:square" from="6414,5781" to="6725,5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</v:group>
            </w:pict>
          </mc:Fallback>
        </mc:AlternateContent>
      </w:r>
    </w:p>
    <w:p w14:paraId="0DC1BC86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547648" behindDoc="0" locked="0" layoutInCell="0" allowOverlap="1" wp14:anchorId="67EB1D90" wp14:editId="012859C5">
                <wp:simplePos x="0" y="0"/>
                <wp:positionH relativeFrom="column">
                  <wp:posOffset>3500755</wp:posOffset>
                </wp:positionH>
                <wp:positionV relativeFrom="paragraph">
                  <wp:posOffset>8255</wp:posOffset>
                </wp:positionV>
                <wp:extent cx="202565" cy="168910"/>
                <wp:effectExtent l="0" t="0" r="0" b="0"/>
                <wp:wrapNone/>
                <wp:docPr id="701" name="Rectangle 8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565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366505" w14:textId="77777777" w:rsidR="00E92894" w:rsidRDefault="00E92894" w:rsidP="002C5265">
                            <w:proofErr w:type="gramStart"/>
                            <w:r>
                              <w:rPr>
                                <w:sz w:val="24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EB1D90" id="Rectangle 8166" o:spid="_x0000_s1158" style="position:absolute;margin-left:275.65pt;margin-top:.65pt;width:15.95pt;height:13.3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" o:allowincell="f" filled="f" stroked="f" strokeweight="1pt">
                <v:textbox inset="1pt,1pt,1pt,1pt">
                  <w:txbxContent>
                    <w:p w14:paraId="2B366505" w14:textId="77777777" w:rsidR="00E92894" w:rsidRDefault="00E92894" w:rsidP="002C5265">
                      <w:proofErr w:type="gramStart"/>
                      <w:r>
                        <w:rPr>
                          <w:sz w:val="24"/>
                        </w:rPr>
                        <w:t>b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5C6A0FF5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24E240" wp14:editId="04087851">
                <wp:simplePos x="0" y="0"/>
                <wp:positionH relativeFrom="column">
                  <wp:posOffset>4237355</wp:posOffset>
                </wp:positionH>
                <wp:positionV relativeFrom="paragraph">
                  <wp:posOffset>109220</wp:posOffset>
                </wp:positionV>
                <wp:extent cx="224790" cy="245745"/>
                <wp:effectExtent l="0" t="0" r="0" b="0"/>
                <wp:wrapNone/>
                <wp:docPr id="700" name="Text Box 8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52CBE5" w14:textId="77777777" w:rsidR="00E92894" w:rsidRDefault="00E92894" w:rsidP="002C5265"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24E240" id="Text Box 8673" o:spid="_x0000_s1159" type="#_x0000_t202" style="position:absolute;margin-left:333.65pt;margin-top:8.6pt;width:17.7pt;height:19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" filled="f" stroked="f">
                <v:textbox>
                  <w:txbxContent>
                    <w:p w14:paraId="6152CBE5" w14:textId="77777777" w:rsidR="00E92894" w:rsidRDefault="00E92894" w:rsidP="002C5265"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0" allowOverlap="1" wp14:anchorId="33A0CB6B" wp14:editId="53FC732C">
                <wp:simplePos x="0" y="0"/>
                <wp:positionH relativeFrom="column">
                  <wp:posOffset>1010920</wp:posOffset>
                </wp:positionH>
                <wp:positionV relativeFrom="paragraph">
                  <wp:posOffset>85090</wp:posOffset>
                </wp:positionV>
                <wp:extent cx="204470" cy="173990"/>
                <wp:effectExtent l="0" t="0" r="0" b="0"/>
                <wp:wrapNone/>
                <wp:docPr id="699" name="Line 8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4470" cy="1739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E54B79" id="Line 8440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9.6pt,6.7pt" to="95.7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0" allowOverlap="1" wp14:anchorId="7125A23C" wp14:editId="16DB49B8">
                <wp:simplePos x="0" y="0"/>
                <wp:positionH relativeFrom="column">
                  <wp:posOffset>1010920</wp:posOffset>
                </wp:positionH>
                <wp:positionV relativeFrom="paragraph">
                  <wp:posOffset>85090</wp:posOffset>
                </wp:positionV>
                <wp:extent cx="204470" cy="173990"/>
                <wp:effectExtent l="0" t="0" r="0" b="0"/>
                <wp:wrapNone/>
                <wp:docPr id="698" name="Line 8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4470" cy="1739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60DA0C" id="Line 8439" o:spid="_x0000_s1026" style="position:absolute;flip:y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9.6pt,6.7pt" to="95.7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0" allowOverlap="1" wp14:anchorId="33CFFF25" wp14:editId="75A7CD31">
                <wp:simplePos x="0" y="0"/>
                <wp:positionH relativeFrom="column">
                  <wp:posOffset>960120</wp:posOffset>
                </wp:positionH>
                <wp:positionV relativeFrom="paragraph">
                  <wp:posOffset>41910</wp:posOffset>
                </wp:positionV>
                <wp:extent cx="306705" cy="260350"/>
                <wp:effectExtent l="0" t="0" r="0" b="0"/>
                <wp:wrapNone/>
                <wp:docPr id="697" name="Oval 8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6705" cy="2603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006585" id="Oval 8437" o:spid="_x0000_s1026" style="position:absolute;margin-left:75.6pt;margin-top:3.3pt;width:24.15pt;height:20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" o:allowincell="f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5712" behindDoc="0" locked="0" layoutInCell="1" allowOverlap="1" wp14:anchorId="26AA8E1F" wp14:editId="4177B73A">
                <wp:simplePos x="0" y="0"/>
                <wp:positionH relativeFrom="column">
                  <wp:posOffset>3496310</wp:posOffset>
                </wp:positionH>
                <wp:positionV relativeFrom="paragraph">
                  <wp:posOffset>136525</wp:posOffset>
                </wp:positionV>
                <wp:extent cx="789305" cy="377190"/>
                <wp:effectExtent l="0" t="0" r="0" b="0"/>
                <wp:wrapNone/>
                <wp:docPr id="690" name="Group 8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9305" cy="377190"/>
                          <a:chOff x="6215" y="7422"/>
                          <a:chExt cx="1243" cy="681"/>
                        </a:xfrm>
                      </wpg:grpSpPr>
                      <wps:wsp>
                        <wps:cNvPr id="691" name="Rectangle 8352"/>
                        <wps:cNvSpPr>
                          <a:spLocks noChangeArrowheads="1"/>
                        </wps:cNvSpPr>
                        <wps:spPr bwMode="auto">
                          <a:xfrm>
                            <a:off x="6215" y="7422"/>
                            <a:ext cx="147" cy="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6F4D27" w14:textId="77777777" w:rsidR="00E92894" w:rsidRDefault="00E92894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  <wps:wsp>
                        <wps:cNvPr id="692" name="Rectangle 8353"/>
                        <wps:cNvSpPr>
                          <a:spLocks noChangeArrowheads="1"/>
                        </wps:cNvSpPr>
                        <wps:spPr bwMode="auto">
                          <a:xfrm>
                            <a:off x="6230" y="7741"/>
                            <a:ext cx="161" cy="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EF27DB" w14:textId="77777777" w:rsidR="00E92894" w:rsidRDefault="00E92894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  <wps:wsp>
                        <wps:cNvPr id="693" name="Line 8354"/>
                        <wps:cNvCnPr>
                          <a:cxnSpLocks noChangeShapeType="1"/>
                        </wps:cNvCnPr>
                        <wps:spPr bwMode="auto">
                          <a:xfrm flipH="1">
                            <a:off x="6575" y="7647"/>
                            <a:ext cx="28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" name="Line 8355"/>
                        <wps:cNvCnPr>
                          <a:cxnSpLocks noChangeShapeType="1"/>
                        </wps:cNvCnPr>
                        <wps:spPr bwMode="auto">
                          <a:xfrm flipH="1">
                            <a:off x="6572" y="7870"/>
                            <a:ext cx="32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" name="Line 8356"/>
                        <wps:cNvCnPr>
                          <a:cxnSpLocks noChangeShapeType="1"/>
                        </wps:cNvCnPr>
                        <wps:spPr bwMode="auto">
                          <a:xfrm flipV="1">
                            <a:off x="7218" y="7767"/>
                            <a:ext cx="2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" name="AutoShape 8357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6741" y="7490"/>
                            <a:ext cx="474" cy="519"/>
                          </a:xfrm>
                          <a:prstGeom prst="moon">
                            <a:avLst>
                              <a:gd name="adj" fmla="val 70829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AA8E1F" id="Group 8351" o:spid="_x0000_s1160" style="position:absolute;margin-left:275.3pt;margin-top:10.75pt;width:62.15pt;height:29.7pt;z-index:251635712" coordorigin="6215,7422" coordsize="1243,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">
                <v:rect id="Rectangle 8352" o:spid="_x0000_s1161" style="position:absolute;left:6215;top:7422;width:147;height:3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" filled="f" stroked="f" strokeweight="1pt">
                  <v:textbox style="mso-fit-shape-to-text:t" inset="1pt,1pt,1pt,1pt">
                    <w:txbxContent>
                      <w:p w14:paraId="7F6F4D27" w14:textId="77777777" w:rsidR="00E92894" w:rsidRDefault="00E92894" w:rsidP="002C5265">
                        <w:proofErr w:type="gramStart"/>
                        <w:r>
                          <w:rPr>
                            <w:sz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rect>
                <v:rect id="Rectangle 8353" o:spid="_x0000_s1162" style="position:absolute;left:6230;top:7741;width:161;height:3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" filled="f" stroked="f" strokeweight="1pt">
                  <v:textbox style="mso-fit-shape-to-text:t" inset="1pt,1pt,1pt,1pt">
                    <w:txbxContent>
                      <w:p w14:paraId="6BEF27DB" w14:textId="77777777" w:rsidR="00E92894" w:rsidRDefault="00E92894" w:rsidP="002C5265">
                        <w:proofErr w:type="gramStart"/>
                        <w:r>
                          <w:rPr>
                            <w:sz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rect>
                <v:line id="Line 8354" o:spid="_x0000_s1163" style="position:absolute;flip:x;visibility:visible;mso-wrap-style:square" from="6575,7647" to="6864,7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"/>
                <v:line id="Line 8355" o:spid="_x0000_s1164" style="position:absolute;flip:x;visibility:visible;mso-wrap-style:square" from="6572,7870" to="6894,7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"/>
                <v:line id="Line 8356" o:spid="_x0000_s1165" style="position:absolute;flip:y;visibility:visible;mso-wrap-style:square" from="7218,7767" to="7458,7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"/>
                <v:shapetype id="_x0000_t184" coordsize="21600,21600" o:spt="184" adj="10800" path="m21600,qx,10800,21600,21600wa@0@10@6@11,21600,21600,21600,xe">
                  <v:stroke joinstyle="miter"/>
                  <v:formulas>
                    <v:f eqn="val #0"/>
                    <v:f eqn="sum 21600 0 #0"/>
                    <v:f eqn="prod #0 #0 @1"/>
                    <v:f eqn="prod 21600 21600 @1"/>
                    <v:f eqn="prod @3 2 1"/>
                    <v:f eqn="sum @4 0 @2"/>
                    <v:f eqn="sum @5 0 #0"/>
                    <v:f eqn="prod @5 1 2"/>
                    <v:f eqn="sum @7 0 #0"/>
                    <v:f eqn="prod @8 1 2"/>
                    <v:f eqn="sum 10800 0 @9"/>
                    <v:f eqn="sum @9 10800 0"/>
                    <v:f eqn="prod #0 9598 32768"/>
                    <v:f eqn="sum 21600 0 @12"/>
                    <v:f eqn="ellipse @13 21600 10800"/>
                    <v:f eqn="sum 10800 0 @14"/>
                    <v:f eqn="sum @14 10800 0"/>
                  </v:formulas>
                  <v:path o:connecttype="custom" o:connectlocs="21600,0;0,10800;21600,21600;@0,10800" o:connectangles="270,180,90,0" textboxrect="@12,@15,@0,@16"/>
                  <v:handles>
                    <v:h position="#0,center" xrange="0,18900"/>
                  </v:handles>
                </v:shapetype>
                <v:shape id="AutoShape 8357" o:spid="_x0000_s1166" type="#_x0000_t184" style="position:absolute;left:6741;top:7490;width:474;height:519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" adj="15299"/>
              </v:group>
            </w:pict>
          </mc:Fallback>
        </mc:AlternateContent>
      </w:r>
    </w:p>
    <w:p w14:paraId="6BF31B71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0" allowOverlap="1" wp14:anchorId="3CEF32B4" wp14:editId="28BD119A">
                <wp:simplePos x="0" y="0"/>
                <wp:positionH relativeFrom="column">
                  <wp:posOffset>1266825</wp:posOffset>
                </wp:positionH>
                <wp:positionV relativeFrom="paragraph">
                  <wp:posOffset>26035</wp:posOffset>
                </wp:positionV>
                <wp:extent cx="204470" cy="0"/>
                <wp:effectExtent l="0" t="0" r="0" b="0"/>
                <wp:wrapNone/>
                <wp:docPr id="689" name="Line 8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44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D833CE" id="Line 8436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2.05pt" to="115.8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" o:allowincell="f"/>
            </w:pict>
          </mc:Fallback>
        </mc:AlternateContent>
      </w:r>
    </w:p>
    <w:p w14:paraId="6870BE67" w14:textId="77777777" w:rsidR="002C5265" w:rsidRDefault="002C5265" w:rsidP="002C5265"/>
    <w:p w14:paraId="4845551A" w14:textId="3F761FA4" w:rsidR="002C5265" w:rsidRDefault="002C5265" w:rsidP="002C5265"/>
    <w:p w14:paraId="26DE9E90" w14:textId="77777777" w:rsidR="002C5265" w:rsidRDefault="002C5265" w:rsidP="002C5265">
      <w:pPr>
        <w:rPr>
          <w:b/>
        </w:rPr>
      </w:pPr>
    </w:p>
    <w:p w14:paraId="4575C52A" w14:textId="59E331F9" w:rsidR="002C5265" w:rsidRDefault="002C5265" w:rsidP="002C5265">
      <w:pPr>
        <w:rPr>
          <w:b/>
        </w:rPr>
      </w:pPr>
    </w:p>
    <w:p w14:paraId="5219C7B4" w14:textId="77777777" w:rsidR="002C5265" w:rsidRDefault="002C5265" w:rsidP="002C5265">
      <w:pPr>
        <w:rPr>
          <w:b/>
          <w:sz w:val="24"/>
          <w:szCs w:val="24"/>
        </w:rPr>
      </w:pPr>
    </w:p>
    <w:p w14:paraId="420F305D" w14:textId="77777777" w:rsidR="00860A15" w:rsidRDefault="00860A15" w:rsidP="002C5265">
      <w:pPr>
        <w:rPr>
          <w:b/>
          <w:sz w:val="24"/>
          <w:szCs w:val="24"/>
        </w:rPr>
      </w:pPr>
    </w:p>
    <w:p w14:paraId="5BBF2FCF" w14:textId="77777777" w:rsidR="00860A15" w:rsidRDefault="00860A15" w:rsidP="002C5265">
      <w:pPr>
        <w:rPr>
          <w:b/>
          <w:sz w:val="24"/>
          <w:szCs w:val="24"/>
        </w:rPr>
      </w:pPr>
    </w:p>
    <w:p w14:paraId="5099F1BD" w14:textId="77777777" w:rsidR="00860A15" w:rsidRDefault="00860A15" w:rsidP="002C5265">
      <w:pPr>
        <w:rPr>
          <w:b/>
          <w:sz w:val="24"/>
          <w:szCs w:val="24"/>
        </w:rPr>
      </w:pPr>
    </w:p>
    <w:p w14:paraId="3CDBBBD3" w14:textId="77777777" w:rsidR="00860A15" w:rsidRPr="009F7B42" w:rsidRDefault="00860A15" w:rsidP="002C5265">
      <w:pPr>
        <w:rPr>
          <w:b/>
          <w:sz w:val="24"/>
          <w:szCs w:val="24"/>
        </w:rPr>
      </w:pPr>
    </w:p>
    <w:p w14:paraId="54C15129" w14:textId="77777777" w:rsidR="002C5265" w:rsidRPr="0021281B" w:rsidRDefault="00860A15" w:rsidP="0021281B">
      <w:pPr>
        <w:numPr>
          <w:ilvl w:val="0"/>
          <w:numId w:val="38"/>
        </w:numPr>
        <w:overflowPunct/>
        <w:autoSpaceDE/>
        <w:autoSpaceDN/>
        <w:adjustRightInd/>
        <w:spacing w:before="120" w:after="120"/>
        <w:ind w:hanging="295"/>
        <w:textAlignment w:val="auto"/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49BEBEF" wp14:editId="7858F923">
                <wp:simplePos x="0" y="0"/>
                <wp:positionH relativeFrom="column">
                  <wp:posOffset>5573387</wp:posOffset>
                </wp:positionH>
                <wp:positionV relativeFrom="paragraph">
                  <wp:posOffset>168662</wp:posOffset>
                </wp:positionV>
                <wp:extent cx="670560" cy="506730"/>
                <wp:effectExtent l="0" t="0" r="0" b="0"/>
                <wp:wrapNone/>
                <wp:docPr id="682" name="Rectangle 8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0560" cy="50673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38F4192" w14:textId="55C41F1F" w:rsidR="00E92894" w:rsidRPr="001712EF" w:rsidRDefault="00E92894" w:rsidP="00E92894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  <w:p w14:paraId="39D35362" w14:textId="2B544575" w:rsidR="00E92894" w:rsidRPr="001712EF" w:rsidRDefault="00E92894" w:rsidP="002C5265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9BEBEF" id="Rectangle 8392" o:spid="_x0000_s1167" style="position:absolute;left:0;text-align:left;margin-left:438.85pt;margin-top:13.3pt;width:52.8pt;height:39.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" filled="f" strokeweight="1pt">
                <v:textbox inset="1pt,1pt,1pt,1pt">
                  <w:txbxContent>
                    <w:p w14:paraId="538F4192" w14:textId="55C41F1F" w:rsidR="00E92894" w:rsidRPr="001712EF" w:rsidRDefault="00E92894" w:rsidP="00E92894">
                      <w:pPr>
                        <w:rPr>
                          <w:color w:val="FF0000"/>
                          <w:sz w:val="24"/>
                        </w:rPr>
                      </w:pPr>
                    </w:p>
                    <w:p w14:paraId="39D35362" w14:textId="2B544575" w:rsidR="00E92894" w:rsidRPr="001712EF" w:rsidRDefault="00E92894" w:rsidP="002C5265">
                      <w:pPr>
                        <w:rPr>
                          <w:color w:val="FF0000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C5265" w:rsidRPr="0021281B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w:t>Fonction NOR  (Not OR , Non OU) :</w:t>
      </w:r>
    </w:p>
    <w:p w14:paraId="175384FD" w14:textId="0CF2B59A" w:rsidR="002C5265" w:rsidRDefault="00860A15" w:rsidP="00860A15">
      <w:pPr>
        <w:tabs>
          <w:tab w:val="left" w:pos="7371"/>
        </w:tabs>
        <w:ind w:left="300" w:right="32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481D5DE" wp14:editId="085ABCC3">
                <wp:simplePos x="0" y="0"/>
                <wp:positionH relativeFrom="column">
                  <wp:posOffset>4896559</wp:posOffset>
                </wp:positionH>
                <wp:positionV relativeFrom="paragraph">
                  <wp:posOffset>53389</wp:posOffset>
                </wp:positionV>
                <wp:extent cx="819150" cy="323850"/>
                <wp:effectExtent l="0" t="0" r="0" b="0"/>
                <wp:wrapNone/>
                <wp:docPr id="678" name="Text Box 8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3238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03D818" w14:textId="77777777" w:rsidR="00E92894" w:rsidRDefault="00E92894" w:rsidP="002C5265">
                            <w:r w:rsidRPr="00C85011">
                              <w:rPr>
                                <w:color w:val="000000"/>
                              </w:rPr>
                              <w:t>Equation</w:t>
                            </w:r>
                            <w:r>
                              <w:rPr>
                                <w:color w:val="000000"/>
                              </w:rPr>
                              <w:t> 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81D5DE" id="Text Box 8398" o:spid="_x0000_s1168" type="#_x0000_t202" style="position:absolute;left:0;text-align:left;margin-left:385.55pt;margin-top:4.2pt;width:64.5pt;height:25.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" stroked="f">
                <v:fill opacity="0"/>
                <v:textbox>
                  <w:txbxContent>
                    <w:p w14:paraId="6203D818" w14:textId="77777777" w:rsidR="00E92894" w:rsidRDefault="00E92894" w:rsidP="002C5265">
                      <w:r w:rsidRPr="00C85011">
                        <w:rPr>
                          <w:color w:val="000000"/>
                        </w:rPr>
                        <w:t>Equation</w:t>
                      </w:r>
                      <w:r>
                        <w:rPr>
                          <w:color w:val="000000"/>
                        </w:rPr>
                        <w:t> :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2C5265">
        <w:t>L</w:t>
      </w:r>
      <w:proofErr w:type="spellEnd"/>
      <w:r w:rsidR="002C5265" w:rsidRPr="00C85011">
        <w:t xml:space="preserve"> re</w:t>
      </w:r>
      <w:r w:rsidR="002C5265">
        <w:t>produit l’inverse de la somme logique des variables d’entrée a et b. La fonction NOR est une fonction universelle, c’est à dire que les fonctions OUI, NON, OU, ET peuvent être réalisées avec uniquement des opérateurs NOR.</w:t>
      </w:r>
    </w:p>
    <w:p w14:paraId="7A219162" w14:textId="77777777" w:rsidR="002C5265" w:rsidRDefault="002C5265" w:rsidP="00801C0C">
      <w:pPr>
        <w:ind w:right="300"/>
        <w:jc w:val="both"/>
        <w:rPr>
          <w:color w:val="000000"/>
        </w:rPr>
      </w:pPr>
    </w:p>
    <w:p w14:paraId="74D354A2" w14:textId="77777777" w:rsidR="002C5265" w:rsidRDefault="002C5265" w:rsidP="002C5265"/>
    <w:p w14:paraId="6A62CAC0" w14:textId="77777777" w:rsidR="002C5265" w:rsidRPr="0021281B" w:rsidRDefault="002C5265" w:rsidP="002C5265">
      <w:pPr>
        <w:rPr>
          <w:b/>
          <w:bCs/>
          <w:i/>
          <w:iCs/>
        </w:rPr>
      </w:pPr>
      <w:r w:rsidRPr="0021281B">
        <w:rPr>
          <w:b/>
          <w:bCs/>
          <w:i/>
          <w:iCs/>
        </w:rPr>
        <w:t xml:space="preserve">Schéma électrique 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 xml:space="preserve">    Table de Vérité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>Logigramme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>Chronogramme</w:t>
      </w:r>
    </w:p>
    <w:p w14:paraId="6B092A59" w14:textId="77777777" w:rsidR="002C5265" w:rsidRDefault="002C5265" w:rsidP="002C5265"/>
    <w:p w14:paraId="59AA892C" w14:textId="77777777" w:rsidR="002C5265" w:rsidRDefault="0021281B" w:rsidP="002C5265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0" allowOverlap="1" wp14:anchorId="52F970B7" wp14:editId="7D14544B">
                <wp:simplePos x="0" y="0"/>
                <wp:positionH relativeFrom="column">
                  <wp:posOffset>1806096</wp:posOffset>
                </wp:positionH>
                <wp:positionV relativeFrom="paragraph">
                  <wp:posOffset>109822</wp:posOffset>
                </wp:positionV>
                <wp:extent cx="1389413" cy="998220"/>
                <wp:effectExtent l="0" t="0" r="1270" b="0"/>
                <wp:wrapNone/>
                <wp:docPr id="652" name="Rectangle 8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89413" cy="998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12" w:space="0" w:color="0070C0"/>
                                <w:left w:val="single" w:sz="12" w:space="0" w:color="0070C0"/>
                                <w:bottom w:val="single" w:sz="12" w:space="0" w:color="0070C0"/>
                                <w:right w:val="single" w:sz="12" w:space="0" w:color="0070C0"/>
                                <w:insideH w:val="single" w:sz="6" w:space="0" w:color="auto"/>
                                <w:insideV w:val="single" w:sz="6" w:space="0" w:color="auto"/>
                              </w:tblBorders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567"/>
                              <w:gridCol w:w="567"/>
                              <w:gridCol w:w="567"/>
                            </w:tblGrid>
                            <w:tr w:rsidR="00E92894" w14:paraId="38D921FF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552AFA1F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a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6CCA47CF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b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2731B428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</w:t>
                                  </w:r>
                                </w:p>
                              </w:tc>
                            </w:tr>
                            <w:tr w:rsidR="00E92894" w14:paraId="77338F3D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7CFA07B4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1F067CF4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56F45A28" w14:textId="1870C963" w:rsidR="00E92894" w:rsidRPr="003516AC" w:rsidRDefault="00E92894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E92894" w14:paraId="2E919822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100B07C8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1236376F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44F96482" w14:textId="39EA8E24" w:rsidR="00E92894" w:rsidRPr="003516AC" w:rsidRDefault="00E92894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E92894" w14:paraId="28E70B2F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22862014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0E895CEF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46BF031B" w14:textId="765BD73D" w:rsidR="00E92894" w:rsidRPr="003516AC" w:rsidRDefault="00E92894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E92894" w14:paraId="723291CE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42A4E4E3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4AEDB800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1CB8A22E" w14:textId="3C5D2909" w:rsidR="00E92894" w:rsidRPr="003516AC" w:rsidRDefault="00E92894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9107689" w14:textId="77777777" w:rsidR="00E92894" w:rsidRDefault="00E92894" w:rsidP="002C526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F970B7" id="Rectangle 8397" o:spid="_x0000_s1169" style="position:absolute;margin-left:142.2pt;margin-top:8.65pt;width:109.4pt;height:78.6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" o:allowincell="f" filled="f" stroked="f" strokeweight="1pt">
                <v:textbox inset="1pt,1pt,1pt,1pt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12" w:space="0" w:color="0070C0"/>
                          <w:left w:val="single" w:sz="12" w:space="0" w:color="0070C0"/>
                          <w:bottom w:val="single" w:sz="12" w:space="0" w:color="0070C0"/>
                          <w:right w:val="single" w:sz="12" w:space="0" w:color="0070C0"/>
                          <w:insideH w:val="single" w:sz="6" w:space="0" w:color="auto"/>
                          <w:insideV w:val="single" w:sz="6" w:space="0" w:color="auto"/>
                        </w:tblBorders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567"/>
                        <w:gridCol w:w="567"/>
                        <w:gridCol w:w="567"/>
                      </w:tblGrid>
                      <w:tr w:rsidR="00E92894" w14:paraId="38D921FF" w14:textId="77777777" w:rsidTr="00E24EE7">
                        <w:tc>
                          <w:tcPr>
                            <w:tcW w:w="567" w:type="dxa"/>
                          </w:tcPr>
                          <w:p w14:paraId="552AFA1F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6CCA47CF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b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2731B428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</w:t>
                            </w:r>
                          </w:p>
                        </w:tc>
                      </w:tr>
                      <w:tr w:rsidR="00E92894" w14:paraId="77338F3D" w14:textId="77777777" w:rsidTr="00E24EE7">
                        <w:tc>
                          <w:tcPr>
                            <w:tcW w:w="567" w:type="dxa"/>
                          </w:tcPr>
                          <w:p w14:paraId="7CFA07B4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1F067CF4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56F45A28" w14:textId="1870C963" w:rsidR="00E92894" w:rsidRPr="003516AC" w:rsidRDefault="00E92894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  <w:tr w:rsidR="00E92894" w14:paraId="2E919822" w14:textId="77777777" w:rsidTr="00E24EE7">
                        <w:tc>
                          <w:tcPr>
                            <w:tcW w:w="567" w:type="dxa"/>
                          </w:tcPr>
                          <w:p w14:paraId="100B07C8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1236376F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44F96482" w14:textId="39EA8E24" w:rsidR="00E92894" w:rsidRPr="003516AC" w:rsidRDefault="00E92894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  <w:tr w:rsidR="00E92894" w14:paraId="28E70B2F" w14:textId="77777777" w:rsidTr="00E24EE7">
                        <w:tc>
                          <w:tcPr>
                            <w:tcW w:w="567" w:type="dxa"/>
                          </w:tcPr>
                          <w:p w14:paraId="22862014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0E895CEF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46BF031B" w14:textId="765BD73D" w:rsidR="00E92894" w:rsidRPr="003516AC" w:rsidRDefault="00E92894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  <w:tr w:rsidR="00E92894" w14:paraId="723291CE" w14:textId="77777777" w:rsidTr="00E24EE7">
                        <w:tc>
                          <w:tcPr>
                            <w:tcW w:w="567" w:type="dxa"/>
                          </w:tcPr>
                          <w:p w14:paraId="42A4E4E3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4AEDB800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1CB8A22E" w14:textId="3C5D2909" w:rsidR="00E92894" w:rsidRPr="003516AC" w:rsidRDefault="00E92894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14:paraId="19107689" w14:textId="77777777" w:rsidR="00E92894" w:rsidRDefault="00E92894" w:rsidP="002C5265"/>
                  </w:txbxContent>
                </v:textbox>
              </v:rect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E65F98" wp14:editId="0FF2C7E5">
                <wp:simplePos x="0" y="0"/>
                <wp:positionH relativeFrom="column">
                  <wp:posOffset>4113530</wp:posOffset>
                </wp:positionH>
                <wp:positionV relativeFrom="paragraph">
                  <wp:posOffset>125730</wp:posOffset>
                </wp:positionV>
                <wp:extent cx="224790" cy="245745"/>
                <wp:effectExtent l="0" t="0" r="0" b="0"/>
                <wp:wrapNone/>
                <wp:docPr id="677" name="Text Box 8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BB2C1B" w14:textId="77777777" w:rsidR="00E92894" w:rsidRDefault="00E92894" w:rsidP="002C5265"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E65F98" id="Text Box 8674" o:spid="_x0000_s1170" type="#_x0000_t202" style="position:absolute;margin-left:323.9pt;margin-top:9.9pt;width:17.7pt;height:19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" filled="f" stroked="f">
                <v:textbox>
                  <w:txbxContent>
                    <w:p w14:paraId="47BB2C1B" w14:textId="77777777" w:rsidR="00E92894" w:rsidRDefault="00E92894" w:rsidP="002C5265"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="00534C80">
        <w:rPr>
          <w:b/>
          <w:noProof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4FCFC3C1" wp14:editId="6FEB5F66">
                <wp:simplePos x="0" y="0"/>
                <wp:positionH relativeFrom="column">
                  <wp:posOffset>4667250</wp:posOffset>
                </wp:positionH>
                <wp:positionV relativeFrom="paragraph">
                  <wp:posOffset>48260</wp:posOffset>
                </wp:positionV>
                <wp:extent cx="2068830" cy="1248410"/>
                <wp:effectExtent l="0" t="0" r="0" b="0"/>
                <wp:wrapNone/>
                <wp:docPr id="653" name="Group 8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8830" cy="1248410"/>
                          <a:chOff x="9657" y="6244"/>
                          <a:chExt cx="3258" cy="1966"/>
                        </a:xfrm>
                      </wpg:grpSpPr>
                      <wps:wsp>
                        <wps:cNvPr id="654" name="Line 8400"/>
                        <wps:cNvCnPr>
                          <a:cxnSpLocks noChangeShapeType="1"/>
                        </wps:cNvCnPr>
                        <wps:spPr bwMode="auto">
                          <a:xfrm>
                            <a:off x="10016" y="6791"/>
                            <a:ext cx="289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Line 8401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6338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6" name="Line 8402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7684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Line 8403"/>
                        <wps:cNvCnPr>
                          <a:cxnSpLocks noChangeShapeType="1"/>
                        </wps:cNvCnPr>
                        <wps:spPr bwMode="auto">
                          <a:xfrm>
                            <a:off x="10001" y="6791"/>
                            <a:ext cx="671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8" name="Line 8404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16" y="6778"/>
                            <a:ext cx="128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9" name="Line 8405"/>
                        <wps:cNvCnPr>
                          <a:cxnSpLocks noChangeShapeType="1"/>
                        </wps:cNvCnPr>
                        <wps:spPr bwMode="auto">
                          <a:xfrm flipV="1">
                            <a:off x="10645" y="6546"/>
                            <a:ext cx="88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0" name="Line 8406"/>
                        <wps:cNvCnPr>
                          <a:cxnSpLocks noChangeShapeType="1"/>
                        </wps:cNvCnPr>
                        <wps:spPr bwMode="auto">
                          <a:xfrm>
                            <a:off x="10645" y="6546"/>
                            <a:ext cx="0" cy="27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1" name="Line 8407"/>
                        <wps:cNvCnPr>
                          <a:cxnSpLocks noChangeShapeType="1"/>
                        </wps:cNvCnPr>
                        <wps:spPr bwMode="auto">
                          <a:xfrm>
                            <a:off x="11048" y="7237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2" name="Line 8408"/>
                        <wps:cNvCnPr>
                          <a:cxnSpLocks noChangeShapeType="1"/>
                        </wps:cNvCnPr>
                        <wps:spPr bwMode="auto">
                          <a:xfrm flipH="1">
                            <a:off x="10645" y="6753"/>
                            <a:ext cx="0" cy="145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3" name="Line 8409"/>
                        <wps:cNvCnPr>
                          <a:cxnSpLocks noChangeShapeType="1"/>
                        </wps:cNvCnPr>
                        <wps:spPr bwMode="auto">
                          <a:xfrm>
                            <a:off x="12176" y="6753"/>
                            <a:ext cx="0" cy="145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Line 8410"/>
                        <wps:cNvCnPr>
                          <a:cxnSpLocks noChangeShapeType="1"/>
                        </wps:cNvCnPr>
                        <wps:spPr bwMode="auto">
                          <a:xfrm>
                            <a:off x="10001" y="7514"/>
                            <a:ext cx="289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" name="Line 8411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7061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" name="Line 8412"/>
                        <wps:cNvCnPr>
                          <a:cxnSpLocks noChangeShapeType="1"/>
                        </wps:cNvCnPr>
                        <wps:spPr bwMode="auto">
                          <a:xfrm>
                            <a:off x="11531" y="6546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Line 8413"/>
                        <wps:cNvCnPr>
                          <a:cxnSpLocks noChangeShapeType="1"/>
                        </wps:cNvCnPr>
                        <wps:spPr bwMode="auto">
                          <a:xfrm>
                            <a:off x="10001" y="7514"/>
                            <a:ext cx="1047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Line 8414"/>
                        <wps:cNvCnPr>
                          <a:cxnSpLocks noChangeShapeType="1"/>
                        </wps:cNvCnPr>
                        <wps:spPr bwMode="auto">
                          <a:xfrm flipV="1">
                            <a:off x="11048" y="7237"/>
                            <a:ext cx="112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Line 8415"/>
                        <wps:cNvCnPr>
                          <a:cxnSpLocks noChangeShapeType="1"/>
                        </wps:cNvCnPr>
                        <wps:spPr bwMode="auto">
                          <a:xfrm>
                            <a:off x="12176" y="7237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0" name="Line 8416"/>
                        <wps:cNvCnPr>
                          <a:cxnSpLocks noChangeShapeType="1"/>
                        </wps:cNvCnPr>
                        <wps:spPr bwMode="auto">
                          <a:xfrm flipV="1">
                            <a:off x="12176" y="7514"/>
                            <a:ext cx="644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Line 8417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48" y="6546"/>
                            <a:ext cx="0" cy="166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Line 8418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31" y="6546"/>
                            <a:ext cx="0" cy="166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Text Box 8419"/>
                        <wps:cNvSpPr txBox="1">
                          <a:spLocks noChangeArrowheads="1"/>
                        </wps:cNvSpPr>
                        <wps:spPr bwMode="auto">
                          <a:xfrm>
                            <a:off x="9667" y="7587"/>
                            <a:ext cx="725" cy="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1D35F6" w14:textId="77777777" w:rsidR="00E92894" w:rsidRDefault="00E92894" w:rsidP="002C5265">
                              <w: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Text Box 8420"/>
                        <wps:cNvSpPr txBox="1">
                          <a:spLocks noChangeArrowheads="1"/>
                        </wps:cNvSpPr>
                        <wps:spPr bwMode="auto">
                          <a:xfrm>
                            <a:off x="9667" y="6921"/>
                            <a:ext cx="725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2768E4" w14:textId="77777777" w:rsidR="00E92894" w:rsidRDefault="00E92894" w:rsidP="002C5265">
                              <w:proofErr w:type="gramStart"/>
                              <w: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Text Box 8421"/>
                        <wps:cNvSpPr txBox="1">
                          <a:spLocks noChangeArrowheads="1"/>
                        </wps:cNvSpPr>
                        <wps:spPr bwMode="auto">
                          <a:xfrm>
                            <a:off x="9657" y="6244"/>
                            <a:ext cx="726" cy="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EFA6BD" w14:textId="77777777" w:rsidR="00E92894" w:rsidRDefault="00E92894" w:rsidP="002C5265">
                              <w:proofErr w:type="gramStart"/>
                              <w: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Line 8422"/>
                        <wps:cNvCnPr>
                          <a:cxnSpLocks noChangeShapeType="1"/>
                        </wps:cNvCnPr>
                        <wps:spPr bwMode="auto">
                          <a:xfrm>
                            <a:off x="9961" y="8111"/>
                            <a:ext cx="2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CFC3C1" id="Group 8399" o:spid="_x0000_s1171" style="position:absolute;margin-left:367.5pt;margin-top:3.8pt;width:162.9pt;height:98.3pt;z-index:251640832" coordorigin="9657,6244" coordsize="3258,1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">
                <v:line id="Line 8400" o:spid="_x0000_s1172" style="position:absolute;visibility:visible;mso-wrap-style:square" from="10016,6791" to="12915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">
                  <v:stroke endarrow="block"/>
                </v:line>
                <v:line id="Line 8401" o:spid="_x0000_s1173" style="position:absolute;flip:y;visibility:visible;mso-wrap-style:square" from="10001,6338" to="10001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">
                  <v:stroke endarrow="block"/>
                </v:line>
                <v:line id="Line 8402" o:spid="_x0000_s1174" style="position:absolute;flip:y;visibility:visible;mso-wrap-style:square" from="10001,7684" to="10001,8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">
                  <v:stroke endarrow="block"/>
                </v:line>
                <v:line id="Line 8403" o:spid="_x0000_s1175" style="position:absolute;visibility:visible;mso-wrap-style:square" from="10001,6791" to="10672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" strokecolor="red" strokeweight="2.25pt"/>
                <v:line id="Line 8404" o:spid="_x0000_s1176" style="position:absolute;flip:y;visibility:visible;mso-wrap-style:square" from="11516,6778" to="12805,6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" strokecolor="red" strokeweight="2.25pt"/>
                <v:line id="Line 8405" o:spid="_x0000_s1177" style="position:absolute;flip:y;visibility:visible;mso-wrap-style:square" from="10645,6546" to="11531,6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" strokecolor="red" strokeweight="2.25pt"/>
                <v:line id="Line 8406" o:spid="_x0000_s1178" style="position:absolute;visibility:visible;mso-wrap-style:square" from="10645,6546" to="10645,6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" strokecolor="red" strokeweight="2.25pt"/>
                <v:line id="Line 8407" o:spid="_x0000_s1179" style="position:absolute;visibility:visible;mso-wrap-style:square" from="11048,7237" to="11048,7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" strokecolor="#0070c0" strokeweight="2.25pt"/>
                <v:line id="Line 8408" o:spid="_x0000_s1180" style="position:absolute;flip:x;visibility:visible;mso-wrap-style:square" from="10645,6753" to="10645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" strokeweight=".25pt">
                  <v:stroke dashstyle="longDash"/>
                </v:line>
                <v:line id="Line 8409" o:spid="_x0000_s1181" style="position:absolute;visibility:visible;mso-wrap-style:square" from="12176,6753" to="12176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" strokeweight=".25pt">
                  <v:stroke dashstyle="longDash"/>
                </v:line>
                <v:line id="Line 8410" o:spid="_x0000_s1182" style="position:absolute;visibility:visible;mso-wrap-style:square" from="10001,7514" to="12900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">
                  <v:stroke endarrow="block"/>
                </v:line>
                <v:line id="Line 8411" o:spid="_x0000_s1183" style="position:absolute;flip:y;visibility:visible;mso-wrap-style:square" from="10001,7061" to="10001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">
                  <v:stroke endarrow="block"/>
                </v:line>
                <v:line id="Line 8412" o:spid="_x0000_s1184" style="position:absolute;visibility:visible;mso-wrap-style:square" from="11531,6546" to="11531,6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" strokecolor="red" strokeweight="2.25pt"/>
                <v:line id="Line 8413" o:spid="_x0000_s1185" style="position:absolute;visibility:visible;mso-wrap-style:square" from="10001,7514" to="11048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" strokecolor="#0070c0" strokeweight="2.25pt"/>
                <v:line id="Line 8414" o:spid="_x0000_s1186" style="position:absolute;flip:y;visibility:visible;mso-wrap-style:square" from="11048,7237" to="12176,7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" strokecolor="#0070c0" strokeweight="2.25pt"/>
                <v:line id="Line 8415" o:spid="_x0000_s1187" style="position:absolute;visibility:visible;mso-wrap-style:square" from="12176,7237" to="12176,7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" strokecolor="#0070c0" strokeweight="2.25pt"/>
                <v:line id="Line 8416" o:spid="_x0000_s1188" style="position:absolute;flip:y;visibility:visible;mso-wrap-style:square" from="12176,7514" to="12820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" strokecolor="#0070c0" strokeweight="2.25pt"/>
                <v:line id="Line 8417" o:spid="_x0000_s1189" style="position:absolute;flip:x;visibility:visible;mso-wrap-style:square" from="11048,6546" to="11048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" strokeweight=".25pt">
                  <v:stroke dashstyle="longDash"/>
                </v:line>
                <v:line id="Line 8418" o:spid="_x0000_s1190" style="position:absolute;flip:x;visibility:visible;mso-wrap-style:square" from="11531,6546" to="11531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" strokeweight=".25pt">
                  <v:stroke dashstyle="longDash"/>
                </v:line>
                <v:shape id="Text Box 8419" o:spid="_x0000_s1191" type="#_x0000_t202" style="position:absolute;left:9667;top:7587;width:725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" filled="f" stroked="f">
                  <v:textbox>
                    <w:txbxContent>
                      <w:p w14:paraId="471D35F6" w14:textId="77777777" w:rsidR="00E92894" w:rsidRDefault="00E92894" w:rsidP="002C5265">
                        <w:r>
                          <w:t>L</w:t>
                        </w:r>
                      </w:p>
                    </w:txbxContent>
                  </v:textbox>
                </v:shape>
                <v:shape id="Text Box 8420" o:spid="_x0000_s1192" type="#_x0000_t202" style="position:absolute;left:9667;top:6921;width:725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" filled="f" stroked="f">
                  <v:textbox>
                    <w:txbxContent>
                      <w:p w14:paraId="4D2768E4" w14:textId="77777777" w:rsidR="00E92894" w:rsidRDefault="00E92894" w:rsidP="002C5265">
                        <w:proofErr w:type="gramStart"/>
                        <w: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8421" o:spid="_x0000_s1193" type="#_x0000_t202" style="position:absolute;left:9657;top:6244;width:726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" filled="f" stroked="f">
                  <v:textbox>
                    <w:txbxContent>
                      <w:p w14:paraId="3CEFA6BD" w14:textId="77777777" w:rsidR="00E92894" w:rsidRDefault="00E92894" w:rsidP="002C5265">
                        <w:proofErr w:type="gramStart"/>
                        <w:r>
                          <w:t>a</w:t>
                        </w:r>
                        <w:proofErr w:type="gramEnd"/>
                      </w:p>
                    </w:txbxContent>
                  </v:textbox>
                </v:shape>
                <v:line id="Line 8422" o:spid="_x0000_s1194" style="position:absolute;visibility:visible;mso-wrap-style:square" from="9961,8111" to="12861,8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</w:p>
    <w:p w14:paraId="7E5D4C19" w14:textId="77777777" w:rsidR="002C5265" w:rsidRDefault="00534C80" w:rsidP="002C5265"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38457C35" wp14:editId="33B7C9A3">
                <wp:simplePos x="0" y="0"/>
                <wp:positionH relativeFrom="column">
                  <wp:posOffset>-36195</wp:posOffset>
                </wp:positionH>
                <wp:positionV relativeFrom="paragraph">
                  <wp:posOffset>96520</wp:posOffset>
                </wp:positionV>
                <wp:extent cx="1556385" cy="796290"/>
                <wp:effectExtent l="0" t="0" r="0" b="0"/>
                <wp:wrapNone/>
                <wp:docPr id="634" name="Group 8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6385" cy="796290"/>
                          <a:chOff x="595" y="13392"/>
                          <a:chExt cx="2451" cy="1254"/>
                        </a:xfrm>
                      </wpg:grpSpPr>
                      <wps:wsp>
                        <wps:cNvPr id="635" name="Rectangle 8484"/>
                        <wps:cNvSpPr>
                          <a:spLocks noChangeArrowheads="1"/>
                        </wps:cNvSpPr>
                        <wps:spPr bwMode="auto">
                          <a:xfrm>
                            <a:off x="2472" y="13458"/>
                            <a:ext cx="23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B9702D" w14:textId="77777777" w:rsidR="00E92894" w:rsidRDefault="00E92894" w:rsidP="002C5265">
                              <w:r>
                                <w:rPr>
                                  <w:sz w:val="24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6" name="Line 8491"/>
                        <wps:cNvCnPr>
                          <a:cxnSpLocks noChangeShapeType="1"/>
                        </wps:cNvCnPr>
                        <wps:spPr bwMode="auto">
                          <a:xfrm>
                            <a:off x="3022" y="13437"/>
                            <a:ext cx="24" cy="12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7" name="Line 8493"/>
                        <wps:cNvCnPr>
                          <a:cxnSpLocks noChangeShapeType="1"/>
                        </wps:cNvCnPr>
                        <wps:spPr bwMode="auto">
                          <a:xfrm flipH="1">
                            <a:off x="595" y="13409"/>
                            <a:ext cx="23" cy="12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" name="Line 8494"/>
                        <wps:cNvCnPr>
                          <a:cxnSpLocks noChangeShapeType="1"/>
                        </wps:cNvCnPr>
                        <wps:spPr bwMode="auto">
                          <a:xfrm>
                            <a:off x="1278" y="14013"/>
                            <a:ext cx="400" cy="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" name="Text Box 8497"/>
                        <wps:cNvSpPr txBox="1">
                          <a:spLocks noChangeArrowheads="1"/>
                        </wps:cNvSpPr>
                        <wps:spPr bwMode="auto">
                          <a:xfrm>
                            <a:off x="1621" y="13392"/>
                            <a:ext cx="462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86F10F" w14:textId="77777777" w:rsidR="00E92894" w:rsidRPr="003516AC" w:rsidRDefault="00E92894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3516AC">
                                <w:rPr>
                                  <w:sz w:val="24"/>
                                  <w:szCs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Line 849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63" y="13998"/>
                            <a:ext cx="1083" cy="2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1" name="Text Box 8500"/>
                        <wps:cNvSpPr txBox="1">
                          <a:spLocks noChangeArrowheads="1"/>
                        </wps:cNvSpPr>
                        <wps:spPr bwMode="auto">
                          <a:xfrm>
                            <a:off x="897" y="13567"/>
                            <a:ext cx="486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C2BB36" w14:textId="77777777" w:rsidR="00E92894" w:rsidRPr="003516AC" w:rsidRDefault="00E92894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3516AC">
                                <w:rPr>
                                  <w:sz w:val="24"/>
                                  <w:szCs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Oval 8504"/>
                        <wps:cNvSpPr>
                          <a:spLocks noChangeArrowheads="1"/>
                        </wps:cNvSpPr>
                        <wps:spPr bwMode="auto">
                          <a:xfrm>
                            <a:off x="2305" y="13848"/>
                            <a:ext cx="483" cy="4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Line 8505"/>
                        <wps:cNvCnPr>
                          <a:cxnSpLocks noChangeShapeType="1"/>
                        </wps:cNvCnPr>
                        <wps:spPr bwMode="auto">
                          <a:xfrm flipV="1">
                            <a:off x="2419" y="13905"/>
                            <a:ext cx="322" cy="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4" name="Line 8506"/>
                        <wps:cNvCnPr>
                          <a:cxnSpLocks noChangeShapeType="1"/>
                        </wps:cNvCnPr>
                        <wps:spPr bwMode="auto">
                          <a:xfrm>
                            <a:off x="2419" y="13905"/>
                            <a:ext cx="322" cy="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5" name="Line 8509"/>
                        <wps:cNvCnPr>
                          <a:cxnSpLocks noChangeShapeType="1"/>
                        </wps:cNvCnPr>
                        <wps:spPr bwMode="auto">
                          <a:xfrm>
                            <a:off x="620" y="14005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46" name="Group 8983"/>
                        <wpg:cNvGrpSpPr>
                          <a:grpSpLocks/>
                        </wpg:cNvGrpSpPr>
                        <wpg:grpSpPr bwMode="auto">
                          <a:xfrm>
                            <a:off x="766" y="13791"/>
                            <a:ext cx="570" cy="228"/>
                            <a:chOff x="1062" y="10652"/>
                            <a:chExt cx="370" cy="202"/>
                          </a:xfrm>
                        </wpg:grpSpPr>
                        <wps:wsp>
                          <wps:cNvPr id="647" name="Line 898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062" y="10668"/>
                              <a:ext cx="370" cy="16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48" name="Line 89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9" y="10652"/>
                              <a:ext cx="1" cy="2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49" name="Group 8986"/>
                        <wpg:cNvGrpSpPr>
                          <a:grpSpLocks/>
                        </wpg:cNvGrpSpPr>
                        <wpg:grpSpPr bwMode="auto">
                          <a:xfrm>
                            <a:off x="1564" y="13791"/>
                            <a:ext cx="456" cy="228"/>
                            <a:chOff x="1062" y="10652"/>
                            <a:chExt cx="370" cy="202"/>
                          </a:xfrm>
                        </wpg:grpSpPr>
                        <wps:wsp>
                          <wps:cNvPr id="650" name="Line 898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062" y="10668"/>
                              <a:ext cx="370" cy="16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51" name="Line 89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9" y="10652"/>
                              <a:ext cx="1" cy="2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457C35" id="Group 8990" o:spid="_x0000_s1195" style="position:absolute;margin-left:-2.85pt;margin-top:7.6pt;width:122.55pt;height:62.7pt;z-index:251839488" coordorigin="595,13392" coordsize="2451,1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">
                <v:rect id="Rectangle 8484" o:spid="_x0000_s1196" style="position:absolute;left:2472;top:13458;width:236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" filled="f" stroked="f" strokeweight="1pt">
                  <v:textbox inset="1pt,1pt,1pt,1pt">
                    <w:txbxContent>
                      <w:p w14:paraId="32B9702D" w14:textId="77777777" w:rsidR="00E92894" w:rsidRDefault="00E92894" w:rsidP="002C5265">
                        <w:r>
                          <w:rPr>
                            <w:sz w:val="24"/>
                          </w:rPr>
                          <w:t>L</w:t>
                        </w:r>
                      </w:p>
                    </w:txbxContent>
                  </v:textbox>
                </v:rect>
                <v:line id="Line 8491" o:spid="_x0000_s1197" style="position:absolute;visibility:visible;mso-wrap-style:square" from="3022,13437" to="3046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Line 8493" o:spid="_x0000_s1198" style="position:absolute;flip:x;visibility:visible;mso-wrap-style:square" from="595,13409" to="618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"/>
                <v:line id="Line 8494" o:spid="_x0000_s1199" style="position:absolute;visibility:visible;mso-wrap-style:square" from="1278,14013" to="1678,1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"/>
                <v:shape id="Text Box 8497" o:spid="_x0000_s1200" type="#_x0000_t202" style="position:absolute;left:1621;top:13392;width:46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LGl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bFywruZ+IRkJt/AAAA//8DAFBLAQItABQABgAIAAAAIQDb4fbL7gAAAIUBAAATAAAAAAAAAAAA&#10;AAAAAAAAAABbQ29udGVudF9UeXBlc10ueG1sUEsBAi0AFAAGAAgAAAAhAFr0LFu/AAAAFQEAAAsA&#10;AAAAAAAAAAAAAAAAHwEAAF9yZWxzLy5yZWxzUEsBAi0AFAAGAAgAAAAhAHOssaXEAAAA3AAAAA8A&#10;AAAAAAAAAAAAAAAABwIAAGRycy9kb3ducmV2LnhtbFBLBQYAAAAAAwADALcAAAD4AgAAAAA=&#10;" filled="f" stroked="f">
                  <v:textbox>
                    <w:txbxContent>
                      <w:p w14:paraId="2486F10F" w14:textId="77777777" w:rsidR="00E92894" w:rsidRPr="003516AC" w:rsidRDefault="00E92894" w:rsidP="002C5265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3516AC">
                          <w:rPr>
                            <w:sz w:val="24"/>
                            <w:szCs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line id="Line 8499" o:spid="_x0000_s1201" style="position:absolute;flip:x y;visibility:visible;mso-wrap-style:square" from="1963,13998" to="3046,1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"/>
                <v:shape id="Text Box 8500" o:spid="_x0000_s1202" type="#_x0000_t202" style="position:absolute;left:897;top:13567;width:486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" filled="f" stroked="f">
                  <v:textbox>
                    <w:txbxContent>
                      <w:p w14:paraId="49C2BB36" w14:textId="77777777" w:rsidR="00E92894" w:rsidRPr="003516AC" w:rsidRDefault="00E92894" w:rsidP="002C5265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3516AC">
                          <w:rPr>
                            <w:sz w:val="24"/>
                            <w:szCs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oval id="Oval 8504" o:spid="_x0000_s1203" style="position:absolute;left:2305;top:13848;width:483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"/>
                <v:line id="Line 8505" o:spid="_x0000_s1204" style="position:absolute;flip:y;visibility:visible;mso-wrap-style:square" from="2419,13905" to="2741,14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"/>
                <v:line id="Line 8506" o:spid="_x0000_s1205" style="position:absolute;visibility:visible;mso-wrap-style:square" from="2419,13905" to="2741,14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"/>
                <v:line id="Line 8509" o:spid="_x0000_s1206" style="position:absolute;visibility:visible;mso-wrap-style:square" from="620,14005" to="863,14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tfjxwAAANw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tIpzO4nYlHQC6uAAAA//8DAFBLAQItABQABgAIAAAAIQDb4fbL7gAAAIUBAAATAAAAAAAA&#10;AAAAAAAAAAAAAABbQ29udGVudF9UeXBlc10ueG1sUEsBAi0AFAAGAAgAAAAhAFr0LFu/AAAAFQEA&#10;AAsAAAAAAAAAAAAAAAAAHwEAAF9yZWxzLy5yZWxzUEsBAi0AFAAGAAgAAAAhANBO1+PHAAAA3AAA&#10;AA8AAAAAAAAAAAAAAAAABwIAAGRycy9kb3ducmV2LnhtbFBLBQYAAAAAAwADALcAAAD7AgAAAAA=&#10;"/>
                <v:group id="Group 8983" o:spid="_x0000_s1207" style="position:absolute;left:766;top:13791;width:570;height:228" coordorigin="1062,10652" coordsize="3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dMW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">
                  <v:line id="Line 8984" o:spid="_x0000_s1208" style="position:absolute;flip:x y;visibility:visible;mso-wrap-style:square" from="1062,10668" to="1432,10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" strokeweight="1pt">
                    <v:stroke startarrowwidth="narrow" startarrowlength="short" endarrowwidth="narrow" endarrowlength="short"/>
                  </v:line>
                  <v:line id="Line 8985" o:spid="_x0000_s1209" style="position:absolute;visibility:visible;mso-wrap-style:square" from="1129,10652" to="1130,10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" strokeweight="1pt">
                    <v:stroke startarrowwidth="narrow" startarrowlength="short" endarrowwidth="narrow" endarrowlength="short"/>
                  </v:line>
                </v:group>
                <v:group id="Group 8986" o:spid="_x0000_s1210" style="position:absolute;left:1564;top:13791;width:456;height:228" coordorigin="1062,10652" coordsize="3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kdk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Yv5O/ydCUdArn4BAAD//wMAUEsBAi0AFAAGAAgAAAAhANvh9svuAAAAhQEAABMAAAAAAAAA&#10;AAAAAAAAAAAAAFtDb250ZW50X1R5cGVzXS54bWxQSwECLQAUAAYACAAAACEAWvQsW78AAAAVAQAA&#10;CwAAAAAAAAAAAAAAAAAfAQAAX3JlbHMvLnJlbHNQSwECLQAUAAYACAAAACEAjD5HZMYAAADcAAAA&#10;DwAAAAAAAAAAAAAAAAAHAgAAZHJzL2Rvd25yZXYueG1sUEsFBgAAAAADAAMAtwAAAPoCAAAAAA==&#10;">
                  <v:line id="Line 8987" o:spid="_x0000_s1211" style="position:absolute;flip:x y;visibility:visible;mso-wrap-style:square" from="1062,10668" to="1432,10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" strokeweight="1pt">
                    <v:stroke startarrowwidth="narrow" startarrowlength="short" endarrowwidth="narrow" endarrowlength="short"/>
                  </v:line>
                  <v:line id="Line 8988" o:spid="_x0000_s1212" style="position:absolute;visibility:visible;mso-wrap-style:square" from="1129,10652" to="1130,10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" strokeweight="1pt">
                    <v:stroke startarrowwidth="narrow" startarrowlength="short" endarrowwidth="narrow" endarrowlength="short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6958880" wp14:editId="2CBF362D">
                <wp:simplePos x="0" y="0"/>
                <wp:positionH relativeFrom="column">
                  <wp:posOffset>3296285</wp:posOffset>
                </wp:positionH>
                <wp:positionV relativeFrom="paragraph">
                  <wp:posOffset>2540</wp:posOffset>
                </wp:positionV>
                <wp:extent cx="1297305" cy="953770"/>
                <wp:effectExtent l="0" t="0" r="0" b="0"/>
                <wp:wrapNone/>
                <wp:docPr id="614" name="Group 8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7305" cy="953770"/>
                          <a:chOff x="5900" y="9379"/>
                          <a:chExt cx="2043" cy="1502"/>
                        </a:xfrm>
                      </wpg:grpSpPr>
                      <wps:wsp>
                        <wps:cNvPr id="615" name="Rectangle 8627"/>
                        <wps:cNvSpPr>
                          <a:spLocks noChangeArrowheads="1"/>
                        </wps:cNvSpPr>
                        <wps:spPr bwMode="auto">
                          <a:xfrm>
                            <a:off x="5967" y="9379"/>
                            <a:ext cx="31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9F03BF" w14:textId="77777777" w:rsidR="00E92894" w:rsidRDefault="00E92894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6" name="Rectangle 8628"/>
                        <wps:cNvSpPr>
                          <a:spLocks noChangeArrowheads="1"/>
                        </wps:cNvSpPr>
                        <wps:spPr bwMode="auto">
                          <a:xfrm>
                            <a:off x="5900" y="10105"/>
                            <a:ext cx="31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D0D6E2" w14:textId="77777777" w:rsidR="00E92894" w:rsidRDefault="00E92894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7" name="Rectangle 8629"/>
                        <wps:cNvSpPr>
                          <a:spLocks noChangeArrowheads="1"/>
                        </wps:cNvSpPr>
                        <wps:spPr bwMode="auto">
                          <a:xfrm>
                            <a:off x="5967" y="9703"/>
                            <a:ext cx="31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FC563F" w14:textId="77777777" w:rsidR="00E92894" w:rsidRDefault="00E92894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8" name="Rectangle 8630"/>
                        <wps:cNvSpPr>
                          <a:spLocks noChangeArrowheads="1"/>
                        </wps:cNvSpPr>
                        <wps:spPr bwMode="auto">
                          <a:xfrm>
                            <a:off x="5900" y="10380"/>
                            <a:ext cx="31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62B5B3" w14:textId="77777777" w:rsidR="00E92894" w:rsidRDefault="00E92894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9" name="Rectangle 8631"/>
                        <wps:cNvSpPr>
                          <a:spLocks noChangeArrowheads="1"/>
                        </wps:cNvSpPr>
                        <wps:spPr bwMode="auto">
                          <a:xfrm>
                            <a:off x="7088" y="9835"/>
                            <a:ext cx="855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534AA1" w14:textId="77777777" w:rsidR="00E92894" w:rsidRDefault="00E92894" w:rsidP="002C5265">
                              <w:r>
                                <w:rPr>
                                  <w:sz w:val="24"/>
                                </w:rPr>
                                <w:t>CEE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0" name="Rectangle 8632"/>
                        <wps:cNvSpPr>
                          <a:spLocks noChangeArrowheads="1"/>
                        </wps:cNvSpPr>
                        <wps:spPr bwMode="auto">
                          <a:xfrm>
                            <a:off x="7005" y="10478"/>
                            <a:ext cx="855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611A14" w14:textId="77777777" w:rsidR="00E92894" w:rsidRDefault="00E92894" w:rsidP="002C5265">
                              <w:r>
                                <w:rPr>
                                  <w:sz w:val="24"/>
                                </w:rPr>
                                <w:t>USA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621" name="Group 8633"/>
                        <wpg:cNvGrpSpPr>
                          <a:grpSpLocks/>
                        </wpg:cNvGrpSpPr>
                        <wpg:grpSpPr bwMode="auto">
                          <a:xfrm>
                            <a:off x="6174" y="9530"/>
                            <a:ext cx="1166" cy="436"/>
                            <a:chOff x="6189" y="9265"/>
                            <a:chExt cx="1166" cy="436"/>
                          </a:xfrm>
                        </wpg:grpSpPr>
                        <wpg:grpSp>
                          <wpg:cNvPr id="622" name="Group 8634"/>
                          <wpg:cNvGrpSpPr>
                            <a:grpSpLocks/>
                          </wpg:cNvGrpSpPr>
                          <wpg:grpSpPr bwMode="auto">
                            <a:xfrm>
                              <a:off x="6189" y="9265"/>
                              <a:ext cx="1166" cy="436"/>
                              <a:chOff x="6414" y="5485"/>
                              <a:chExt cx="1166" cy="436"/>
                            </a:xfrm>
                          </wpg:grpSpPr>
                          <wps:wsp>
                            <wps:cNvPr id="623" name="Rectangle 86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44" y="5485"/>
                                <a:ext cx="453" cy="436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24" name="Rectangle 86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15" y="5523"/>
                                <a:ext cx="292" cy="33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3243DC7" w14:textId="77777777" w:rsidR="00E92894" w:rsidRPr="00197D3F" w:rsidRDefault="00E92894" w:rsidP="002C5265">
                                  <w:r>
                                    <w:rPr>
                                      <w:sz w:val="24"/>
                                    </w:rPr>
                                    <w:sym w:font="Symbol" w:char="F0B3"/>
                                  </w: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none" lIns="12700" tIns="12700" rIns="12700" bIns="12700" anchor="t" anchorCtr="0" upright="1">
                              <a:spAutoFit/>
                            </wps:bodyPr>
                          </wps:wsp>
                          <wps:wsp>
                            <wps:cNvPr id="625" name="Line 8637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7194" y="5721"/>
                                <a:ext cx="386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6" name="Line 863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429" y="5601"/>
                                <a:ext cx="31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7" name="Line 863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414" y="5781"/>
                                <a:ext cx="31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28" name="Oval 8640"/>
                          <wps:cNvSpPr>
                            <a:spLocks noChangeArrowheads="1"/>
                          </wps:cNvSpPr>
                          <wps:spPr bwMode="auto">
                            <a:xfrm>
                              <a:off x="6986" y="9428"/>
                              <a:ext cx="135" cy="13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629" name="Oval 8641"/>
                        <wps:cNvSpPr>
                          <a:spLocks noChangeArrowheads="1"/>
                        </wps:cNvSpPr>
                        <wps:spPr bwMode="auto">
                          <a:xfrm>
                            <a:off x="6949" y="10325"/>
                            <a:ext cx="135" cy="13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Line 8642"/>
                        <wps:cNvCnPr>
                          <a:cxnSpLocks noChangeShapeType="1"/>
                        </wps:cNvCnPr>
                        <wps:spPr bwMode="auto">
                          <a:xfrm flipH="1">
                            <a:off x="6305" y="10299"/>
                            <a:ext cx="28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Line 8643"/>
                        <wps:cNvCnPr>
                          <a:cxnSpLocks noChangeShapeType="1"/>
                        </wps:cNvCnPr>
                        <wps:spPr bwMode="auto">
                          <a:xfrm flipH="1">
                            <a:off x="6302" y="10494"/>
                            <a:ext cx="32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Line 8644"/>
                        <wps:cNvCnPr>
                          <a:cxnSpLocks noChangeShapeType="1"/>
                        </wps:cNvCnPr>
                        <wps:spPr bwMode="auto">
                          <a:xfrm flipV="1">
                            <a:off x="7083" y="10389"/>
                            <a:ext cx="2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AutoShape 8645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6471" y="10162"/>
                            <a:ext cx="474" cy="453"/>
                          </a:xfrm>
                          <a:prstGeom prst="moon">
                            <a:avLst>
                              <a:gd name="adj" fmla="val 70829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958880" id="Group 8626" o:spid="_x0000_s1213" style="position:absolute;margin-left:259.55pt;margin-top:.2pt;width:102.15pt;height:75.1pt;z-index:251673600" coordorigin="5900,9379" coordsize="2043,1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">
                <v:rect id="Rectangle 8627" o:spid="_x0000_s1214" style="position:absolute;left:5967;top:9379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" filled="f" stroked="f" strokeweight="1pt">
                  <v:textbox inset="1pt,1pt,1pt,1pt">
                    <w:txbxContent>
                      <w:p w14:paraId="3F9F03BF" w14:textId="77777777" w:rsidR="00E92894" w:rsidRDefault="00E92894" w:rsidP="002C5265">
                        <w:proofErr w:type="gramStart"/>
                        <w:r>
                          <w:rPr>
                            <w:sz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rect>
                <v:rect id="Rectangle 8628" o:spid="_x0000_s1215" style="position:absolute;left:5900;top:10105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" filled="f" stroked="f" strokeweight="1pt">
                  <v:textbox inset="1pt,1pt,1pt,1pt">
                    <w:txbxContent>
                      <w:p w14:paraId="36D0D6E2" w14:textId="77777777" w:rsidR="00E92894" w:rsidRDefault="00E92894" w:rsidP="002C5265">
                        <w:proofErr w:type="gramStart"/>
                        <w:r>
                          <w:rPr>
                            <w:sz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rect>
                <v:rect id="Rectangle 8629" o:spid="_x0000_s1216" style="position:absolute;left:5967;top:9703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" filled="f" stroked="f" strokeweight="1pt">
                  <v:textbox inset="1pt,1pt,1pt,1pt">
                    <w:txbxContent>
                      <w:p w14:paraId="48FC563F" w14:textId="77777777" w:rsidR="00E92894" w:rsidRDefault="00E92894" w:rsidP="002C5265">
                        <w:proofErr w:type="gramStart"/>
                        <w:r>
                          <w:rPr>
                            <w:sz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rect>
                <v:rect id="Rectangle 8630" o:spid="_x0000_s1217" style="position:absolute;left:5900;top:10380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" filled="f" stroked="f" strokeweight="1pt">
                  <v:textbox inset="1pt,1pt,1pt,1pt">
                    <w:txbxContent>
                      <w:p w14:paraId="0262B5B3" w14:textId="77777777" w:rsidR="00E92894" w:rsidRDefault="00E92894" w:rsidP="002C5265">
                        <w:proofErr w:type="gramStart"/>
                        <w:r>
                          <w:rPr>
                            <w:sz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rect>
                <v:rect id="Rectangle 8631" o:spid="_x0000_s1218" style="position:absolute;left:7088;top:9835;width:855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" filled="f" stroked="f" strokeweight="1pt">
                  <v:textbox inset="1pt,1pt,1pt,1pt">
                    <w:txbxContent>
                      <w:p w14:paraId="1E534AA1" w14:textId="77777777" w:rsidR="00E92894" w:rsidRDefault="00E92894" w:rsidP="002C5265">
                        <w:r>
                          <w:rPr>
                            <w:sz w:val="24"/>
                          </w:rPr>
                          <w:t>CEE</w:t>
                        </w:r>
                      </w:p>
                    </w:txbxContent>
                  </v:textbox>
                </v:rect>
                <v:rect id="Rectangle 8632" o:spid="_x0000_s1219" style="position:absolute;left:7005;top:10478;width:855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" filled="f" stroked="f" strokeweight="1pt">
                  <v:textbox inset="1pt,1pt,1pt,1pt">
                    <w:txbxContent>
                      <w:p w14:paraId="74611A14" w14:textId="77777777" w:rsidR="00E92894" w:rsidRDefault="00E92894" w:rsidP="002C5265">
                        <w:r>
                          <w:rPr>
                            <w:sz w:val="24"/>
                          </w:rPr>
                          <w:t>USA</w:t>
                        </w:r>
                      </w:p>
                    </w:txbxContent>
                  </v:textbox>
                </v:rect>
                <v:group id="Group 8633" o:spid="_x0000_s1220" style="position:absolute;left:6174;top:9530;width:1166;height:436" coordorigin="6189,9265" coordsize="1166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67C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hbD80w4AnL7DwAA//8DAFBLAQItABQABgAIAAAAIQDb4fbL7gAAAIUBAAATAAAAAAAAAAAA&#10;AAAAAAAAAABbQ29udGVudF9UeXBlc10ueG1sUEsBAi0AFAAGAAgAAAAhAFr0LFu/AAAAFQEAAAsA&#10;AAAAAAAAAAAAAAAAHwEAAF9yZWxzLy5yZWxzUEsBAi0AFAAGAAgAAAAhAK+XrsLEAAAA3AAAAA8A&#10;AAAAAAAAAAAAAAAABwIAAGRycy9kb3ducmV2LnhtbFBLBQYAAAAAAwADALcAAAD4AgAAAAA=&#10;">
                  <v:group id="Group 8634" o:spid="_x0000_s1221" style="position:absolute;left:6189;top:9265;width:1166;height:436" coordorigin="6414,5485" coordsize="1166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C1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aZLA75lwBOTyDQAA//8DAFBLAQItABQABgAIAAAAIQDb4fbL7gAAAIUBAAATAAAAAAAAAAAA&#10;AAAAAAAAAABbQ29udGVudF9UeXBlc10ueG1sUEsBAi0AFAAGAAgAAAAhAFr0LFu/AAAAFQEAAAsA&#10;AAAAAAAAAAAAAAAAHwEAAF9yZWxzLy5yZWxzUEsBAi0AFAAGAAgAAAAhAF9FMLXEAAAA3AAAAA8A&#10;AAAAAAAAAAAAAAAABwIAAGRycy9kb3ducmV2LnhtbFBLBQYAAAAAAwADALcAAAD4AgAAAAA=&#10;">
                    <v:rect id="Rectangle 8635" o:spid="_x0000_s1222" style="position:absolute;left:6744;top:5485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" filled="f" strokeweight="1pt"/>
                    <v:rect id="Rectangle 8636" o:spid="_x0000_s1223" style="position:absolute;left:6815;top:5523;width:292;height:3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" filled="f" stroked="f" strokeweight="1pt">
                      <v:textbox style="mso-fit-shape-to-text:t" inset="1pt,1pt,1pt,1pt">
                        <w:txbxContent>
                          <w:p w14:paraId="43243DC7" w14:textId="77777777" w:rsidR="00E92894" w:rsidRPr="00197D3F" w:rsidRDefault="00E92894" w:rsidP="002C5265">
                            <w:r>
                              <w:rPr>
                                <w:sz w:val="24"/>
                              </w:rPr>
                              <w:sym w:font="Symbol" w:char="F0B3"/>
                            </w: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line id="Line 8637" o:spid="_x0000_s1224" style="position:absolute;flip:x;visibility:visible;mso-wrap-style:square" from="7194,5721" to="7580,5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" strokeweight="1pt">
                      <v:stroke startarrowwidth="narrow" startarrowlength="short" endarrowwidth="narrow" endarrowlength="short"/>
                    </v:line>
                    <v:line id="Line 8638" o:spid="_x0000_s1225" style="position:absolute;flip:x;visibility:visible;mso-wrap-style:square" from="6429,5601" to="6740,5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" strokeweight="1pt">
                      <v:stroke startarrowwidth="narrow" startarrowlength="short" endarrowwidth="narrow" endarrowlength="short"/>
                    </v:line>
                    <v:line id="Line 8639" o:spid="_x0000_s1226" style="position:absolute;flip:x;visibility:visible;mso-wrap-style:square" from="6414,5781" to="6725,5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" strokeweight="1pt">
                      <v:stroke startarrowwidth="narrow" startarrowlength="short" endarrowwidth="narrow" endarrowlength="short"/>
                    </v:line>
                  </v:group>
                  <v:oval id="Oval 8640" o:spid="_x0000_s1227" style="position:absolute;left:6986;top:9428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" strokeweight="1pt"/>
                </v:group>
                <v:oval id="Oval 8641" o:spid="_x0000_s1228" style="position:absolute;left:6949;top:10325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" filled="f" strokeweight="1pt"/>
                <v:line id="Line 8642" o:spid="_x0000_s1229" style="position:absolute;flip:x;visibility:visible;mso-wrap-style:square" from="6305,10299" to="6594,10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"/>
                <v:line id="Line 8643" o:spid="_x0000_s1230" style="position:absolute;flip:x;visibility:visible;mso-wrap-style:square" from="6302,10494" to="6624,10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"/>
                <v:line id="Line 8644" o:spid="_x0000_s1231" style="position:absolute;flip:y;visibility:visible;mso-wrap-style:square" from="7083,10389" to="7323,10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"/>
                <v:shape id="AutoShape 8645" o:spid="_x0000_s1232" type="#_x0000_t184" style="position:absolute;left:6471;top:10162;width:474;height:453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" adj="15299"/>
              </v:group>
            </w:pict>
          </mc:Fallback>
        </mc:AlternateContent>
      </w:r>
    </w:p>
    <w:p w14:paraId="5C3D6998" w14:textId="77777777" w:rsidR="002C5265" w:rsidRDefault="002C5265" w:rsidP="002C5265"/>
    <w:p w14:paraId="3B08D8A4" w14:textId="77777777" w:rsidR="002C5265" w:rsidRDefault="002C5265" w:rsidP="002C5265"/>
    <w:p w14:paraId="5D6BDF0C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7EAA34" wp14:editId="3E8E2C85">
                <wp:simplePos x="0" y="0"/>
                <wp:positionH relativeFrom="column">
                  <wp:posOffset>4137660</wp:posOffset>
                </wp:positionH>
                <wp:positionV relativeFrom="paragraph">
                  <wp:posOffset>17145</wp:posOffset>
                </wp:positionV>
                <wp:extent cx="224790" cy="245745"/>
                <wp:effectExtent l="0" t="0" r="0" b="0"/>
                <wp:wrapNone/>
                <wp:docPr id="613" name="Text Box 8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4FC547" w14:textId="77777777" w:rsidR="00E92894" w:rsidRDefault="00E92894" w:rsidP="002C5265"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7EAA34" id="Text Box 8675" o:spid="_x0000_s1233" type="#_x0000_t202" style="position:absolute;margin-left:325.8pt;margin-top:1.35pt;width:17.7pt;height:19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" filled="f" stroked="f">
                <v:textbox>
                  <w:txbxContent>
                    <w:p w14:paraId="484FC547" w14:textId="77777777" w:rsidR="00E92894" w:rsidRDefault="00E92894" w:rsidP="002C5265"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 w14:paraId="0E58B68A" w14:textId="77777777" w:rsidR="002C5265" w:rsidRDefault="002C5265" w:rsidP="002C5265"/>
    <w:p w14:paraId="7C5F842D" w14:textId="4CCE110C" w:rsidR="002C5265" w:rsidRDefault="002C5265" w:rsidP="002C5265">
      <w:pPr>
        <w:rPr>
          <w:b/>
        </w:rPr>
      </w:pPr>
    </w:p>
    <w:p w14:paraId="775EAD74" w14:textId="77777777" w:rsidR="002C5265" w:rsidRDefault="002C5265" w:rsidP="002C5265">
      <w:pPr>
        <w:rPr>
          <w:b/>
        </w:rPr>
      </w:pPr>
    </w:p>
    <w:p w14:paraId="063125C4" w14:textId="77777777" w:rsidR="002C5265" w:rsidRDefault="002C5265" w:rsidP="002C5265">
      <w:pPr>
        <w:rPr>
          <w:b/>
        </w:rPr>
      </w:pPr>
    </w:p>
    <w:p w14:paraId="268295F7" w14:textId="77777777" w:rsidR="002C5265" w:rsidRDefault="002C5265" w:rsidP="002C5265">
      <w:pPr>
        <w:rPr>
          <w:b/>
        </w:rPr>
      </w:pPr>
    </w:p>
    <w:p w14:paraId="7ABFDC53" w14:textId="77777777" w:rsidR="00860A15" w:rsidRDefault="00860A15" w:rsidP="002C5265">
      <w:pPr>
        <w:rPr>
          <w:b/>
        </w:rPr>
      </w:pPr>
    </w:p>
    <w:p w14:paraId="2D7453D0" w14:textId="77777777" w:rsidR="00860A15" w:rsidRDefault="00860A15" w:rsidP="002C5265">
      <w:pPr>
        <w:rPr>
          <w:b/>
        </w:rPr>
      </w:pPr>
    </w:p>
    <w:p w14:paraId="62C02F8C" w14:textId="77777777" w:rsidR="002C5265" w:rsidRDefault="002C5265" w:rsidP="002C5265">
      <w:pPr>
        <w:rPr>
          <w:b/>
        </w:rPr>
      </w:pPr>
    </w:p>
    <w:p w14:paraId="01ECF7AA" w14:textId="77777777" w:rsidR="002C5265" w:rsidRPr="002E0559" w:rsidRDefault="00860A15" w:rsidP="002C5265">
      <w:pPr>
        <w:numPr>
          <w:ilvl w:val="0"/>
          <w:numId w:val="1"/>
        </w:numPr>
        <w:ind w:hanging="294"/>
        <w:rPr>
          <w:b/>
          <w:i/>
          <w:noProof/>
          <w:sz w:val="22"/>
          <w:szCs w:val="22"/>
          <w:u w:val="single"/>
        </w:rPr>
      </w:pPr>
      <w:r>
        <w:rPr>
          <w:b/>
          <w:i/>
          <w:noProof/>
          <w:sz w:val="22"/>
          <w:szCs w:val="22"/>
          <w:u w:val="single"/>
        </w:rPr>
        <w:t>Fon</w:t>
      </w:r>
      <w:r w:rsidR="002C5265" w:rsidRPr="002E0559">
        <w:rPr>
          <w:b/>
          <w:i/>
          <w:noProof/>
          <w:sz w:val="22"/>
          <w:szCs w:val="22"/>
          <w:u w:val="single"/>
        </w:rPr>
        <w:t xml:space="preserve">ction NON-ET  (NAND) : </w:t>
      </w:r>
    </w:p>
    <w:p w14:paraId="7AE5D426" w14:textId="4C419259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1950E14" wp14:editId="0A982DE3">
                <wp:simplePos x="0" y="0"/>
                <wp:positionH relativeFrom="column">
                  <wp:posOffset>5574030</wp:posOffset>
                </wp:positionH>
                <wp:positionV relativeFrom="paragraph">
                  <wp:posOffset>-4445</wp:posOffset>
                </wp:positionV>
                <wp:extent cx="670560" cy="487680"/>
                <wp:effectExtent l="0" t="0" r="0" b="0"/>
                <wp:wrapNone/>
                <wp:docPr id="605" name="Rectangle 8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0560" cy="4876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4205C1B" w14:textId="77777777" w:rsidR="00E92894" w:rsidRPr="00924B5E" w:rsidRDefault="00E92894" w:rsidP="002C5265">
                            <w:pPr>
                              <w:rPr>
                                <w:color w:val="FF0000"/>
                                <w:sz w:val="10"/>
                                <w:szCs w:val="10"/>
                              </w:rPr>
                            </w:pPr>
                          </w:p>
                          <w:p w14:paraId="43652F79" w14:textId="5CFC0B12" w:rsidR="00E92894" w:rsidRPr="001712EF" w:rsidRDefault="00E92894" w:rsidP="002C5265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50E14" id="Rectangle 8189" o:spid="_x0000_s1234" style="position:absolute;margin-left:438.9pt;margin-top:-.35pt;width:52.8pt;height:38.4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" filled="f" strokeweight="1pt">
                <v:textbox inset="1pt,1pt,1pt,1pt">
                  <w:txbxContent>
                    <w:p w14:paraId="14205C1B" w14:textId="77777777" w:rsidR="00E92894" w:rsidRPr="00924B5E" w:rsidRDefault="00E92894" w:rsidP="002C5265">
                      <w:pPr>
                        <w:rPr>
                          <w:color w:val="FF0000"/>
                          <w:sz w:val="10"/>
                          <w:szCs w:val="10"/>
                        </w:rPr>
                      </w:pPr>
                    </w:p>
                    <w:p w14:paraId="43652F79" w14:textId="5CFC0B12" w:rsidR="00E92894" w:rsidRPr="001712EF" w:rsidRDefault="00E92894" w:rsidP="002C5265">
                      <w:pPr>
                        <w:rPr>
                          <w:color w:val="FF0000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10DD64BB" wp14:editId="35387F16">
                <wp:simplePos x="0" y="0"/>
                <wp:positionH relativeFrom="column">
                  <wp:posOffset>4571365</wp:posOffset>
                </wp:positionH>
                <wp:positionV relativeFrom="paragraph">
                  <wp:posOffset>116840</wp:posOffset>
                </wp:positionV>
                <wp:extent cx="819150" cy="323850"/>
                <wp:effectExtent l="0" t="0" r="0" b="0"/>
                <wp:wrapNone/>
                <wp:docPr id="604" name="Text Box 8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3238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6307CE" w14:textId="77777777" w:rsidR="00E92894" w:rsidRDefault="00E92894" w:rsidP="002C5265">
                            <w:r w:rsidRPr="00C85011">
                              <w:rPr>
                                <w:color w:val="000000"/>
                              </w:rPr>
                              <w:t>Equation</w:t>
                            </w:r>
                            <w:r>
                              <w:rPr>
                                <w:color w:val="000000"/>
                              </w:rPr>
                              <w:t> 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DD64BB" id="Text Box 8423" o:spid="_x0000_s1235" type="#_x0000_t202" style="position:absolute;margin-left:359.95pt;margin-top:9.2pt;width:64.5pt;height:25.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" stroked="f">
                <v:fill opacity="0"/>
                <v:textbox>
                  <w:txbxContent>
                    <w:p w14:paraId="3F6307CE" w14:textId="77777777" w:rsidR="00E92894" w:rsidRDefault="00E92894" w:rsidP="002C5265">
                      <w:r w:rsidRPr="00C85011">
                        <w:rPr>
                          <w:color w:val="000000"/>
                        </w:rPr>
                        <w:t>Equation</w:t>
                      </w:r>
                      <w:r>
                        <w:rPr>
                          <w:color w:val="000000"/>
                        </w:rPr>
                        <w:t> :</w:t>
                      </w:r>
                    </w:p>
                  </w:txbxContent>
                </v:textbox>
              </v:shape>
            </w:pict>
          </mc:Fallback>
        </mc:AlternateContent>
      </w:r>
    </w:p>
    <w:p w14:paraId="5E08BA21" w14:textId="5DF95D34" w:rsidR="002C5265" w:rsidRDefault="002C5265" w:rsidP="002C5265">
      <w:pPr>
        <w:ind w:right="3827"/>
      </w:pPr>
      <w:proofErr w:type="spellStart"/>
      <w:r>
        <w:t>L</w:t>
      </w:r>
      <w:proofErr w:type="spellEnd"/>
      <w:r>
        <w:t xml:space="preserve"> reproduit l’inverse du produit logique des variables d’entrée a et b. La fonction NAND est aussi une fonction universelle.</w:t>
      </w:r>
    </w:p>
    <w:p w14:paraId="0FD96C5E" w14:textId="77777777" w:rsidR="002C5265" w:rsidRDefault="002C5265" w:rsidP="002C5265"/>
    <w:p w14:paraId="231F069A" w14:textId="77777777" w:rsidR="002C5265" w:rsidRDefault="002C5265" w:rsidP="002C5265"/>
    <w:p w14:paraId="784CFB1D" w14:textId="77777777" w:rsidR="002C5265" w:rsidRDefault="002C5265" w:rsidP="002C5265">
      <w:r>
        <w:t xml:space="preserve">Schéma électrique </w:t>
      </w:r>
      <w:r>
        <w:tab/>
      </w:r>
      <w:r>
        <w:tab/>
        <w:t xml:space="preserve">    Table de Vérité</w:t>
      </w:r>
      <w:r>
        <w:tab/>
      </w:r>
      <w:r>
        <w:tab/>
        <w:t>Logigramme</w:t>
      </w:r>
      <w:r>
        <w:tab/>
      </w:r>
      <w:r>
        <w:tab/>
      </w:r>
      <w:r>
        <w:tab/>
        <w:t>Chronogramme</w:t>
      </w:r>
    </w:p>
    <w:p w14:paraId="3C4A7814" w14:textId="77777777" w:rsidR="002C5265" w:rsidRDefault="00860A15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552768" behindDoc="0" locked="0" layoutInCell="0" allowOverlap="1" wp14:anchorId="128D3AB1" wp14:editId="435590FD">
                <wp:simplePos x="0" y="0"/>
                <wp:positionH relativeFrom="column">
                  <wp:posOffset>1853598</wp:posOffset>
                </wp:positionH>
                <wp:positionV relativeFrom="paragraph">
                  <wp:posOffset>139700</wp:posOffset>
                </wp:positionV>
                <wp:extent cx="1341912" cy="998220"/>
                <wp:effectExtent l="0" t="0" r="0" b="0"/>
                <wp:wrapNone/>
                <wp:docPr id="577" name="Rectangle 8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1912" cy="998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12" w:space="0" w:color="0070C0"/>
                                <w:left w:val="single" w:sz="12" w:space="0" w:color="0070C0"/>
                                <w:bottom w:val="single" w:sz="12" w:space="0" w:color="0070C0"/>
                                <w:right w:val="single" w:sz="12" w:space="0" w:color="0070C0"/>
                                <w:insideH w:val="single" w:sz="6" w:space="0" w:color="auto"/>
                                <w:insideV w:val="single" w:sz="6" w:space="0" w:color="auto"/>
                              </w:tblBorders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567"/>
                              <w:gridCol w:w="567"/>
                              <w:gridCol w:w="567"/>
                            </w:tblGrid>
                            <w:tr w:rsidR="00E92894" w14:paraId="747D8FB6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119771C6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a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79F46788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b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3034CBDC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</w:t>
                                  </w:r>
                                </w:p>
                              </w:tc>
                            </w:tr>
                            <w:tr w:rsidR="00E92894" w14:paraId="252A2BBC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0FFF1C53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48EE6283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7C460491" w14:textId="3E55BFA0" w:rsidR="00E92894" w:rsidRPr="003516AC" w:rsidRDefault="00E92894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E92894" w14:paraId="422A162B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5DDC84EA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6FE3F8FF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17D42F5F" w14:textId="7AA54340" w:rsidR="00E92894" w:rsidRPr="003516AC" w:rsidRDefault="00E92894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E92894" w14:paraId="42CBE8B6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63A15479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3F329287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122C2674" w14:textId="3111DE32" w:rsidR="00E92894" w:rsidRPr="003516AC" w:rsidRDefault="00E92894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E92894" w14:paraId="06D6E9CA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23AB6D47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028C0A7F" w14:textId="77777777" w:rsidR="00E92894" w:rsidRDefault="00E92894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517B6B79" w14:textId="1585E607" w:rsidR="00E92894" w:rsidRPr="003516AC" w:rsidRDefault="00E92894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DD392EA" w14:textId="77777777" w:rsidR="00E92894" w:rsidRDefault="00E92894" w:rsidP="002C526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8D3AB1" id="Rectangle 8171" o:spid="_x0000_s1236" style="position:absolute;margin-left:145.95pt;margin-top:11pt;width:105.65pt;height:78.6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" o:allowincell="f" filled="f" stroked="f" strokeweight="1pt">
                <v:textbox inset="1pt,1pt,1pt,1pt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12" w:space="0" w:color="0070C0"/>
                          <w:left w:val="single" w:sz="12" w:space="0" w:color="0070C0"/>
                          <w:bottom w:val="single" w:sz="12" w:space="0" w:color="0070C0"/>
                          <w:right w:val="single" w:sz="12" w:space="0" w:color="0070C0"/>
                          <w:insideH w:val="single" w:sz="6" w:space="0" w:color="auto"/>
                          <w:insideV w:val="single" w:sz="6" w:space="0" w:color="auto"/>
                        </w:tblBorders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567"/>
                        <w:gridCol w:w="567"/>
                        <w:gridCol w:w="567"/>
                      </w:tblGrid>
                      <w:tr w:rsidR="00E92894" w14:paraId="747D8FB6" w14:textId="77777777" w:rsidTr="00E24EE7">
                        <w:tc>
                          <w:tcPr>
                            <w:tcW w:w="567" w:type="dxa"/>
                          </w:tcPr>
                          <w:p w14:paraId="119771C6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79F46788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b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3034CBDC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</w:t>
                            </w:r>
                          </w:p>
                        </w:tc>
                      </w:tr>
                      <w:tr w:rsidR="00E92894" w14:paraId="252A2BBC" w14:textId="77777777" w:rsidTr="00E24EE7">
                        <w:tc>
                          <w:tcPr>
                            <w:tcW w:w="567" w:type="dxa"/>
                          </w:tcPr>
                          <w:p w14:paraId="0FFF1C53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48EE6283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7C460491" w14:textId="3E55BFA0" w:rsidR="00E92894" w:rsidRPr="003516AC" w:rsidRDefault="00E92894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  <w:tr w:rsidR="00E92894" w14:paraId="422A162B" w14:textId="77777777" w:rsidTr="00E24EE7">
                        <w:tc>
                          <w:tcPr>
                            <w:tcW w:w="567" w:type="dxa"/>
                          </w:tcPr>
                          <w:p w14:paraId="5DDC84EA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6FE3F8FF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17D42F5F" w14:textId="7AA54340" w:rsidR="00E92894" w:rsidRPr="003516AC" w:rsidRDefault="00E92894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  <w:tr w:rsidR="00E92894" w14:paraId="42CBE8B6" w14:textId="77777777" w:rsidTr="00E24EE7">
                        <w:tc>
                          <w:tcPr>
                            <w:tcW w:w="567" w:type="dxa"/>
                          </w:tcPr>
                          <w:p w14:paraId="63A15479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3F329287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122C2674" w14:textId="3111DE32" w:rsidR="00E92894" w:rsidRPr="003516AC" w:rsidRDefault="00E92894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  <w:tr w:rsidR="00E92894" w14:paraId="06D6E9CA" w14:textId="77777777" w:rsidTr="00E24EE7">
                        <w:tc>
                          <w:tcPr>
                            <w:tcW w:w="567" w:type="dxa"/>
                          </w:tcPr>
                          <w:p w14:paraId="23AB6D47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028C0A7F" w14:textId="77777777" w:rsidR="00E92894" w:rsidRDefault="00E9289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517B6B79" w14:textId="1585E607" w:rsidR="00E92894" w:rsidRPr="003516AC" w:rsidRDefault="00E92894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14:paraId="7DD392EA" w14:textId="77777777" w:rsidR="00E92894" w:rsidRDefault="00E92894" w:rsidP="002C5265"/>
                  </w:txbxContent>
                </v:textbox>
              </v:rect>
            </w:pict>
          </mc:Fallback>
        </mc:AlternateContent>
      </w:r>
      <w:r w:rsidR="00534C80">
        <w:rPr>
          <w:b/>
          <w:noProof/>
        </w:rPr>
        <mc:AlternateContent>
          <mc:Choice Requires="wpg">
            <w:drawing>
              <wp:anchor distT="0" distB="0" distL="114300" distR="114300" simplePos="0" relativeHeight="251618304" behindDoc="0" locked="0" layoutInCell="1" allowOverlap="1" wp14:anchorId="64BA6CCB" wp14:editId="44A8121A">
                <wp:simplePos x="0" y="0"/>
                <wp:positionH relativeFrom="column">
                  <wp:posOffset>4705350</wp:posOffset>
                </wp:positionH>
                <wp:positionV relativeFrom="paragraph">
                  <wp:posOffset>66040</wp:posOffset>
                </wp:positionV>
                <wp:extent cx="2068830" cy="1248410"/>
                <wp:effectExtent l="0" t="0" r="0" b="0"/>
                <wp:wrapNone/>
                <wp:docPr id="578" name="Group 8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8830" cy="1248410"/>
                          <a:chOff x="9657" y="6244"/>
                          <a:chExt cx="3258" cy="1966"/>
                        </a:xfrm>
                      </wpg:grpSpPr>
                      <wps:wsp>
                        <wps:cNvPr id="579" name="Line 8260"/>
                        <wps:cNvCnPr>
                          <a:cxnSpLocks noChangeShapeType="1"/>
                        </wps:cNvCnPr>
                        <wps:spPr bwMode="auto">
                          <a:xfrm>
                            <a:off x="10016" y="6791"/>
                            <a:ext cx="289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Line 8261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6338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Line 8262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7684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Line 8263"/>
                        <wps:cNvCnPr>
                          <a:cxnSpLocks noChangeShapeType="1"/>
                        </wps:cNvCnPr>
                        <wps:spPr bwMode="auto">
                          <a:xfrm>
                            <a:off x="10001" y="6791"/>
                            <a:ext cx="671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" name="Line 8264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16" y="6778"/>
                            <a:ext cx="128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" name="Line 8265"/>
                        <wps:cNvCnPr>
                          <a:cxnSpLocks noChangeShapeType="1"/>
                        </wps:cNvCnPr>
                        <wps:spPr bwMode="auto">
                          <a:xfrm flipV="1">
                            <a:off x="10645" y="6546"/>
                            <a:ext cx="88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" name="Line 8266"/>
                        <wps:cNvCnPr>
                          <a:cxnSpLocks noChangeShapeType="1"/>
                        </wps:cNvCnPr>
                        <wps:spPr bwMode="auto">
                          <a:xfrm>
                            <a:off x="10645" y="6546"/>
                            <a:ext cx="0" cy="27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Line 8267"/>
                        <wps:cNvCnPr>
                          <a:cxnSpLocks noChangeShapeType="1"/>
                        </wps:cNvCnPr>
                        <wps:spPr bwMode="auto">
                          <a:xfrm>
                            <a:off x="11048" y="7237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" name="Line 8268"/>
                        <wps:cNvCnPr>
                          <a:cxnSpLocks noChangeShapeType="1"/>
                        </wps:cNvCnPr>
                        <wps:spPr bwMode="auto">
                          <a:xfrm flipH="1">
                            <a:off x="10645" y="6753"/>
                            <a:ext cx="0" cy="145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" name="Line 8269"/>
                        <wps:cNvCnPr>
                          <a:cxnSpLocks noChangeShapeType="1"/>
                        </wps:cNvCnPr>
                        <wps:spPr bwMode="auto">
                          <a:xfrm>
                            <a:off x="12176" y="6753"/>
                            <a:ext cx="0" cy="145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" name="Line 8270"/>
                        <wps:cNvCnPr>
                          <a:cxnSpLocks noChangeShapeType="1"/>
                        </wps:cNvCnPr>
                        <wps:spPr bwMode="auto">
                          <a:xfrm>
                            <a:off x="10001" y="7514"/>
                            <a:ext cx="289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Line 8271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7061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8272"/>
                        <wps:cNvCnPr>
                          <a:cxnSpLocks noChangeShapeType="1"/>
                        </wps:cNvCnPr>
                        <wps:spPr bwMode="auto">
                          <a:xfrm>
                            <a:off x="11531" y="6546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8273"/>
                        <wps:cNvCnPr>
                          <a:cxnSpLocks noChangeShapeType="1"/>
                        </wps:cNvCnPr>
                        <wps:spPr bwMode="auto">
                          <a:xfrm>
                            <a:off x="10001" y="7514"/>
                            <a:ext cx="1047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Line 8274"/>
                        <wps:cNvCnPr>
                          <a:cxnSpLocks noChangeShapeType="1"/>
                        </wps:cNvCnPr>
                        <wps:spPr bwMode="auto">
                          <a:xfrm flipV="1">
                            <a:off x="11048" y="7237"/>
                            <a:ext cx="112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" name="Line 8275"/>
                        <wps:cNvCnPr>
                          <a:cxnSpLocks noChangeShapeType="1"/>
                        </wps:cNvCnPr>
                        <wps:spPr bwMode="auto">
                          <a:xfrm>
                            <a:off x="12176" y="7237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" name="Line 8276"/>
                        <wps:cNvCnPr>
                          <a:cxnSpLocks noChangeShapeType="1"/>
                        </wps:cNvCnPr>
                        <wps:spPr bwMode="auto">
                          <a:xfrm flipV="1">
                            <a:off x="12176" y="7514"/>
                            <a:ext cx="644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" name="Line 8277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48" y="6546"/>
                            <a:ext cx="0" cy="166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7" name="Line 8278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31" y="6546"/>
                            <a:ext cx="0" cy="166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" name="Text Box 8279"/>
                        <wps:cNvSpPr txBox="1">
                          <a:spLocks noChangeArrowheads="1"/>
                        </wps:cNvSpPr>
                        <wps:spPr bwMode="auto">
                          <a:xfrm>
                            <a:off x="9667" y="7587"/>
                            <a:ext cx="725" cy="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28693" w14:textId="77777777" w:rsidR="00E92894" w:rsidRDefault="00E92894" w:rsidP="002C5265">
                              <w: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Text Box 8280"/>
                        <wps:cNvSpPr txBox="1">
                          <a:spLocks noChangeArrowheads="1"/>
                        </wps:cNvSpPr>
                        <wps:spPr bwMode="auto">
                          <a:xfrm>
                            <a:off x="9667" y="6921"/>
                            <a:ext cx="725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60DF70" w14:textId="77777777" w:rsidR="00E92894" w:rsidRDefault="00E92894" w:rsidP="002C5265">
                              <w:proofErr w:type="gramStart"/>
                              <w: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Text Box 8281"/>
                        <wps:cNvSpPr txBox="1">
                          <a:spLocks noChangeArrowheads="1"/>
                        </wps:cNvSpPr>
                        <wps:spPr bwMode="auto">
                          <a:xfrm>
                            <a:off x="9657" y="6244"/>
                            <a:ext cx="726" cy="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369C2F" w14:textId="77777777" w:rsidR="00E92894" w:rsidRDefault="00E92894" w:rsidP="002C5265">
                              <w:proofErr w:type="gramStart"/>
                              <w: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Line 8282"/>
                        <wps:cNvCnPr>
                          <a:cxnSpLocks noChangeShapeType="1"/>
                        </wps:cNvCnPr>
                        <wps:spPr bwMode="auto">
                          <a:xfrm>
                            <a:off x="9961" y="8111"/>
                            <a:ext cx="2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BA6CCB" id="Group 8259" o:spid="_x0000_s1237" style="position:absolute;margin-left:370.5pt;margin-top:5.2pt;width:162.9pt;height:98.3pt;z-index:251618304" coordorigin="9657,6244" coordsize="3258,1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">
                <v:line id="Line 8260" o:spid="_x0000_s1238" style="position:absolute;visibility:visible;mso-wrap-style:square" from="10016,6791" to="12915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">
                  <v:stroke endarrow="block"/>
                </v:line>
                <v:line id="Line 8261" o:spid="_x0000_s1239" style="position:absolute;flip:y;visibility:visible;mso-wrap-style:square" from="10001,6338" to="10001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">
                  <v:stroke endarrow="block"/>
                </v:line>
                <v:line id="Line 8262" o:spid="_x0000_s1240" style="position:absolute;flip:y;visibility:visible;mso-wrap-style:square" from="10001,7684" to="10001,8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">
                  <v:stroke endarrow="block"/>
                </v:line>
                <v:line id="Line 8263" o:spid="_x0000_s1241" style="position:absolute;visibility:visible;mso-wrap-style:square" from="10001,6791" to="10672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" strokecolor="red" strokeweight="2.25pt"/>
                <v:line id="Line 8264" o:spid="_x0000_s1242" style="position:absolute;flip:y;visibility:visible;mso-wrap-style:square" from="11516,6778" to="12805,6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" strokecolor="red" strokeweight="2.25pt"/>
                <v:line id="Line 8265" o:spid="_x0000_s1243" style="position:absolute;flip:y;visibility:visible;mso-wrap-style:square" from="10645,6546" to="11531,6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" strokecolor="red" strokeweight="2.25pt"/>
                <v:line id="Line 8266" o:spid="_x0000_s1244" style="position:absolute;visibility:visible;mso-wrap-style:square" from="10645,6546" to="10645,6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" strokecolor="red" strokeweight="2.25pt"/>
                <v:line id="Line 8267" o:spid="_x0000_s1245" style="position:absolute;visibility:visible;mso-wrap-style:square" from="11048,7237" to="11048,7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" strokecolor="#0070c0" strokeweight="2.25pt"/>
                <v:line id="Line 8268" o:spid="_x0000_s1246" style="position:absolute;flip:x;visibility:visible;mso-wrap-style:square" from="10645,6753" to="10645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" strokeweight=".25pt">
                  <v:stroke dashstyle="longDash"/>
                </v:line>
                <v:line id="Line 8269" o:spid="_x0000_s1247" style="position:absolute;visibility:visible;mso-wrap-style:square" from="12176,6753" to="12176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" strokeweight=".25pt">
                  <v:stroke dashstyle="longDash"/>
                </v:line>
                <v:line id="Line 8270" o:spid="_x0000_s1248" style="position:absolute;visibility:visible;mso-wrap-style:square" from="10001,7514" to="12900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">
                  <v:stroke endarrow="block"/>
                </v:line>
                <v:line id="Line 8271" o:spid="_x0000_s1249" style="position:absolute;flip:y;visibility:visible;mso-wrap-style:square" from="10001,7061" to="10001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">
                  <v:stroke endarrow="block"/>
                </v:line>
                <v:line id="Line 8272" o:spid="_x0000_s1250" style="position:absolute;visibility:visible;mso-wrap-style:square" from="11531,6546" to="11531,6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" strokecolor="red" strokeweight="2.25pt"/>
                <v:line id="Line 8273" o:spid="_x0000_s1251" style="position:absolute;visibility:visible;mso-wrap-style:square" from="10001,7514" to="11048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" strokecolor="#0070c0" strokeweight="2.25pt"/>
                <v:line id="Line 8274" o:spid="_x0000_s1252" style="position:absolute;flip:y;visibility:visible;mso-wrap-style:square" from="11048,7237" to="12176,7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" strokecolor="#0070c0" strokeweight="2.25pt"/>
                <v:line id="Line 8275" o:spid="_x0000_s1253" style="position:absolute;visibility:visible;mso-wrap-style:square" from="12176,7237" to="12176,7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" strokecolor="#0070c0" strokeweight="2.25pt"/>
                <v:line id="Line 8276" o:spid="_x0000_s1254" style="position:absolute;flip:y;visibility:visible;mso-wrap-style:square" from="12176,7514" to="12820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" strokecolor="#0070c0" strokeweight="2.25pt"/>
                <v:line id="Line 8277" o:spid="_x0000_s1255" style="position:absolute;flip:x;visibility:visible;mso-wrap-style:square" from="11048,6546" to="11048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" strokeweight=".25pt">
                  <v:stroke dashstyle="longDash"/>
                </v:line>
                <v:line id="Line 8278" o:spid="_x0000_s1256" style="position:absolute;flip:x;visibility:visible;mso-wrap-style:square" from="11531,6546" to="11531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" strokeweight=".25pt">
                  <v:stroke dashstyle="longDash"/>
                </v:line>
                <v:shape id="Text Box 8279" o:spid="_x0000_s1257" type="#_x0000_t202" style="position:absolute;left:9667;top:7587;width:725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" filled="f" stroked="f">
                  <v:textbox>
                    <w:txbxContent>
                      <w:p w14:paraId="0B828693" w14:textId="77777777" w:rsidR="00E92894" w:rsidRDefault="00E92894" w:rsidP="002C5265">
                        <w:r>
                          <w:t>L</w:t>
                        </w:r>
                      </w:p>
                    </w:txbxContent>
                  </v:textbox>
                </v:shape>
                <v:shape id="Text Box 8280" o:spid="_x0000_s1258" type="#_x0000_t202" style="position:absolute;left:9667;top:6921;width:725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" filled="f" stroked="f">
                  <v:textbox>
                    <w:txbxContent>
                      <w:p w14:paraId="0060DF70" w14:textId="77777777" w:rsidR="00E92894" w:rsidRDefault="00E92894" w:rsidP="002C5265">
                        <w:proofErr w:type="gramStart"/>
                        <w: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8281" o:spid="_x0000_s1259" type="#_x0000_t202" style="position:absolute;left:9657;top:6244;width:726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tKF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V&#10;nB/PxCMgF08AAAD//wMAUEsBAi0AFAAGAAgAAAAhANvh9svuAAAAhQEAABMAAAAAAAAAAAAAAAAA&#10;AAAAAFtDb250ZW50X1R5cGVzXS54bWxQSwECLQAUAAYACAAAACEAWvQsW78AAAAVAQAACwAAAAAA&#10;AAAAAAAAAAAfAQAAX3JlbHMvLnJlbHNQSwECLQAUAAYACAAAACEALPrShcAAAADcAAAADwAAAAAA&#10;AAAAAAAAAAAHAgAAZHJzL2Rvd25yZXYueG1sUEsFBgAAAAADAAMAtwAAAPQCAAAAAA==&#10;" filled="f" stroked="f">
                  <v:textbox>
                    <w:txbxContent>
                      <w:p w14:paraId="07369C2F" w14:textId="77777777" w:rsidR="00E92894" w:rsidRDefault="00E92894" w:rsidP="002C5265">
                        <w:proofErr w:type="gramStart"/>
                        <w:r>
                          <w:t>a</w:t>
                        </w:r>
                        <w:proofErr w:type="gramEnd"/>
                      </w:p>
                    </w:txbxContent>
                  </v:textbox>
                </v:shape>
                <v:line id="Line 8282" o:spid="_x0000_s1260" style="position:absolute;visibility:visible;mso-wrap-style:square" from="9961,8111" to="12861,8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">
                  <v:stroke endarrow="block"/>
                </v:line>
              </v:group>
            </w:pict>
          </mc:Fallback>
        </mc:AlternateContent>
      </w:r>
    </w:p>
    <w:p w14:paraId="0FED6A84" w14:textId="77777777" w:rsidR="002C5265" w:rsidRDefault="00534C80" w:rsidP="002C5265">
      <w:r>
        <w:rPr>
          <w:noProof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33145F14" wp14:editId="7ECB4143">
                <wp:simplePos x="0" y="0"/>
                <wp:positionH relativeFrom="column">
                  <wp:posOffset>3305810</wp:posOffset>
                </wp:positionH>
                <wp:positionV relativeFrom="paragraph">
                  <wp:posOffset>139065</wp:posOffset>
                </wp:positionV>
                <wp:extent cx="1297305" cy="953770"/>
                <wp:effectExtent l="0" t="0" r="0" b="0"/>
                <wp:wrapNone/>
                <wp:docPr id="556" name="Group 8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7305" cy="953770"/>
                          <a:chOff x="7745" y="8389"/>
                          <a:chExt cx="2043" cy="1502"/>
                        </a:xfrm>
                      </wpg:grpSpPr>
                      <wps:wsp>
                        <wps:cNvPr id="557" name="Rectangle 8359"/>
                        <wps:cNvSpPr>
                          <a:spLocks noChangeArrowheads="1"/>
                        </wps:cNvSpPr>
                        <wps:spPr bwMode="auto">
                          <a:xfrm>
                            <a:off x="7790" y="9040"/>
                            <a:ext cx="31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FB8478" w14:textId="77777777" w:rsidR="00E92894" w:rsidRDefault="00E92894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8" name="Rectangle 8360"/>
                        <wps:cNvSpPr>
                          <a:spLocks noChangeArrowheads="1"/>
                        </wps:cNvSpPr>
                        <wps:spPr bwMode="auto">
                          <a:xfrm>
                            <a:off x="9140" y="8430"/>
                            <a:ext cx="31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DA421A" w14:textId="77777777" w:rsidR="00E92894" w:rsidRDefault="00E92894" w:rsidP="002C5265">
                              <w:r>
                                <w:rPr>
                                  <w:sz w:val="24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9" name="Rectangle 8361"/>
                        <wps:cNvSpPr>
                          <a:spLocks noChangeArrowheads="1"/>
                        </wps:cNvSpPr>
                        <wps:spPr bwMode="auto">
                          <a:xfrm>
                            <a:off x="8933" y="8845"/>
                            <a:ext cx="855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3956CF" w14:textId="77777777" w:rsidR="00E92894" w:rsidRDefault="00E92894" w:rsidP="002C5265">
                              <w:r>
                                <w:rPr>
                                  <w:sz w:val="24"/>
                                </w:rPr>
                                <w:t>CEE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0" name="Rectangle 8362"/>
                        <wps:cNvSpPr>
                          <a:spLocks noChangeArrowheads="1"/>
                        </wps:cNvSpPr>
                        <wps:spPr bwMode="auto">
                          <a:xfrm>
                            <a:off x="8850" y="9488"/>
                            <a:ext cx="855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280AFC" w14:textId="77777777" w:rsidR="00E92894" w:rsidRDefault="00E92894" w:rsidP="002C5265">
                              <w:r>
                                <w:rPr>
                                  <w:sz w:val="24"/>
                                </w:rPr>
                                <w:t>USA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561" name="Group 8363"/>
                        <wpg:cNvGrpSpPr>
                          <a:grpSpLocks/>
                        </wpg:cNvGrpSpPr>
                        <wpg:grpSpPr bwMode="auto">
                          <a:xfrm>
                            <a:off x="7812" y="8389"/>
                            <a:ext cx="1528" cy="590"/>
                            <a:chOff x="7812" y="8389"/>
                            <a:chExt cx="1528" cy="590"/>
                          </a:xfrm>
                        </wpg:grpSpPr>
                        <wps:wsp>
                          <wps:cNvPr id="562" name="Rectangle 8364"/>
                          <wps:cNvSpPr>
                            <a:spLocks noChangeArrowheads="1"/>
                          </wps:cNvSpPr>
                          <wps:spPr bwMode="auto">
                            <a:xfrm>
                              <a:off x="7812" y="8389"/>
                              <a:ext cx="319" cy="2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17B32A3" w14:textId="77777777" w:rsidR="00E92894" w:rsidRDefault="00E92894" w:rsidP="002C5265">
                                <w:proofErr w:type="gramStart"/>
                                <w:r>
                                  <w:rPr>
                                    <w:sz w:val="24"/>
                                  </w:rPr>
                                  <w:t>a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3" name="Rectangle 8365"/>
                          <wps:cNvSpPr>
                            <a:spLocks noChangeArrowheads="1"/>
                          </wps:cNvSpPr>
                          <wps:spPr bwMode="auto">
                            <a:xfrm>
                              <a:off x="7812" y="8713"/>
                              <a:ext cx="319" cy="2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E827855" w14:textId="77777777" w:rsidR="00E92894" w:rsidRDefault="00E92894" w:rsidP="002C5265">
                                <w:proofErr w:type="gramStart"/>
                                <w:r>
                                  <w:rPr>
                                    <w:sz w:val="24"/>
                                  </w:rPr>
                                  <w:t>b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4" name="Rectangle 8366"/>
                          <wps:cNvSpPr>
                            <a:spLocks noChangeArrowheads="1"/>
                          </wps:cNvSpPr>
                          <wps:spPr bwMode="auto">
                            <a:xfrm>
                              <a:off x="8364" y="8490"/>
                              <a:ext cx="453" cy="436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5" name="Rectangle 836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80" y="8558"/>
                              <a:ext cx="370" cy="3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E168225" w14:textId="77777777" w:rsidR="00E92894" w:rsidRDefault="00E92894" w:rsidP="002C5265">
                                <w:r>
                                  <w:sym w:font="Symbol" w:char="F026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6" name="Line 836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979" y="8810"/>
                              <a:ext cx="386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67" name="Oval 8369"/>
                          <wps:cNvSpPr>
                            <a:spLocks noChangeArrowheads="1"/>
                          </wps:cNvSpPr>
                          <wps:spPr bwMode="auto">
                            <a:xfrm>
                              <a:off x="8816" y="8637"/>
                              <a:ext cx="135" cy="13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8" name="Line 837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979" y="8615"/>
                              <a:ext cx="386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69" name="Line 837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954" y="8705"/>
                              <a:ext cx="386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70" name="Rectangle 8372"/>
                        <wps:cNvSpPr>
                          <a:spLocks noChangeArrowheads="1"/>
                        </wps:cNvSpPr>
                        <wps:spPr bwMode="auto">
                          <a:xfrm>
                            <a:off x="7745" y="9370"/>
                            <a:ext cx="31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4D491B" w14:textId="77777777" w:rsidR="00E92894" w:rsidRDefault="00E92894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571" name="Group 8373"/>
                        <wpg:cNvGrpSpPr>
                          <a:grpSpLocks/>
                        </wpg:cNvGrpSpPr>
                        <wpg:grpSpPr bwMode="auto">
                          <a:xfrm>
                            <a:off x="8010" y="9179"/>
                            <a:ext cx="1243" cy="377"/>
                            <a:chOff x="8010" y="9179"/>
                            <a:chExt cx="1243" cy="377"/>
                          </a:xfrm>
                        </wpg:grpSpPr>
                        <wps:wsp>
                          <wps:cNvPr id="572" name="Oval 8374"/>
                          <wps:cNvSpPr>
                            <a:spLocks noChangeArrowheads="1"/>
                          </wps:cNvSpPr>
                          <wps:spPr bwMode="auto">
                            <a:xfrm>
                              <a:off x="8732" y="9313"/>
                              <a:ext cx="135" cy="13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3" name="AutoShape 8375"/>
                          <wps:cNvSpPr>
                            <a:spLocks noChangeArrowheads="1"/>
                          </wps:cNvSpPr>
                          <wps:spPr bwMode="auto">
                            <a:xfrm>
                              <a:off x="8249" y="9179"/>
                              <a:ext cx="482" cy="377"/>
                            </a:xfrm>
                            <a:prstGeom prst="flowChartDelay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4" name="Line 837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025" y="9288"/>
                              <a:ext cx="22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5" name="Line 837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010" y="9463"/>
                              <a:ext cx="21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6" name="Line 83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881" y="9379"/>
                              <a:ext cx="37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145F14" id="Group 8358" o:spid="_x0000_s1261" style="position:absolute;margin-left:260.3pt;margin-top:10.95pt;width:102.15pt;height:75.1pt;z-index:251636736" coordorigin="7745,8389" coordsize="2043,1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">
                <v:rect id="Rectangle 8359" o:spid="_x0000_s1262" style="position:absolute;left:7790;top:9040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" filled="f" stroked="f" strokeweight="1pt">
                  <v:textbox inset="1pt,1pt,1pt,1pt">
                    <w:txbxContent>
                      <w:p w14:paraId="3FFB8478" w14:textId="77777777" w:rsidR="00E92894" w:rsidRDefault="00E92894" w:rsidP="002C5265">
                        <w:proofErr w:type="gramStart"/>
                        <w:r>
                          <w:rPr>
                            <w:sz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rect>
                <v:rect id="Rectangle 8360" o:spid="_x0000_s1263" style="position:absolute;left:9140;top:8430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" filled="f" stroked="f" strokeweight="1pt">
                  <v:textbox inset="1pt,1pt,1pt,1pt">
                    <w:txbxContent>
                      <w:p w14:paraId="73DA421A" w14:textId="77777777" w:rsidR="00E92894" w:rsidRDefault="00E92894" w:rsidP="002C5265">
                        <w:r>
                          <w:rPr>
                            <w:sz w:val="24"/>
                          </w:rPr>
                          <w:t>L</w:t>
                        </w:r>
                      </w:p>
                    </w:txbxContent>
                  </v:textbox>
                </v:rect>
                <v:rect id="Rectangle 8361" o:spid="_x0000_s1264" style="position:absolute;left:8933;top:8845;width:855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" filled="f" stroked="f" strokeweight="1pt">
                  <v:textbox inset="1pt,1pt,1pt,1pt">
                    <w:txbxContent>
                      <w:p w14:paraId="493956CF" w14:textId="77777777" w:rsidR="00E92894" w:rsidRDefault="00E92894" w:rsidP="002C5265">
                        <w:r>
                          <w:rPr>
                            <w:sz w:val="24"/>
                          </w:rPr>
                          <w:t>CEE</w:t>
                        </w:r>
                      </w:p>
                    </w:txbxContent>
                  </v:textbox>
                </v:rect>
                <v:rect id="Rectangle 8362" o:spid="_x0000_s1265" style="position:absolute;left:8850;top:9488;width:855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" filled="f" stroked="f" strokeweight="1pt">
                  <v:textbox inset="1pt,1pt,1pt,1pt">
                    <w:txbxContent>
                      <w:p w14:paraId="78280AFC" w14:textId="77777777" w:rsidR="00E92894" w:rsidRDefault="00E92894" w:rsidP="002C5265">
                        <w:r>
                          <w:rPr>
                            <w:sz w:val="24"/>
                          </w:rPr>
                          <w:t>USA</w:t>
                        </w:r>
                      </w:p>
                    </w:txbxContent>
                  </v:textbox>
                </v:rect>
                <v:group id="Group 8363" o:spid="_x0000_s1266" style="position:absolute;left:7812;top:8389;width:1528;height:590" coordorigin="7812,8389" coordsize="1528,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HZ+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ygd8z4QjI7Q8AAAD//wMAUEsBAi0AFAAGAAgAAAAhANvh9svuAAAAhQEAABMAAAAAAAAA&#10;AAAAAAAAAAAAAFtDb250ZW50X1R5cGVzXS54bWxQSwECLQAUAAYACAAAACEAWvQsW78AAAAVAQAA&#10;CwAAAAAAAAAAAAAAAAAfAQAAX3JlbHMvLnJlbHNQSwECLQAUAAYACAAAACEA4th2fsYAAADcAAAA&#10;DwAAAAAAAAAAAAAAAAAHAgAAZHJzL2Rvd25yZXYueG1sUEsFBgAAAAADAAMAtwAAAPoCAAAAAA==&#10;">
                  <v:rect id="Rectangle 8364" o:spid="_x0000_s1267" style="position:absolute;left:7812;top:8389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" filled="f" stroked="f" strokeweight="1pt">
                    <v:textbox inset="1pt,1pt,1pt,1pt">
                      <w:txbxContent>
                        <w:p w14:paraId="617B32A3" w14:textId="77777777" w:rsidR="00E92894" w:rsidRDefault="00E92894" w:rsidP="002C5265">
                          <w:proofErr w:type="gramStart"/>
                          <w:r>
                            <w:rPr>
                              <w:sz w:val="24"/>
                            </w:rPr>
                            <w:t>a</w:t>
                          </w:r>
                          <w:proofErr w:type="gramEnd"/>
                        </w:p>
                      </w:txbxContent>
                    </v:textbox>
                  </v:rect>
                  <v:rect id="Rectangle 8365" o:spid="_x0000_s1268" style="position:absolute;left:7812;top:8713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" filled="f" stroked="f" strokeweight="1pt">
                    <v:textbox inset="1pt,1pt,1pt,1pt">
                      <w:txbxContent>
                        <w:p w14:paraId="4E827855" w14:textId="77777777" w:rsidR="00E92894" w:rsidRDefault="00E92894" w:rsidP="002C5265">
                          <w:proofErr w:type="gramStart"/>
                          <w:r>
                            <w:rPr>
                              <w:sz w:val="24"/>
                            </w:rPr>
                            <w:t>b</w:t>
                          </w:r>
                          <w:proofErr w:type="gramEnd"/>
                        </w:p>
                      </w:txbxContent>
                    </v:textbox>
                  </v:rect>
                  <v:rect id="Rectangle 8366" o:spid="_x0000_s1269" style="position:absolute;left:8364;top:8490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" filled="f" strokeweight="1pt"/>
                  <v:rect id="Rectangle 8367" o:spid="_x0000_s1270" style="position:absolute;left:8480;top:8558;width:370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" filled="f" stroked="f" strokeweight="1pt">
                    <v:textbox inset="1pt,1pt,1pt,1pt">
                      <w:txbxContent>
                        <w:p w14:paraId="3E168225" w14:textId="77777777" w:rsidR="00E92894" w:rsidRDefault="00E92894" w:rsidP="002C5265">
                          <w:r>
                            <w:sym w:font="Symbol" w:char="F026"/>
                          </w:r>
                        </w:p>
                      </w:txbxContent>
                    </v:textbox>
                  </v:rect>
                  <v:line id="Line 8368" o:spid="_x0000_s1271" style="position:absolute;flip:x;visibility:visible;mso-wrap-style:square" from="7979,8810" to="8365,8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" strokeweight="1pt">
                    <v:stroke startarrowwidth="narrow" startarrowlength="short" endarrowwidth="narrow" endarrowlength="short"/>
                  </v:line>
                  <v:oval id="Oval 8369" o:spid="_x0000_s1272" style="position:absolute;left:8816;top:8637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" filled="f" strokeweight="1pt"/>
                  <v:line id="Line 8370" o:spid="_x0000_s1273" style="position:absolute;flip:x;visibility:visible;mso-wrap-style:square" from="7979,8615" to="8365,8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" strokeweight="1pt">
                    <v:stroke startarrowwidth="narrow" startarrowlength="short" endarrowwidth="narrow" endarrowlength="short"/>
                  </v:line>
                  <v:line id="Line 8371" o:spid="_x0000_s1274" style="position:absolute;flip:x;visibility:visible;mso-wrap-style:square" from="8954,8705" to="9340,8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" strokeweight="1pt">
                    <v:stroke startarrowwidth="narrow" startarrowlength="short" endarrowwidth="narrow" endarrowlength="short"/>
                  </v:line>
                </v:group>
                <v:rect id="Rectangle 8372" o:spid="_x0000_s1275" style="position:absolute;left:7745;top:9370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" filled="f" stroked="f" strokeweight="1pt">
                  <v:textbox inset="1pt,1pt,1pt,1pt">
                    <w:txbxContent>
                      <w:p w14:paraId="094D491B" w14:textId="77777777" w:rsidR="00E92894" w:rsidRDefault="00E92894" w:rsidP="002C5265">
                        <w:proofErr w:type="gramStart"/>
                        <w:r>
                          <w:rPr>
                            <w:sz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rect>
                <v:group id="Group 8373" o:spid="_x0000_s1276" style="position:absolute;left:8010;top:9179;width:1243;height:377" coordorigin="8010,9179" coordsize="1243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eCj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8XcMzzPhCMjFAwAA//8DAFBLAQItABQABgAIAAAAIQDb4fbL7gAAAIUBAAATAAAAAAAAAAAA&#10;AAAAAAAAAABbQ29udGVudF9UeXBlc10ueG1sUEsBAi0AFAAGAAgAAAAhAFr0LFu/AAAAFQEAAAsA&#10;AAAAAAAAAAAAAAAAHwEAAF9yZWxzLy5yZWxzUEsBAi0AFAAGAAgAAAAhAGcB4KPEAAAA3AAAAA8A&#10;AAAAAAAAAAAAAAAABwIAAGRycy9kb3ducmV2LnhtbFBLBQYAAAAAAwADALcAAAD4AgAAAAA=&#10;">
                  <v:oval id="Oval 8374" o:spid="_x0000_s1277" style="position:absolute;left:8732;top:9313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" filled="f" strokeweight="1pt"/>
                  <v:shape id="AutoShape 8375" o:spid="_x0000_s1278" type="#_x0000_t135" style="position:absolute;left:8249;top:9179;width:482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"/>
                  <v:line id="Line 8376" o:spid="_x0000_s1279" style="position:absolute;flip:x;visibility:visible;mso-wrap-style:square" from="8025,9288" to="8249,9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"/>
                  <v:line id="Line 8377" o:spid="_x0000_s1280" style="position:absolute;flip:x;visibility:visible;mso-wrap-style:square" from="8010,9463" to="8225,9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"/>
                  <v:line id="Line 8378" o:spid="_x0000_s1281" style="position:absolute;visibility:visible;mso-wrap-style:square" from="8881,9379" to="9253,9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"/>
                </v:group>
              </v:group>
            </w:pict>
          </mc:Fallback>
        </mc:AlternateContent>
      </w:r>
    </w:p>
    <w:p w14:paraId="221BF5DD" w14:textId="77777777" w:rsidR="002C5265" w:rsidRDefault="00534C80" w:rsidP="002C5265"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4DEB6358" wp14:editId="5693B507">
                <wp:simplePos x="0" y="0"/>
                <wp:positionH relativeFrom="column">
                  <wp:posOffset>36195</wp:posOffset>
                </wp:positionH>
                <wp:positionV relativeFrom="paragraph">
                  <wp:posOffset>21590</wp:posOffset>
                </wp:positionV>
                <wp:extent cx="1375410" cy="904875"/>
                <wp:effectExtent l="0" t="0" r="0" b="0"/>
                <wp:wrapNone/>
                <wp:docPr id="535" name="Group 9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5410" cy="904875"/>
                          <a:chOff x="595" y="9003"/>
                          <a:chExt cx="2166" cy="1425"/>
                        </a:xfrm>
                      </wpg:grpSpPr>
                      <wps:wsp>
                        <wps:cNvPr id="536" name="Rectangle 9005"/>
                        <wps:cNvSpPr>
                          <a:spLocks noChangeArrowheads="1"/>
                        </wps:cNvSpPr>
                        <wps:spPr bwMode="auto">
                          <a:xfrm>
                            <a:off x="2202" y="9198"/>
                            <a:ext cx="23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C44593" w14:textId="77777777" w:rsidR="00E92894" w:rsidRDefault="00E92894" w:rsidP="00452015">
                              <w:r>
                                <w:rPr>
                                  <w:sz w:val="24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537" name="Group 9006"/>
                        <wpg:cNvGrpSpPr>
                          <a:grpSpLocks/>
                        </wpg:cNvGrpSpPr>
                        <wpg:grpSpPr bwMode="auto">
                          <a:xfrm>
                            <a:off x="1051" y="9231"/>
                            <a:ext cx="513" cy="228"/>
                            <a:chOff x="1062" y="10652"/>
                            <a:chExt cx="370" cy="202"/>
                          </a:xfrm>
                        </wpg:grpSpPr>
                        <wps:wsp>
                          <wps:cNvPr id="538" name="Line 900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062" y="10668"/>
                              <a:ext cx="370" cy="16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39" name="Line 90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9" y="10652"/>
                              <a:ext cx="1" cy="2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40" name="Line 9009"/>
                        <wps:cNvCnPr>
                          <a:cxnSpLocks noChangeShapeType="1"/>
                        </wps:cNvCnPr>
                        <wps:spPr bwMode="auto">
                          <a:xfrm>
                            <a:off x="2752" y="9177"/>
                            <a:ext cx="9" cy="113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1" name="Line 9010"/>
                        <wps:cNvCnPr>
                          <a:cxnSpLocks noChangeShapeType="1"/>
                        </wps:cNvCnPr>
                        <wps:spPr bwMode="auto">
                          <a:xfrm flipH="1">
                            <a:off x="595" y="9164"/>
                            <a:ext cx="23" cy="12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" name="Line 9011"/>
                        <wps:cNvCnPr>
                          <a:cxnSpLocks noChangeShapeType="1"/>
                        </wps:cNvCnPr>
                        <wps:spPr bwMode="auto">
                          <a:xfrm>
                            <a:off x="618" y="9438"/>
                            <a:ext cx="4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3" name="Line 9012"/>
                        <wps:cNvCnPr>
                          <a:cxnSpLocks noChangeShapeType="1"/>
                        </wps:cNvCnPr>
                        <wps:spPr bwMode="auto">
                          <a:xfrm>
                            <a:off x="618" y="9985"/>
                            <a:ext cx="4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Text Box 90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5" y="9573"/>
                            <a:ext cx="462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DD2119" w14:textId="77777777" w:rsidR="00E92894" w:rsidRPr="003516AC" w:rsidRDefault="00E92894" w:rsidP="0045201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3516AC">
                                <w:rPr>
                                  <w:sz w:val="24"/>
                                  <w:szCs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Line 9014"/>
                        <wps:cNvCnPr>
                          <a:cxnSpLocks noChangeShapeType="1"/>
                        </wps:cNvCnPr>
                        <wps:spPr bwMode="auto">
                          <a:xfrm>
                            <a:off x="1450" y="9972"/>
                            <a:ext cx="298" cy="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9015"/>
                        <wps:cNvCnPr>
                          <a:cxnSpLocks noChangeShapeType="1"/>
                        </wps:cNvCnPr>
                        <wps:spPr bwMode="auto">
                          <a:xfrm flipV="1">
                            <a:off x="1748" y="9438"/>
                            <a:ext cx="0" cy="5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9016"/>
                        <wps:cNvCnPr>
                          <a:cxnSpLocks noChangeShapeType="1"/>
                        </wps:cNvCnPr>
                        <wps:spPr bwMode="auto">
                          <a:xfrm flipH="1">
                            <a:off x="1748" y="9780"/>
                            <a:ext cx="99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Text Box 9017"/>
                        <wps:cNvSpPr txBox="1">
                          <a:spLocks noChangeArrowheads="1"/>
                        </wps:cNvSpPr>
                        <wps:spPr bwMode="auto">
                          <a:xfrm>
                            <a:off x="1165" y="9003"/>
                            <a:ext cx="621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EC3CA3" w14:textId="77777777" w:rsidR="00E92894" w:rsidRPr="003516AC" w:rsidRDefault="00E92894" w:rsidP="0045201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3516AC">
                                <w:rPr>
                                  <w:sz w:val="24"/>
                                  <w:szCs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Oval 9018"/>
                        <wps:cNvSpPr>
                          <a:spLocks noChangeArrowheads="1"/>
                        </wps:cNvSpPr>
                        <wps:spPr bwMode="auto">
                          <a:xfrm>
                            <a:off x="2077" y="9573"/>
                            <a:ext cx="483" cy="4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Line 901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34" y="9630"/>
                            <a:ext cx="379" cy="2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Line 9020"/>
                        <wps:cNvCnPr>
                          <a:cxnSpLocks noChangeShapeType="1"/>
                        </wps:cNvCnPr>
                        <wps:spPr bwMode="auto">
                          <a:xfrm>
                            <a:off x="2134" y="9630"/>
                            <a:ext cx="342" cy="2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52" name="Group 9021"/>
                        <wpg:cNvGrpSpPr>
                          <a:grpSpLocks/>
                        </wpg:cNvGrpSpPr>
                        <wpg:grpSpPr bwMode="auto">
                          <a:xfrm>
                            <a:off x="1051" y="9744"/>
                            <a:ext cx="370" cy="259"/>
                            <a:chOff x="1062" y="10652"/>
                            <a:chExt cx="370" cy="202"/>
                          </a:xfrm>
                        </wpg:grpSpPr>
                        <wps:wsp>
                          <wps:cNvPr id="553" name="Line 902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062" y="10668"/>
                              <a:ext cx="370" cy="16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54" name="Line 90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9" y="10652"/>
                              <a:ext cx="1" cy="2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55" name="Line 9024"/>
                        <wps:cNvCnPr>
                          <a:cxnSpLocks noChangeShapeType="1"/>
                        </wps:cNvCnPr>
                        <wps:spPr bwMode="auto">
                          <a:xfrm>
                            <a:off x="1564" y="9459"/>
                            <a:ext cx="17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EB6358" id="Group 9004" o:spid="_x0000_s1282" style="position:absolute;margin-left:2.85pt;margin-top:1.7pt;width:108.3pt;height:71.25pt;z-index:251844608" coordorigin="595,9003" coordsize="2166,1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">
                <v:rect id="Rectangle 9005" o:spid="_x0000_s1283" style="position:absolute;left:2202;top:9198;width:236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" filled="f" stroked="f" strokeweight="1pt">
                  <v:textbox inset="1pt,1pt,1pt,1pt">
                    <w:txbxContent>
                      <w:p w14:paraId="3FC44593" w14:textId="77777777" w:rsidR="00E92894" w:rsidRDefault="00E92894" w:rsidP="00452015">
                        <w:r>
                          <w:rPr>
                            <w:sz w:val="24"/>
                          </w:rPr>
                          <w:t>L</w:t>
                        </w:r>
                      </w:p>
                    </w:txbxContent>
                  </v:textbox>
                </v:rect>
                <v:group id="Group 9006" o:spid="_x0000_s1284" style="position:absolute;left:1051;top:9231;width:513;height:228" coordorigin="1062,10652" coordsize="3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mSM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iXL/B7JhwBuf4BAAD//wMAUEsBAi0AFAAGAAgAAAAhANvh9svuAAAAhQEAABMAAAAAAAAA&#10;AAAAAAAAAAAAAFtDb250ZW50X1R5cGVzXS54bWxQSwECLQAUAAYACAAAACEAWvQsW78AAAAVAQAA&#10;CwAAAAAAAAAAAAAAAAAfAQAAX3JlbHMvLnJlbHNQSwECLQAUAAYACAAAACEAEc5kjMYAAADcAAAA&#10;DwAAAAAAAAAAAAAAAAAHAgAAZHJzL2Rvd25yZXYueG1sUEsFBgAAAAADAAMAtwAAAPoCAAAAAA==&#10;">
                  <v:line id="Line 9007" o:spid="_x0000_s1285" style="position:absolute;flip:x y;visibility:visible;mso-wrap-style:square" from="1062,10668" to="1432,10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" strokeweight="1pt">
                    <v:stroke startarrowwidth="narrow" startarrowlength="short" endarrowwidth="narrow" endarrowlength="short"/>
                  </v:line>
                  <v:line id="Line 9008" o:spid="_x0000_s1286" style="position:absolute;visibility:visible;mso-wrap-style:square" from="1129,10652" to="1130,10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" strokeweight="1pt">
                    <v:stroke startarrowwidth="narrow" startarrowlength="short" endarrowwidth="narrow" endarrowlength="short"/>
                  </v:line>
                </v:group>
                <v:line id="Line 9009" o:spid="_x0000_s1287" style="position:absolute;visibility:visible;mso-wrap-style:square" from="2752,9177" to="2761,10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" strokeweight="1pt">
                  <v:stroke startarrowwidth="narrow" startarrowlength="short" endarrowwidth="narrow" endarrowlength="short"/>
                </v:line>
                <v:line id="Line 9010" o:spid="_x0000_s1288" style="position:absolute;flip:x;visibility:visible;mso-wrap-style:square" from="595,9164" to="618,10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"/>
                <v:line id="Line 9011" o:spid="_x0000_s1289" style="position:absolute;visibility:visible;mso-wrap-style:square" from="618,9438" to="1103,9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"/>
                <v:line id="Line 9012" o:spid="_x0000_s1290" style="position:absolute;visibility:visible;mso-wrap-style:square" from="618,9985" to="1103,9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"/>
                <v:shape id="Text Box 9013" o:spid="_x0000_s1291" type="#_x0000_t202" style="position:absolute;left:1165;top:9573;width:462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" filled="f" stroked="f">
                  <v:textbox>
                    <w:txbxContent>
                      <w:p w14:paraId="14DD2119" w14:textId="77777777" w:rsidR="00E92894" w:rsidRPr="003516AC" w:rsidRDefault="00E92894" w:rsidP="00452015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3516AC">
                          <w:rPr>
                            <w:sz w:val="24"/>
                            <w:szCs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line id="Line 9014" o:spid="_x0000_s1292" style="position:absolute;visibility:visible;mso-wrap-style:square" from="1450,9972" to="1748,9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"/>
                <v:line id="Line 9015" o:spid="_x0000_s1293" style="position:absolute;flip:y;visibility:visible;mso-wrap-style:square" from="1748,9438" to="1748,9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"/>
                <v:line id="Line 9016" o:spid="_x0000_s1294" style="position:absolute;flip:x;visibility:visible;mso-wrap-style:square" from="1748,9780" to="2746,9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"/>
                <v:shape id="Text Box 9017" o:spid="_x0000_s1295" type="#_x0000_t202" style="position:absolute;left:1165;top:9003;width:621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wY/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" filled="f" stroked="f">
                  <v:textbox>
                    <w:txbxContent>
                      <w:p w14:paraId="24EC3CA3" w14:textId="77777777" w:rsidR="00E92894" w:rsidRPr="003516AC" w:rsidRDefault="00E92894" w:rsidP="00452015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3516AC">
                          <w:rPr>
                            <w:sz w:val="24"/>
                            <w:szCs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oval id="Oval 9018" o:spid="_x0000_s1296" style="position:absolute;left:2077;top:9573;width:483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"/>
                <v:line id="Line 9019" o:spid="_x0000_s1297" style="position:absolute;flip:y;visibility:visible;mso-wrap-style:square" from="2134,9630" to="2513,9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"/>
                <v:line id="Line 9020" o:spid="_x0000_s1298" style="position:absolute;visibility:visible;mso-wrap-style:square" from="2134,9630" to="2476,9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"/>
                <v:group id="Group 9021" o:spid="_x0000_s1299" style="position:absolute;left:1051;top:9744;width:370;height:259" coordorigin="1062,10652" coordsize="3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<v:line id="Line 9022" o:spid="_x0000_s1300" style="position:absolute;flip:x y;visibility:visible;mso-wrap-style:square" from="1062,10668" to="1432,10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" strokeweight="1pt">
                    <v:stroke startarrowwidth="narrow" startarrowlength="short" endarrowwidth="narrow" endarrowlength="short"/>
                  </v:line>
                  <v:line id="Line 9023" o:spid="_x0000_s1301" style="position:absolute;visibility:visible;mso-wrap-style:square" from="1129,10652" to="1130,10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" strokeweight="1pt">
                    <v:stroke startarrowwidth="narrow" startarrowlength="short" endarrowwidth="narrow" endarrowlength="short"/>
                  </v:line>
                </v:group>
                <v:line id="Line 9024" o:spid="_x0000_s1302" style="position:absolute;visibility:visible;mso-wrap-style:square" from="1564,9459" to="1735,9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"/>
              </v:group>
            </w:pict>
          </mc:Fallback>
        </mc:AlternateContent>
      </w:r>
    </w:p>
    <w:p w14:paraId="25B3E3B2" w14:textId="77777777" w:rsidR="002C5265" w:rsidRDefault="002C5265" w:rsidP="002C5265"/>
    <w:p w14:paraId="0132F74A" w14:textId="77777777" w:rsidR="002C5265" w:rsidRDefault="00534C80" w:rsidP="002C5265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967793" wp14:editId="7B94B9F6">
                <wp:simplePos x="0" y="0"/>
                <wp:positionH relativeFrom="column">
                  <wp:posOffset>4123055</wp:posOffset>
                </wp:positionH>
                <wp:positionV relativeFrom="paragraph">
                  <wp:posOffset>130810</wp:posOffset>
                </wp:positionV>
                <wp:extent cx="224790" cy="245745"/>
                <wp:effectExtent l="0" t="0" r="0" b="0"/>
                <wp:wrapNone/>
                <wp:docPr id="534" name="Text Box 8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587ADE" w14:textId="77777777" w:rsidR="00E92894" w:rsidRDefault="00E92894" w:rsidP="002C5265"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967793" id="Text Box 8676" o:spid="_x0000_s1303" type="#_x0000_t202" style="position:absolute;margin-left:324.65pt;margin-top:10.3pt;width:17.7pt;height:19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" filled="f" stroked="f">
                <v:textbox>
                  <w:txbxContent>
                    <w:p w14:paraId="28587ADE" w14:textId="77777777" w:rsidR="00E92894" w:rsidRDefault="00E92894" w:rsidP="002C5265"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 w14:paraId="1B457A46" w14:textId="77777777" w:rsidR="002C5265" w:rsidRDefault="002C5265" w:rsidP="002C5265"/>
    <w:p w14:paraId="53707F3C" w14:textId="53855D36" w:rsidR="002C5265" w:rsidRDefault="002C5265" w:rsidP="002C5265"/>
    <w:p w14:paraId="1DCE01CB" w14:textId="77777777" w:rsidR="002C5265" w:rsidRDefault="002C5265" w:rsidP="002C5265">
      <w:pPr>
        <w:rPr>
          <w:b/>
        </w:rPr>
      </w:pPr>
    </w:p>
    <w:p w14:paraId="03279494" w14:textId="77777777" w:rsidR="002C5265" w:rsidRDefault="002C5265" w:rsidP="002C5265">
      <w:pPr>
        <w:rPr>
          <w:b/>
        </w:rPr>
      </w:pPr>
    </w:p>
    <w:p w14:paraId="207B9E5A" w14:textId="77777777" w:rsidR="00860A15" w:rsidRDefault="00860A15" w:rsidP="002C5265">
      <w:pPr>
        <w:rPr>
          <w:b/>
        </w:rPr>
      </w:pPr>
    </w:p>
    <w:p w14:paraId="41769919" w14:textId="77777777" w:rsidR="002C5265" w:rsidRDefault="002C5265" w:rsidP="002C5265">
      <w:pPr>
        <w:rPr>
          <w:b/>
        </w:rPr>
      </w:pPr>
    </w:p>
    <w:p w14:paraId="7DDC199D" w14:textId="77777777" w:rsidR="00860A15" w:rsidRDefault="00860A15" w:rsidP="002C5265">
      <w:pPr>
        <w:rPr>
          <w:b/>
        </w:rPr>
      </w:pPr>
    </w:p>
    <w:p w14:paraId="7FCF8B73" w14:textId="77777777" w:rsidR="00860A15" w:rsidRDefault="00860A15" w:rsidP="002C5265">
      <w:pPr>
        <w:rPr>
          <w:b/>
        </w:rPr>
      </w:pPr>
    </w:p>
    <w:p w14:paraId="5825BEE0" w14:textId="77777777" w:rsidR="00860A15" w:rsidRDefault="00860A15" w:rsidP="002C5265">
      <w:pPr>
        <w:rPr>
          <w:b/>
        </w:rPr>
      </w:pPr>
    </w:p>
    <w:p w14:paraId="3B187A35" w14:textId="2B7DDE70" w:rsidR="002C5265" w:rsidRPr="002E0559" w:rsidRDefault="00534C80" w:rsidP="002C5265">
      <w:pPr>
        <w:numPr>
          <w:ilvl w:val="0"/>
          <w:numId w:val="1"/>
        </w:numPr>
        <w:ind w:hanging="294"/>
        <w:rPr>
          <w:b/>
          <w:i/>
          <w:noProof/>
          <w:sz w:val="22"/>
          <w:szCs w:val="2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0" allowOverlap="1" wp14:anchorId="60E5729C" wp14:editId="69A6DAFF">
                <wp:simplePos x="0" y="0"/>
                <wp:positionH relativeFrom="column">
                  <wp:posOffset>5426075</wp:posOffset>
                </wp:positionH>
                <wp:positionV relativeFrom="paragraph">
                  <wp:posOffset>0</wp:posOffset>
                </wp:positionV>
                <wp:extent cx="1223645" cy="701040"/>
                <wp:effectExtent l="0" t="0" r="0" b="0"/>
                <wp:wrapNone/>
                <wp:docPr id="527" name="Rectangle 8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3645" cy="7010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FA66B45" w14:textId="4CD6676B" w:rsidR="00E92894" w:rsidRPr="00A94F75" w:rsidRDefault="00E92894" w:rsidP="002C5265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E5729C" id="Rectangle 8195" o:spid="_x0000_s1304" style="position:absolute;left:0;text-align:left;margin-left:427.25pt;margin-top:0;width:96.35pt;height:55.2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" o:allowincell="f" filled="f" strokeweight="1pt">
                <v:textbox inset="1pt,1pt,1pt,1pt">
                  <w:txbxContent>
                    <w:p w14:paraId="1FA66B45" w14:textId="4CD6676B" w:rsidR="00E92894" w:rsidRPr="00A94F75" w:rsidRDefault="00E92894" w:rsidP="002C5265">
                      <w:pPr>
                        <w:rPr>
                          <w:color w:val="FF0000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56354B" wp14:editId="16CB35DF">
                <wp:simplePos x="0" y="0"/>
                <wp:positionH relativeFrom="column">
                  <wp:posOffset>4466590</wp:posOffset>
                </wp:positionH>
                <wp:positionV relativeFrom="paragraph">
                  <wp:posOffset>158750</wp:posOffset>
                </wp:positionV>
                <wp:extent cx="819150" cy="323850"/>
                <wp:effectExtent l="0" t="0" r="0" b="0"/>
                <wp:wrapNone/>
                <wp:docPr id="524" name="Text Box 8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3238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4643EC" w14:textId="77777777" w:rsidR="00E92894" w:rsidRDefault="00E92894" w:rsidP="002C5265">
                            <w:r w:rsidRPr="00C85011">
                              <w:rPr>
                                <w:color w:val="000000"/>
                              </w:rPr>
                              <w:t>Equation</w:t>
                            </w:r>
                            <w:r>
                              <w:rPr>
                                <w:color w:val="000000"/>
                              </w:rPr>
                              <w:t> 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56354B" id="Text Box 8544" o:spid="_x0000_s1305" type="#_x0000_t202" style="position:absolute;left:0;text-align:left;margin-left:351.7pt;margin-top:12.5pt;width:64.5pt;height:2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" stroked="f">
                <v:fill opacity="0"/>
                <v:textbox>
                  <w:txbxContent>
                    <w:p w14:paraId="6A4643EC" w14:textId="77777777" w:rsidR="00E92894" w:rsidRDefault="00E92894" w:rsidP="002C5265">
                      <w:r w:rsidRPr="00C85011">
                        <w:rPr>
                          <w:color w:val="000000"/>
                        </w:rPr>
                        <w:t>Equation</w:t>
                      </w:r>
                      <w:r>
                        <w:rPr>
                          <w:color w:val="000000"/>
                        </w:rPr>
                        <w:t> :</w:t>
                      </w:r>
                    </w:p>
                  </w:txbxContent>
                </v:textbox>
              </v:shape>
            </w:pict>
          </mc:Fallback>
        </mc:AlternateContent>
      </w:r>
      <w:r w:rsidR="002C5265" w:rsidRPr="002E0559">
        <w:rPr>
          <w:b/>
          <w:i/>
          <w:noProof/>
          <w:sz w:val="22"/>
          <w:szCs w:val="22"/>
          <w:u w:val="single"/>
        </w:rPr>
        <w:t xml:space="preserve">Fonction OU EXCLUSIF  (XOR) : </w:t>
      </w:r>
    </w:p>
    <w:p w14:paraId="35150D22" w14:textId="77777777" w:rsidR="002C5265" w:rsidRDefault="002C5265" w:rsidP="002C5265">
      <w:pPr>
        <w:ind w:right="3827"/>
      </w:pPr>
    </w:p>
    <w:p w14:paraId="03A5AEF1" w14:textId="77777777" w:rsidR="002C5265" w:rsidRDefault="002C5265" w:rsidP="002C5265">
      <w:pPr>
        <w:ind w:right="3827"/>
      </w:pPr>
      <w:proofErr w:type="spellStart"/>
      <w:r>
        <w:t>L</w:t>
      </w:r>
      <w:proofErr w:type="spellEnd"/>
      <w:r>
        <w:t xml:space="preserve"> reproduit la somme logique d’une variable d’entrée a associée au complément d’une variable d’entrée b et d’une variable d’entrée b associée au complément d’une variable d’entrée a</w:t>
      </w:r>
    </w:p>
    <w:p w14:paraId="06350203" w14:textId="77777777" w:rsidR="002C5265" w:rsidRDefault="002C5265" w:rsidP="002C5265">
      <w:pPr>
        <w:ind w:right="3827"/>
      </w:pPr>
    </w:p>
    <w:p w14:paraId="3A9AD1E1" w14:textId="77777777" w:rsidR="002C5265" w:rsidRDefault="002C5265" w:rsidP="002C5265">
      <w:pPr>
        <w:ind w:right="3827"/>
      </w:pPr>
    </w:p>
    <w:p w14:paraId="607285B2" w14:textId="77777777" w:rsidR="002C5265" w:rsidRDefault="00534C80" w:rsidP="002C5265"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1DABA64" wp14:editId="75D47067">
                <wp:simplePos x="0" y="0"/>
                <wp:positionH relativeFrom="column">
                  <wp:posOffset>4645660</wp:posOffset>
                </wp:positionH>
                <wp:positionV relativeFrom="paragraph">
                  <wp:posOffset>69850</wp:posOffset>
                </wp:positionV>
                <wp:extent cx="2068830" cy="1248410"/>
                <wp:effectExtent l="0" t="0" r="83820" b="46990"/>
                <wp:wrapNone/>
                <wp:docPr id="500" name="Group 8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8830" cy="1248410"/>
                          <a:chOff x="9657" y="6244"/>
                          <a:chExt cx="3258" cy="1966"/>
                        </a:xfrm>
                      </wpg:grpSpPr>
                      <wps:wsp>
                        <wps:cNvPr id="501" name="Line 8572"/>
                        <wps:cNvCnPr>
                          <a:cxnSpLocks noChangeShapeType="1"/>
                        </wps:cNvCnPr>
                        <wps:spPr bwMode="auto">
                          <a:xfrm>
                            <a:off x="10016" y="6791"/>
                            <a:ext cx="289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8573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6338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Line 8574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7684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Line 8575"/>
                        <wps:cNvCnPr>
                          <a:cxnSpLocks noChangeShapeType="1"/>
                        </wps:cNvCnPr>
                        <wps:spPr bwMode="auto">
                          <a:xfrm>
                            <a:off x="10001" y="6791"/>
                            <a:ext cx="671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Line 8576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16" y="6778"/>
                            <a:ext cx="128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Line 8577"/>
                        <wps:cNvCnPr>
                          <a:cxnSpLocks noChangeShapeType="1"/>
                        </wps:cNvCnPr>
                        <wps:spPr bwMode="auto">
                          <a:xfrm flipV="1">
                            <a:off x="10645" y="6546"/>
                            <a:ext cx="88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Line 8578"/>
                        <wps:cNvCnPr>
                          <a:cxnSpLocks noChangeShapeType="1"/>
                        </wps:cNvCnPr>
                        <wps:spPr bwMode="auto">
                          <a:xfrm>
                            <a:off x="10645" y="6546"/>
                            <a:ext cx="0" cy="27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Line 8579"/>
                        <wps:cNvCnPr>
                          <a:cxnSpLocks noChangeShapeType="1"/>
                        </wps:cNvCnPr>
                        <wps:spPr bwMode="auto">
                          <a:xfrm>
                            <a:off x="11048" y="7237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Line 8580"/>
                        <wps:cNvCnPr>
                          <a:cxnSpLocks noChangeShapeType="1"/>
                        </wps:cNvCnPr>
                        <wps:spPr bwMode="auto">
                          <a:xfrm flipH="1">
                            <a:off x="10645" y="6753"/>
                            <a:ext cx="0" cy="145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Line 8581"/>
                        <wps:cNvCnPr>
                          <a:cxnSpLocks noChangeShapeType="1"/>
                        </wps:cNvCnPr>
                        <wps:spPr bwMode="auto">
                          <a:xfrm>
                            <a:off x="12176" y="6753"/>
                            <a:ext cx="0" cy="145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Line 8582"/>
                        <wps:cNvCnPr>
                          <a:cxnSpLocks noChangeShapeType="1"/>
                        </wps:cNvCnPr>
                        <wps:spPr bwMode="auto">
                          <a:xfrm>
                            <a:off x="10001" y="7514"/>
                            <a:ext cx="289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8583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7061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8584"/>
                        <wps:cNvCnPr>
                          <a:cxnSpLocks noChangeShapeType="1"/>
                        </wps:cNvCnPr>
                        <wps:spPr bwMode="auto">
                          <a:xfrm>
                            <a:off x="11531" y="6546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" name="Line 8585"/>
                        <wps:cNvCnPr>
                          <a:cxnSpLocks noChangeShapeType="1"/>
                        </wps:cNvCnPr>
                        <wps:spPr bwMode="auto">
                          <a:xfrm>
                            <a:off x="10001" y="7514"/>
                            <a:ext cx="1047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Line 8586"/>
                        <wps:cNvCnPr>
                          <a:cxnSpLocks noChangeShapeType="1"/>
                        </wps:cNvCnPr>
                        <wps:spPr bwMode="auto">
                          <a:xfrm flipV="1">
                            <a:off x="11048" y="7237"/>
                            <a:ext cx="112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Line 8587"/>
                        <wps:cNvCnPr>
                          <a:cxnSpLocks noChangeShapeType="1"/>
                        </wps:cNvCnPr>
                        <wps:spPr bwMode="auto">
                          <a:xfrm>
                            <a:off x="12176" y="7237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8588"/>
                        <wps:cNvCnPr>
                          <a:cxnSpLocks noChangeShapeType="1"/>
                        </wps:cNvCnPr>
                        <wps:spPr bwMode="auto">
                          <a:xfrm flipV="1">
                            <a:off x="12176" y="7514"/>
                            <a:ext cx="644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85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48" y="6546"/>
                            <a:ext cx="0" cy="166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Line 8590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31" y="6546"/>
                            <a:ext cx="0" cy="166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Text Box 8591"/>
                        <wps:cNvSpPr txBox="1">
                          <a:spLocks noChangeArrowheads="1"/>
                        </wps:cNvSpPr>
                        <wps:spPr bwMode="auto">
                          <a:xfrm>
                            <a:off x="9667" y="7587"/>
                            <a:ext cx="424" cy="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09EEAB" w14:textId="77777777" w:rsidR="00E92894" w:rsidRDefault="00E92894" w:rsidP="002C5265">
                              <w: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Text Box 8592"/>
                        <wps:cNvSpPr txBox="1">
                          <a:spLocks noChangeArrowheads="1"/>
                        </wps:cNvSpPr>
                        <wps:spPr bwMode="auto">
                          <a:xfrm>
                            <a:off x="9667" y="6921"/>
                            <a:ext cx="725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77E187" w14:textId="77777777" w:rsidR="00E92894" w:rsidRDefault="00E92894" w:rsidP="002C5265">
                              <w:proofErr w:type="gramStart"/>
                              <w: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Text Box 8593"/>
                        <wps:cNvSpPr txBox="1">
                          <a:spLocks noChangeArrowheads="1"/>
                        </wps:cNvSpPr>
                        <wps:spPr bwMode="auto">
                          <a:xfrm>
                            <a:off x="9657" y="6244"/>
                            <a:ext cx="726" cy="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3A7865" w14:textId="77777777" w:rsidR="00E92894" w:rsidRDefault="00E92894" w:rsidP="002C5265">
                              <w:proofErr w:type="gramStart"/>
                              <w: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Line 8594"/>
                        <wps:cNvCnPr>
                          <a:cxnSpLocks noChangeShapeType="1"/>
                        </wps:cNvCnPr>
                        <wps:spPr bwMode="auto">
                          <a:xfrm>
                            <a:off x="9961" y="8126"/>
                            <a:ext cx="2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DABA64" id="Group 8571" o:spid="_x0000_s1306" style="position:absolute;margin-left:365.8pt;margin-top:5.5pt;width:162.9pt;height:98.3pt;z-index:251667456" coordorigin="9657,6244" coordsize="3258,1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">
                <v:line id="Line 8572" o:spid="_x0000_s1307" style="position:absolute;visibility:visible;mso-wrap-style:square" from="10016,6791" to="12915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">
                  <v:stroke endarrow="block"/>
                </v:line>
                <v:line id="Line 8573" o:spid="_x0000_s1308" style="position:absolute;flip:y;visibility:visible;mso-wrap-style:square" from="10001,6338" to="10001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">
                  <v:stroke endarrow="block"/>
                </v:line>
                <v:line id="Line 8574" o:spid="_x0000_s1309" style="position:absolute;flip:y;visibility:visible;mso-wrap-style:square" from="10001,7684" to="10001,8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">
                  <v:stroke endarrow="block"/>
                </v:line>
                <v:line id="Line 8575" o:spid="_x0000_s1310" style="position:absolute;visibility:visible;mso-wrap-style:square" from="10001,6791" to="10672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" strokecolor="red" strokeweight="2.25pt"/>
                <v:line id="Line 8576" o:spid="_x0000_s1311" style="position:absolute;flip:y;visibility:visible;mso-wrap-style:square" from="11516,6778" to="12805,6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" strokecolor="red" strokeweight="2.25pt"/>
                <v:line id="Line 8577" o:spid="_x0000_s1312" style="position:absolute;flip:y;visibility:visible;mso-wrap-style:square" from="10645,6546" to="11531,6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" strokecolor="red" strokeweight="2.25pt"/>
                <v:line id="Line 8578" o:spid="_x0000_s1313" style="position:absolute;visibility:visible;mso-wrap-style:square" from="10645,6546" to="10645,6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" strokecolor="red" strokeweight="2.25pt"/>
                <v:line id="Line 8579" o:spid="_x0000_s1314" style="position:absolute;visibility:visible;mso-wrap-style:square" from="11048,7237" to="11048,7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" strokecolor="#0070c0" strokeweight="2.25pt"/>
                <v:line id="Line 8580" o:spid="_x0000_s1315" style="position:absolute;flip:x;visibility:visible;mso-wrap-style:square" from="10645,6753" to="10645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" strokeweight=".25pt">
                  <v:stroke dashstyle="longDash"/>
                </v:line>
                <v:line id="Line 8581" o:spid="_x0000_s1316" style="position:absolute;visibility:visible;mso-wrap-style:square" from="12176,6753" to="12176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" strokeweight=".25pt">
                  <v:stroke dashstyle="longDash"/>
                </v:line>
                <v:line id="Line 8582" o:spid="_x0000_s1317" style="position:absolute;visibility:visible;mso-wrap-style:square" from="10001,7514" to="12900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">
                  <v:stroke endarrow="block"/>
                </v:line>
                <v:line id="Line 8583" o:spid="_x0000_s1318" style="position:absolute;flip:y;visibility:visible;mso-wrap-style:square" from="10001,7061" to="10001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">
                  <v:stroke endarrow="block"/>
                </v:line>
                <v:line id="Line 8584" o:spid="_x0000_s1319" style="position:absolute;visibility:visible;mso-wrap-style:square" from="11531,6546" to="11531,6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" strokecolor="red" strokeweight="2.25pt"/>
                <v:line id="Line 8585" o:spid="_x0000_s1320" style="position:absolute;visibility:visible;mso-wrap-style:square" from="10001,7514" to="11048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" strokecolor="#0070c0" strokeweight="2.25pt"/>
                <v:line id="Line 8586" o:spid="_x0000_s1321" style="position:absolute;flip:y;visibility:visible;mso-wrap-style:square" from="11048,7237" to="12176,7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" strokecolor="#0070c0" strokeweight="2.25pt"/>
                <v:line id="Line 8587" o:spid="_x0000_s1322" style="position:absolute;visibility:visible;mso-wrap-style:square" from="12176,7237" to="12176,7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" strokecolor="#0070c0" strokeweight="2.25pt"/>
                <v:line id="Line 8588" o:spid="_x0000_s1323" style="position:absolute;flip:y;visibility:visible;mso-wrap-style:square" from="12176,7514" to="12820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" strokecolor="#0070c0" strokeweight="2.25pt"/>
                <v:line id="Line 8589" o:spid="_x0000_s1324" style="position:absolute;flip:x;visibility:visible;mso-wrap-style:square" from="11048,6546" to="11048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" strokeweight=".25pt">
                  <v:stroke dashstyle="longDash"/>
                </v:line>
                <v:line id="Line 8590" o:spid="_x0000_s1325" style="position:absolute;flip:x;visibility:visible;mso-wrap-style:square" from="11531,6546" to="11531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" strokeweight=".25pt">
                  <v:stroke dashstyle="longDash"/>
                </v:line>
                <v:shape id="Text Box 8591" o:spid="_x0000_s1326" type="#_x0000_t202" style="position:absolute;left:9667;top:7587;width:424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u+Z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Mh&#10;ncf58Uw8AnJ1AwAA//8DAFBLAQItABQABgAIAAAAIQDb4fbL7gAAAIUBAAATAAAAAAAAAAAAAAAA&#10;AAAAAABbQ29udGVudF9UeXBlc10ueG1sUEsBAi0AFAAGAAgAAAAhAFr0LFu/AAAAFQEAAAsAAAAA&#10;AAAAAAAAAAAAHwEAAF9yZWxzLy5yZWxzUEsBAi0AFAAGAAgAAAAhALxq75nBAAAA3AAAAA8AAAAA&#10;AAAAAAAAAAAABwIAAGRycy9kb3ducmV2LnhtbFBLBQYAAAAAAwADALcAAAD1AgAAAAA=&#10;" filled="f" stroked="f">
                  <v:textbox>
                    <w:txbxContent>
                      <w:p w14:paraId="7709EEAB" w14:textId="77777777" w:rsidR="00E92894" w:rsidRDefault="00E92894" w:rsidP="002C5265">
                        <w:r>
                          <w:t>L</w:t>
                        </w:r>
                      </w:p>
                    </w:txbxContent>
                  </v:textbox>
                </v:shape>
                <v:shape id="Text Box 8592" o:spid="_x0000_s1327" type="#_x0000_t202" style="position:absolute;left:9667;top:6921;width:725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koC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IwGfXieiUdAzh8AAAD//wMAUEsBAi0AFAAGAAgAAAAhANvh9svuAAAAhQEAABMAAAAAAAAAAAAA&#10;AAAAAAAAAFtDb250ZW50X1R5cGVzXS54bWxQSwECLQAUAAYACAAAACEAWvQsW78AAAAVAQAACwAA&#10;AAAAAAAAAAAAAAAfAQAAX3JlbHMvLnJlbHNQSwECLQAUAAYACAAAACEA0yZKAsMAAADcAAAADwAA&#10;AAAAAAAAAAAAAAAHAgAAZHJzL2Rvd25yZXYueG1sUEsFBgAAAAADAAMAtwAAAPcCAAAAAA==&#10;" filled="f" stroked="f">
                  <v:textbox>
                    <w:txbxContent>
                      <w:p w14:paraId="0E77E187" w14:textId="77777777" w:rsidR="00E92894" w:rsidRDefault="00E92894" w:rsidP="002C5265">
                        <w:proofErr w:type="gramStart"/>
                        <w: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8593" o:spid="_x0000_s1328" type="#_x0000_t202" style="position:absolute;left:9657;top:6244;width:726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NR1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omSQKPM/EIyPk/AAAA//8DAFBLAQItABQABgAIAAAAIQDb4fbL7gAAAIUBAAATAAAAAAAAAAAA&#10;AAAAAAAAAABbQ29udGVudF9UeXBlc10ueG1sUEsBAi0AFAAGAAgAAAAhAFr0LFu/AAAAFQEAAAsA&#10;AAAAAAAAAAAAAAAAHwEAAF9yZWxzLy5yZWxzUEsBAi0AFAAGAAgAAAAhACP01HXEAAAA3AAAAA8A&#10;AAAAAAAAAAAAAAAABwIAAGRycy9kb3ducmV2LnhtbFBLBQYAAAAAAwADALcAAAD4AgAAAAA=&#10;" filled="f" stroked="f">
                  <v:textbox>
                    <w:txbxContent>
                      <w:p w14:paraId="163A7865" w14:textId="77777777" w:rsidR="00E92894" w:rsidRDefault="00E92894" w:rsidP="002C5265">
                        <w:proofErr w:type="gramStart"/>
                        <w:r>
                          <w:t>a</w:t>
                        </w:r>
                        <w:proofErr w:type="gramEnd"/>
                      </w:p>
                    </w:txbxContent>
                  </v:textbox>
                </v:shape>
                <v:line id="Line 8594" o:spid="_x0000_s1329" style="position:absolute;visibility:visible;mso-wrap-style:square" from="9961,8126" to="12861,8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 w:rsidR="002C5265">
        <w:t xml:space="preserve">Schéma électrique </w:t>
      </w:r>
      <w:r w:rsidR="002C5265">
        <w:tab/>
      </w:r>
      <w:r w:rsidR="002C5265">
        <w:tab/>
        <w:t xml:space="preserve">    Table de Vérité</w:t>
      </w:r>
      <w:r w:rsidR="002C5265">
        <w:tab/>
      </w:r>
      <w:r w:rsidR="002C5265">
        <w:tab/>
        <w:t>Logigramme</w:t>
      </w:r>
      <w:r w:rsidR="002C5265">
        <w:tab/>
      </w:r>
      <w:r w:rsidR="002C5265">
        <w:tab/>
      </w:r>
      <w:r w:rsidR="002C5265">
        <w:tab/>
        <w:t>Chronogramme</w:t>
      </w:r>
    </w:p>
    <w:p w14:paraId="247FD927" w14:textId="77777777" w:rsidR="002C5265" w:rsidRDefault="00534C80" w:rsidP="002C5265"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1EDC2A72" wp14:editId="28D9AF47">
                <wp:simplePos x="0" y="0"/>
                <wp:positionH relativeFrom="column">
                  <wp:posOffset>3415030</wp:posOffset>
                </wp:positionH>
                <wp:positionV relativeFrom="paragraph">
                  <wp:posOffset>85725</wp:posOffset>
                </wp:positionV>
                <wp:extent cx="1202055" cy="995680"/>
                <wp:effectExtent l="0" t="0" r="0" b="0"/>
                <wp:wrapNone/>
                <wp:docPr id="478" name="Group 8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2055" cy="995680"/>
                          <a:chOff x="8157" y="3095"/>
                          <a:chExt cx="1893" cy="1568"/>
                        </a:xfrm>
                      </wpg:grpSpPr>
                      <wps:wsp>
                        <wps:cNvPr id="479" name="Rectangle 8511"/>
                        <wps:cNvSpPr>
                          <a:spLocks noChangeArrowheads="1"/>
                        </wps:cNvSpPr>
                        <wps:spPr bwMode="auto">
                          <a:xfrm>
                            <a:off x="9151" y="3627"/>
                            <a:ext cx="660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62778A" w14:textId="77777777" w:rsidR="00E92894" w:rsidRDefault="00E92894" w:rsidP="002C5265">
                              <w:r>
                                <w:rPr>
                                  <w:sz w:val="24"/>
                                </w:rPr>
                                <w:t>CEE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0" name="Rectangle 8512"/>
                        <wps:cNvSpPr>
                          <a:spLocks noChangeArrowheads="1"/>
                        </wps:cNvSpPr>
                        <wps:spPr bwMode="auto">
                          <a:xfrm>
                            <a:off x="8157" y="3162"/>
                            <a:ext cx="31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4CBF5D" w14:textId="77777777" w:rsidR="00E92894" w:rsidRDefault="00E92894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1" name="Rectangle 8513"/>
                        <wps:cNvSpPr>
                          <a:spLocks noChangeArrowheads="1"/>
                        </wps:cNvSpPr>
                        <wps:spPr bwMode="auto">
                          <a:xfrm>
                            <a:off x="8157" y="3486"/>
                            <a:ext cx="31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1ABD65" w14:textId="77777777" w:rsidR="00E92894" w:rsidRDefault="00E92894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2" name="Rectangle 8514"/>
                        <wps:cNvSpPr>
                          <a:spLocks noChangeArrowheads="1"/>
                        </wps:cNvSpPr>
                        <wps:spPr bwMode="auto">
                          <a:xfrm>
                            <a:off x="9195" y="4260"/>
                            <a:ext cx="855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D0C8DD" w14:textId="77777777" w:rsidR="00E92894" w:rsidRDefault="00E92894" w:rsidP="002C5265">
                              <w:r>
                                <w:rPr>
                                  <w:sz w:val="24"/>
                                </w:rPr>
                                <w:t>USA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3" name="Text Box 8515"/>
                        <wps:cNvSpPr txBox="1">
                          <a:spLocks noChangeArrowheads="1"/>
                        </wps:cNvSpPr>
                        <wps:spPr bwMode="auto">
                          <a:xfrm>
                            <a:off x="9347" y="3095"/>
                            <a:ext cx="362" cy="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F31FC1" w14:textId="77777777" w:rsidR="00E92894" w:rsidRDefault="00E92894" w:rsidP="002C5265">
                              <w: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Rectangle 8516"/>
                        <wps:cNvSpPr>
                          <a:spLocks noChangeArrowheads="1"/>
                        </wps:cNvSpPr>
                        <wps:spPr bwMode="auto">
                          <a:xfrm>
                            <a:off x="8172" y="3888"/>
                            <a:ext cx="147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8D6860" w14:textId="77777777" w:rsidR="00E92894" w:rsidRDefault="00E92894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  <wps:wsp>
                        <wps:cNvPr id="485" name="Rectangle 8517"/>
                        <wps:cNvSpPr>
                          <a:spLocks noChangeArrowheads="1"/>
                        </wps:cNvSpPr>
                        <wps:spPr bwMode="auto">
                          <a:xfrm>
                            <a:off x="8187" y="4166"/>
                            <a:ext cx="161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2EBB69" w14:textId="77777777" w:rsidR="00E92894" w:rsidRDefault="00E92894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  <wpg:grpSp>
                        <wpg:cNvPr id="486" name="Group 8518"/>
                        <wpg:cNvGrpSpPr>
                          <a:grpSpLocks/>
                        </wpg:cNvGrpSpPr>
                        <wpg:grpSpPr bwMode="auto">
                          <a:xfrm>
                            <a:off x="8420" y="3977"/>
                            <a:ext cx="958" cy="446"/>
                            <a:chOff x="8420" y="3977"/>
                            <a:chExt cx="958" cy="446"/>
                          </a:xfrm>
                        </wpg:grpSpPr>
                        <wps:wsp>
                          <wps:cNvPr id="487" name="Line 851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420" y="4107"/>
                              <a:ext cx="289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8" name="Line 852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8439" y="4293"/>
                              <a:ext cx="28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9" name="Line 852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9138" y="4195"/>
                              <a:ext cx="2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0" name="AutoShape 8522"/>
                          <wps:cNvSpPr>
                            <a:spLocks noChangeArrowheads="1"/>
                          </wps:cNvSpPr>
                          <wps:spPr bwMode="auto">
                            <a:xfrm rot="10800000">
                              <a:off x="8669" y="3977"/>
                              <a:ext cx="466" cy="446"/>
                            </a:xfrm>
                            <a:prstGeom prst="moon">
                              <a:avLst>
                                <a:gd name="adj" fmla="val 71671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91" name="Group 8523"/>
                          <wpg:cNvGrpSpPr>
                            <a:grpSpLocks/>
                          </wpg:cNvGrpSpPr>
                          <wpg:grpSpPr bwMode="auto">
                            <a:xfrm>
                              <a:off x="8585" y="4000"/>
                              <a:ext cx="163" cy="403"/>
                              <a:chOff x="8732" y="2253"/>
                              <a:chExt cx="118" cy="403"/>
                            </a:xfrm>
                          </wpg:grpSpPr>
                          <wps:wsp>
                            <wps:cNvPr id="492" name="Arc 8524"/>
                            <wps:cNvSpPr>
                              <a:spLocks/>
                            </wps:cNvSpPr>
                            <wps:spPr bwMode="auto">
                              <a:xfrm>
                                <a:off x="8732" y="2253"/>
                                <a:ext cx="118" cy="202"/>
                              </a:xfrm>
                              <a:custGeom>
                                <a:avLst/>
                                <a:gdLst>
                                  <a:gd name="G0" fmla="+- 0 0 0"/>
                                  <a:gd name="G1" fmla="+- 21600 0 0"/>
                                  <a:gd name="G2" fmla="+- 21600 0 0"/>
                                  <a:gd name="T0" fmla="*/ 0 w 21600"/>
                                  <a:gd name="T1" fmla="*/ 0 h 21600"/>
                                  <a:gd name="T2" fmla="*/ 21600 w 21600"/>
                                  <a:gd name="T3" fmla="*/ 21600 h 21600"/>
                                  <a:gd name="T4" fmla="*/ 0 w 21600"/>
                                  <a:gd name="T5" fmla="*/ 216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21600" h="21600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1929" y="0"/>
                                      <a:pt x="21600" y="9670"/>
                                      <a:pt x="21600" y="21600"/>
                                    </a:cubicBezTo>
                                  </a:path>
                                  <a:path w="21600" h="21600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1929" y="0"/>
                                      <a:pt x="21600" y="9670"/>
                                      <a:pt x="21600" y="21600"/>
                                    </a:cubicBezTo>
                                    <a:lnTo>
                                      <a:pt x="0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93" name="Arc 8525"/>
                            <wps:cNvSpPr>
                              <a:spLocks/>
                            </wps:cNvSpPr>
                            <wps:spPr bwMode="auto">
                              <a:xfrm flipV="1">
                                <a:off x="8732" y="2454"/>
                                <a:ext cx="118" cy="202"/>
                              </a:xfrm>
                              <a:custGeom>
                                <a:avLst/>
                                <a:gdLst>
                                  <a:gd name="G0" fmla="+- 0 0 0"/>
                                  <a:gd name="G1" fmla="+- 21600 0 0"/>
                                  <a:gd name="G2" fmla="+- 21600 0 0"/>
                                  <a:gd name="T0" fmla="*/ 0 w 21600"/>
                                  <a:gd name="T1" fmla="*/ 0 h 21600"/>
                                  <a:gd name="T2" fmla="*/ 21600 w 21600"/>
                                  <a:gd name="T3" fmla="*/ 21600 h 21600"/>
                                  <a:gd name="T4" fmla="*/ 0 w 21600"/>
                                  <a:gd name="T5" fmla="*/ 216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21600" h="21600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1929" y="0"/>
                                      <a:pt x="21600" y="9670"/>
                                      <a:pt x="21600" y="21600"/>
                                    </a:cubicBezTo>
                                  </a:path>
                                  <a:path w="21600" h="21600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1929" y="0"/>
                                      <a:pt x="21600" y="9670"/>
                                      <a:pt x="21600" y="21600"/>
                                    </a:cubicBezTo>
                                    <a:lnTo>
                                      <a:pt x="0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494" name="Group 8526"/>
                        <wpg:cNvGrpSpPr>
                          <a:grpSpLocks/>
                        </wpg:cNvGrpSpPr>
                        <wpg:grpSpPr bwMode="auto">
                          <a:xfrm>
                            <a:off x="8364" y="3285"/>
                            <a:ext cx="1151" cy="436"/>
                            <a:chOff x="8364" y="3285"/>
                            <a:chExt cx="1151" cy="436"/>
                          </a:xfrm>
                        </wpg:grpSpPr>
                        <wps:wsp>
                          <wps:cNvPr id="495" name="Rectangle 8527"/>
                          <wps:cNvSpPr>
                            <a:spLocks noChangeArrowheads="1"/>
                          </wps:cNvSpPr>
                          <wps:spPr bwMode="auto">
                            <a:xfrm>
                              <a:off x="8679" y="3285"/>
                              <a:ext cx="453" cy="436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6" name="Rectangle 8528"/>
                          <wps:cNvSpPr>
                            <a:spLocks noChangeArrowheads="1"/>
                          </wps:cNvSpPr>
                          <wps:spPr bwMode="auto">
                            <a:xfrm>
                              <a:off x="8750" y="3323"/>
                              <a:ext cx="296" cy="3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72B5A7D" w14:textId="77777777" w:rsidR="00E92894" w:rsidRPr="00197D3F" w:rsidRDefault="00E92894" w:rsidP="002C5265">
                                <w:r>
                                  <w:rPr>
                                    <w:sz w:val="24"/>
                                  </w:rPr>
                                  <w:t>=1</w:t>
                                </w:r>
                              </w:p>
                            </w:txbxContent>
                          </wps:txbx>
                          <wps:bodyPr rot="0" vert="horz" wrap="none" lIns="12700" tIns="12700" rIns="12700" bIns="12700" anchor="t" anchorCtr="0" upright="1">
                            <a:spAutoFit/>
                          </wps:bodyPr>
                        </wps:wsp>
                        <wps:wsp>
                          <wps:cNvPr id="497" name="Line 852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129" y="3521"/>
                              <a:ext cx="386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98" name="Line 853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364" y="3401"/>
                              <a:ext cx="31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99" name="Line 853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379" y="3581"/>
                              <a:ext cx="31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DC2A72" id="Group 8510" o:spid="_x0000_s1330" style="position:absolute;margin-left:268.9pt;margin-top:6.75pt;width:94.65pt;height:78.4pt;z-index:251652096" coordorigin="8157,3095" coordsize="1893,1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">
                <v:rect id="Rectangle 8511" o:spid="_x0000_s1331" style="position:absolute;left:9151;top:3627;width:660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" filled="f" stroked="f" strokeweight="1pt">
                  <v:textbox inset="1pt,1pt,1pt,1pt">
                    <w:txbxContent>
                      <w:p w14:paraId="3F62778A" w14:textId="77777777" w:rsidR="00E92894" w:rsidRDefault="00E92894" w:rsidP="002C5265">
                        <w:r>
                          <w:rPr>
                            <w:sz w:val="24"/>
                          </w:rPr>
                          <w:t>CEE</w:t>
                        </w:r>
                      </w:p>
                    </w:txbxContent>
                  </v:textbox>
                </v:rect>
                <v:rect id="Rectangle 8512" o:spid="_x0000_s1332" style="position:absolute;left:8157;top:3162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" filled="f" stroked="f" strokeweight="1pt">
                  <v:textbox inset="1pt,1pt,1pt,1pt">
                    <w:txbxContent>
                      <w:p w14:paraId="2F4CBF5D" w14:textId="77777777" w:rsidR="00E92894" w:rsidRDefault="00E92894" w:rsidP="002C5265">
                        <w:proofErr w:type="gramStart"/>
                        <w:r>
                          <w:rPr>
                            <w:sz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rect>
                <v:rect id="Rectangle 8513" o:spid="_x0000_s1333" style="position:absolute;left:8157;top:3486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" filled="f" stroked="f" strokeweight="1pt">
                  <v:textbox inset="1pt,1pt,1pt,1pt">
                    <w:txbxContent>
                      <w:p w14:paraId="391ABD65" w14:textId="77777777" w:rsidR="00E92894" w:rsidRDefault="00E92894" w:rsidP="002C5265">
                        <w:proofErr w:type="gramStart"/>
                        <w:r>
                          <w:rPr>
                            <w:sz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rect>
                <v:rect id="Rectangle 8514" o:spid="_x0000_s1334" style="position:absolute;left:9195;top:4260;width:855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" filled="f" stroked="f" strokeweight="1pt">
                  <v:textbox inset="1pt,1pt,1pt,1pt">
                    <w:txbxContent>
                      <w:p w14:paraId="31D0C8DD" w14:textId="77777777" w:rsidR="00E92894" w:rsidRDefault="00E92894" w:rsidP="002C5265">
                        <w:r>
                          <w:rPr>
                            <w:sz w:val="24"/>
                          </w:rPr>
                          <w:t>USA</w:t>
                        </w:r>
                      </w:p>
                    </w:txbxContent>
                  </v:textbox>
                </v:rect>
                <v:shape id="Text Box 8515" o:spid="_x0000_s1335" type="#_x0000_t202" style="position:absolute;left:9347;top:3095;width:36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" filled="f" stroked="f">
                  <v:textbox>
                    <w:txbxContent>
                      <w:p w14:paraId="45F31FC1" w14:textId="77777777" w:rsidR="00E92894" w:rsidRDefault="00E92894" w:rsidP="002C5265">
                        <w:r>
                          <w:t>L</w:t>
                        </w:r>
                      </w:p>
                    </w:txbxContent>
                  </v:textbox>
                </v:shape>
                <v:rect id="Rectangle 8516" o:spid="_x0000_s1336" style="position:absolute;left:8172;top:3888;width:147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" filled="f" stroked="f" strokeweight="1pt">
                  <v:textbox style="mso-fit-shape-to-text:t" inset="1pt,1pt,1pt,1pt">
                    <w:txbxContent>
                      <w:p w14:paraId="378D6860" w14:textId="77777777" w:rsidR="00E92894" w:rsidRDefault="00E92894" w:rsidP="002C5265">
                        <w:proofErr w:type="gramStart"/>
                        <w:r>
                          <w:rPr>
                            <w:sz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rect>
                <v:rect id="Rectangle 8517" o:spid="_x0000_s1337" style="position:absolute;left:8187;top:4166;width:161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" filled="f" stroked="f" strokeweight="1pt">
                  <v:textbox style="mso-fit-shape-to-text:t" inset="1pt,1pt,1pt,1pt">
                    <w:txbxContent>
                      <w:p w14:paraId="172EBB69" w14:textId="77777777" w:rsidR="00E92894" w:rsidRDefault="00E92894" w:rsidP="002C5265">
                        <w:proofErr w:type="gramStart"/>
                        <w:r>
                          <w:rPr>
                            <w:sz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rect>
                <v:group id="Group 8518" o:spid="_x0000_s1338" style="position:absolute;left:8420;top:3977;width:958;height:446" coordorigin="8420,3977" coordsize="958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Adt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3hZr+D3TDgCMv0BAAD//wMAUEsBAi0AFAAGAAgAAAAhANvh9svuAAAAhQEAABMAAAAAAAAA&#10;AAAAAAAAAAAAAFtDb250ZW50X1R5cGVzXS54bWxQSwECLQAUAAYACAAAACEAWvQsW78AAAAVAQAA&#10;CwAAAAAAAAAAAAAAAAAfAQAAX3JlbHMvLnJlbHNQSwECLQAUAAYACAAAACEAq9wHbcYAAADcAAAA&#10;DwAAAAAAAAAAAAAAAAAHAgAAZHJzL2Rvd25yZXYueG1sUEsFBgAAAAADAAMAtwAAAPoCAAAAAA==&#10;">
                  <v:line id="Line 8519" o:spid="_x0000_s1339" style="position:absolute;flip:x;visibility:visible;mso-wrap-style:square" from="8420,4107" to="8709,41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"/>
                  <v:line id="Line 8520" o:spid="_x0000_s1340" style="position:absolute;flip:x y;visibility:visible;mso-wrap-style:square" from="8439,4293" to="8724,4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"/>
                  <v:line id="Line 8521" o:spid="_x0000_s1341" style="position:absolute;flip:y;visibility:visible;mso-wrap-style:square" from="9138,4195" to="9378,4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"/>
                  <v:shape id="AutoShape 8522" o:spid="_x0000_s1342" type="#_x0000_t184" style="position:absolute;left:8669;top:3977;width:466;height:446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" adj="15481"/>
                  <v:group id="Group 8523" o:spid="_x0000_s1343" style="position:absolute;left:8585;top:4000;width:163;height:403" coordorigin="8732,2253" coordsize="118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AnE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DxHsPfmXAE5PIGAAD//wMAUEsBAi0AFAAGAAgAAAAhANvh9svuAAAAhQEAABMAAAAAAAAA&#10;AAAAAAAAAAAAAFtDb250ZW50X1R5cGVzXS54bWxQSwECLQAUAAYACAAAACEAWvQsW78AAAAVAQAA&#10;CwAAAAAAAAAAAAAAAAAfAQAAX3JlbHMvLnJlbHNQSwECLQAUAAYACAAAACEAoewJxMYAAADcAAAA&#10;DwAAAAAAAAAAAAAAAAAHAgAAZHJzL2Rvd25yZXYueG1sUEsFBgAAAAADAAMAtwAAAPoCAAAAAA==&#10;">
                    <v:shape id="Arc 8524" o:spid="_x0000_s1344" style="position:absolute;left:8732;top:2253;width:118;height:20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" path="m,nfc11929,,21600,9670,21600,21600em,nsc11929,,21600,9670,21600,21600l,21600,,xe" filled="f">
                      <v:path arrowok="t" o:extrusionok="f" o:connecttype="custom" o:connectlocs="0,0;118,202;0,202" o:connectangles="0,0,0"/>
                    </v:shape>
                    <v:shape id="Arc 8525" o:spid="_x0000_s1345" style="position:absolute;left:8732;top:2454;width:118;height:202;flip:y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" path="m,nfc11929,,21600,9670,21600,21600em,nsc11929,,21600,9670,21600,21600l,21600,,xe" filled="f">
                      <v:path arrowok="t" o:extrusionok="f" o:connecttype="custom" o:connectlocs="0,0;118,202;0,202" o:connectangles="0,0,0"/>
                    </v:shape>
                  </v:group>
                </v:group>
                <v:group id="Group 8526" o:spid="_x0000_s1346" style="position:absolute;left:8364;top:3285;width:1151;height:436" coordorigin="8364,3285" coordsize="1151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6pc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vC/g7E46A3P4CAAD//wMAUEsBAi0AFAAGAAgAAAAhANvh9svuAAAAhQEAABMAAAAAAAAA&#10;AAAAAAAAAAAAAFtDb250ZW50X1R5cGVzXS54bWxQSwECLQAUAAYACAAAACEAWvQsW78AAAAVAQAA&#10;CwAAAAAAAAAAAAAAAAAfAQAAX3JlbHMvLnJlbHNQSwECLQAUAAYACAAAACEAsZuqXMYAAADcAAAA&#10;DwAAAAAAAAAAAAAAAAAHAgAAZHJzL2Rvd25yZXYueG1sUEsFBgAAAAADAAMAtwAAAPoCAAAAAA==&#10;">
                  <v:rect id="Rectangle 8527" o:spid="_x0000_s1347" style="position:absolute;left:8679;top:3285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" filled="f" strokeweight="1pt"/>
                  <v:rect id="Rectangle 8528" o:spid="_x0000_s1348" style="position:absolute;left:8750;top:3323;width:296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" filled="f" stroked="f" strokeweight="1pt">
                    <v:textbox style="mso-fit-shape-to-text:t" inset="1pt,1pt,1pt,1pt">
                      <w:txbxContent>
                        <w:p w14:paraId="672B5A7D" w14:textId="77777777" w:rsidR="00E92894" w:rsidRPr="00197D3F" w:rsidRDefault="00E92894" w:rsidP="002C5265">
                          <w:r>
                            <w:rPr>
                              <w:sz w:val="24"/>
                            </w:rPr>
                            <w:t>=1</w:t>
                          </w:r>
                        </w:p>
                      </w:txbxContent>
                    </v:textbox>
                  </v:rect>
                  <v:line id="Line 8529" o:spid="_x0000_s1349" style="position:absolute;flip:x;visibility:visible;mso-wrap-style:square" from="9129,3521" to="9515,3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" strokeweight="1pt">
                    <v:stroke startarrowwidth="narrow" startarrowlength="short" endarrowwidth="narrow" endarrowlength="short"/>
                  </v:line>
                  <v:line id="Line 8530" o:spid="_x0000_s1350" style="position:absolute;flip:x;visibility:visible;mso-wrap-style:square" from="8364,3401" to="8675,3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" strokeweight="1pt">
                    <v:stroke startarrowwidth="narrow" startarrowlength="short" endarrowwidth="narrow" endarrowlength="short"/>
                  </v:line>
                  <v:line id="Line 8531" o:spid="_x0000_s1351" style="position:absolute;flip:x;visibility:visible;mso-wrap-style:square" from="8379,3581" to="8690,3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" strokeweight="1pt">
                    <v:stroke startarrowwidth="narrow" startarrowlength="short" endarrowwidth="narrow" endarrowlength="short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5840" behindDoc="0" locked="0" layoutInCell="0" allowOverlap="1" wp14:anchorId="009A6FF2" wp14:editId="4225FD27">
                <wp:simplePos x="0" y="0"/>
                <wp:positionH relativeFrom="column">
                  <wp:posOffset>1873885</wp:posOffset>
                </wp:positionH>
                <wp:positionV relativeFrom="paragraph">
                  <wp:posOffset>44450</wp:posOffset>
                </wp:positionV>
                <wp:extent cx="1139190" cy="998220"/>
                <wp:effectExtent l="0" t="0" r="0" b="0"/>
                <wp:wrapNone/>
                <wp:docPr id="477" name="Rectangle 8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9190" cy="998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single" w:sz="12" w:space="0" w:color="0070C0"/>
                                <w:left w:val="single" w:sz="12" w:space="0" w:color="0070C0"/>
                                <w:bottom w:val="single" w:sz="12" w:space="0" w:color="0070C0"/>
                                <w:right w:val="single" w:sz="12" w:space="0" w:color="0070C0"/>
                                <w:insideH w:val="single" w:sz="6" w:space="0" w:color="auto"/>
                                <w:insideV w:val="single" w:sz="6" w:space="0" w:color="auto"/>
                              </w:tblBorders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567"/>
                              <w:gridCol w:w="567"/>
                              <w:gridCol w:w="567"/>
                            </w:tblGrid>
                            <w:tr w:rsidR="00E92894" w14:paraId="72AFA15F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53703723" w14:textId="77777777" w:rsidR="00E92894" w:rsidRDefault="00E92894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a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130026BD" w14:textId="77777777" w:rsidR="00E92894" w:rsidRDefault="00E92894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b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07DADF27" w14:textId="77777777" w:rsidR="00E92894" w:rsidRDefault="00E92894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</w:t>
                                  </w:r>
                                </w:p>
                              </w:tc>
                            </w:tr>
                            <w:tr w:rsidR="00E92894" w14:paraId="7C3E78A7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56CEC148" w14:textId="77777777" w:rsidR="00E92894" w:rsidRDefault="00E92894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54D9C617" w14:textId="77777777" w:rsidR="00E92894" w:rsidRDefault="00E92894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41913F84" w14:textId="34BF29DD" w:rsidR="00E92894" w:rsidRPr="003516AC" w:rsidRDefault="00E92894" w:rsidP="00E24EE7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E92894" w14:paraId="0BE41BA8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03A7865F" w14:textId="77777777" w:rsidR="00E92894" w:rsidRDefault="00E92894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4CDAACF9" w14:textId="77777777" w:rsidR="00E92894" w:rsidRDefault="00E92894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7C2AAAB7" w14:textId="24B5E538" w:rsidR="00E92894" w:rsidRPr="003516AC" w:rsidRDefault="00E92894" w:rsidP="00E24EE7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E92894" w14:paraId="297D7520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4905A22B" w14:textId="77777777" w:rsidR="00E92894" w:rsidRDefault="00E92894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782B36EA" w14:textId="77777777" w:rsidR="00E92894" w:rsidRDefault="00E92894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2CE6B368" w14:textId="71275854" w:rsidR="00E92894" w:rsidRPr="003516AC" w:rsidRDefault="00E92894" w:rsidP="00E24EE7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E92894" w14:paraId="014B4C21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4D030605" w14:textId="77777777" w:rsidR="00E92894" w:rsidRDefault="00E92894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080ACCE7" w14:textId="77777777" w:rsidR="00E92894" w:rsidRDefault="00E92894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216380A7" w14:textId="0D747732" w:rsidR="00E92894" w:rsidRPr="003516AC" w:rsidRDefault="00E92894" w:rsidP="00E24EE7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0B45013" w14:textId="77777777" w:rsidR="00E92894" w:rsidRDefault="00E92894" w:rsidP="002C526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9A6FF2" id="Rectangle 8174" o:spid="_x0000_s1352" style="position:absolute;margin-left:147.55pt;margin-top:3.5pt;width:89.7pt;height:78.6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" o:allowincell="f" filled="f" stroked="f" strokeweight="1pt">
                <v:textbox inset="1pt,1pt,1pt,1pt">
                  <w:txbxContent>
                    <w:tbl>
                      <w:tblPr>
                        <w:tblW w:w="0" w:type="auto"/>
                        <w:tblBorders>
                          <w:top w:val="single" w:sz="12" w:space="0" w:color="0070C0"/>
                          <w:left w:val="single" w:sz="12" w:space="0" w:color="0070C0"/>
                          <w:bottom w:val="single" w:sz="12" w:space="0" w:color="0070C0"/>
                          <w:right w:val="single" w:sz="12" w:space="0" w:color="0070C0"/>
                          <w:insideH w:val="single" w:sz="6" w:space="0" w:color="auto"/>
                          <w:insideV w:val="single" w:sz="6" w:space="0" w:color="auto"/>
                        </w:tblBorders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567"/>
                        <w:gridCol w:w="567"/>
                        <w:gridCol w:w="567"/>
                      </w:tblGrid>
                      <w:tr w:rsidR="00E92894" w14:paraId="72AFA15F" w14:textId="77777777" w:rsidTr="00E24EE7">
                        <w:tc>
                          <w:tcPr>
                            <w:tcW w:w="567" w:type="dxa"/>
                          </w:tcPr>
                          <w:p w14:paraId="53703723" w14:textId="77777777" w:rsidR="00E92894" w:rsidRDefault="00E92894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130026BD" w14:textId="77777777" w:rsidR="00E92894" w:rsidRDefault="00E92894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b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07DADF27" w14:textId="77777777" w:rsidR="00E92894" w:rsidRDefault="00E92894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</w:t>
                            </w:r>
                          </w:p>
                        </w:tc>
                      </w:tr>
                      <w:tr w:rsidR="00E92894" w14:paraId="7C3E78A7" w14:textId="77777777" w:rsidTr="00E24EE7">
                        <w:tc>
                          <w:tcPr>
                            <w:tcW w:w="567" w:type="dxa"/>
                          </w:tcPr>
                          <w:p w14:paraId="56CEC148" w14:textId="77777777" w:rsidR="00E92894" w:rsidRDefault="00E92894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54D9C617" w14:textId="77777777" w:rsidR="00E92894" w:rsidRDefault="00E92894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41913F84" w14:textId="34BF29DD" w:rsidR="00E92894" w:rsidRPr="003516AC" w:rsidRDefault="00E92894" w:rsidP="00E24EE7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  <w:tr w:rsidR="00E92894" w14:paraId="0BE41BA8" w14:textId="77777777" w:rsidTr="00E24EE7">
                        <w:tc>
                          <w:tcPr>
                            <w:tcW w:w="567" w:type="dxa"/>
                          </w:tcPr>
                          <w:p w14:paraId="03A7865F" w14:textId="77777777" w:rsidR="00E92894" w:rsidRDefault="00E92894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4CDAACF9" w14:textId="77777777" w:rsidR="00E92894" w:rsidRDefault="00E92894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7C2AAAB7" w14:textId="24B5E538" w:rsidR="00E92894" w:rsidRPr="003516AC" w:rsidRDefault="00E92894" w:rsidP="00E24EE7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  <w:tr w:rsidR="00E92894" w14:paraId="297D7520" w14:textId="77777777" w:rsidTr="00E24EE7">
                        <w:tc>
                          <w:tcPr>
                            <w:tcW w:w="567" w:type="dxa"/>
                          </w:tcPr>
                          <w:p w14:paraId="4905A22B" w14:textId="77777777" w:rsidR="00E92894" w:rsidRDefault="00E92894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782B36EA" w14:textId="77777777" w:rsidR="00E92894" w:rsidRDefault="00E92894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2CE6B368" w14:textId="71275854" w:rsidR="00E92894" w:rsidRPr="003516AC" w:rsidRDefault="00E92894" w:rsidP="00E24EE7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  <w:tr w:rsidR="00E92894" w14:paraId="014B4C21" w14:textId="77777777" w:rsidTr="00E24EE7">
                        <w:tc>
                          <w:tcPr>
                            <w:tcW w:w="567" w:type="dxa"/>
                          </w:tcPr>
                          <w:p w14:paraId="4D030605" w14:textId="77777777" w:rsidR="00E92894" w:rsidRDefault="00E92894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080ACCE7" w14:textId="77777777" w:rsidR="00E92894" w:rsidRDefault="00E92894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216380A7" w14:textId="0D747732" w:rsidR="00E92894" w:rsidRPr="003516AC" w:rsidRDefault="00E92894" w:rsidP="00E24EE7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14:paraId="40B45013" w14:textId="77777777" w:rsidR="00E92894" w:rsidRDefault="00E92894" w:rsidP="002C5265"/>
                  </w:txbxContent>
                </v:textbox>
              </v:rect>
            </w:pict>
          </mc:Fallback>
        </mc:AlternateContent>
      </w:r>
    </w:p>
    <w:p w14:paraId="57BA7EB0" w14:textId="77777777" w:rsidR="002C5265" w:rsidRDefault="00534C80" w:rsidP="002C5265"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09B1ACB" wp14:editId="466D8A26">
                <wp:simplePos x="0" y="0"/>
                <wp:positionH relativeFrom="column">
                  <wp:posOffset>-162560</wp:posOffset>
                </wp:positionH>
                <wp:positionV relativeFrom="paragraph">
                  <wp:posOffset>8890</wp:posOffset>
                </wp:positionV>
                <wp:extent cx="1786255" cy="777240"/>
                <wp:effectExtent l="0" t="0" r="0" b="0"/>
                <wp:wrapNone/>
                <wp:docPr id="451" name="Group 8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6255" cy="777240"/>
                          <a:chOff x="453" y="2674"/>
                          <a:chExt cx="2813" cy="1224"/>
                        </a:xfrm>
                      </wpg:grpSpPr>
                      <wps:wsp>
                        <wps:cNvPr id="452" name="Oval 8546"/>
                        <wps:cNvSpPr>
                          <a:spLocks noChangeArrowheads="1"/>
                        </wps:cNvSpPr>
                        <wps:spPr bwMode="auto">
                          <a:xfrm>
                            <a:off x="2491" y="3214"/>
                            <a:ext cx="483" cy="4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Line 8547"/>
                        <wps:cNvCnPr>
                          <a:cxnSpLocks noChangeShapeType="1"/>
                        </wps:cNvCnPr>
                        <wps:spPr bwMode="auto">
                          <a:xfrm>
                            <a:off x="3266" y="2908"/>
                            <a:ext cx="0" cy="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8548"/>
                        <wps:cNvCnPr>
                          <a:cxnSpLocks noChangeShapeType="1"/>
                        </wps:cNvCnPr>
                        <wps:spPr bwMode="auto">
                          <a:xfrm flipV="1">
                            <a:off x="2571" y="3282"/>
                            <a:ext cx="322" cy="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8549"/>
                        <wps:cNvCnPr>
                          <a:cxnSpLocks noChangeShapeType="1"/>
                        </wps:cNvCnPr>
                        <wps:spPr bwMode="auto">
                          <a:xfrm>
                            <a:off x="2571" y="3282"/>
                            <a:ext cx="322" cy="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Text Box 8550"/>
                        <wps:cNvSpPr txBox="1">
                          <a:spLocks noChangeArrowheads="1"/>
                        </wps:cNvSpPr>
                        <wps:spPr bwMode="auto">
                          <a:xfrm>
                            <a:off x="2491" y="2803"/>
                            <a:ext cx="490" cy="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1C8273" w14:textId="77777777" w:rsidR="00E92894" w:rsidRPr="003516AC" w:rsidRDefault="00E92894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Line 8551"/>
                        <wps:cNvCnPr>
                          <a:cxnSpLocks noChangeShapeType="1"/>
                        </wps:cNvCnPr>
                        <wps:spPr bwMode="auto">
                          <a:xfrm>
                            <a:off x="453" y="2803"/>
                            <a:ext cx="0" cy="10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Line 8552"/>
                        <wps:cNvCnPr>
                          <a:cxnSpLocks noChangeShapeType="1"/>
                        </wps:cNvCnPr>
                        <wps:spPr bwMode="auto">
                          <a:xfrm>
                            <a:off x="468" y="3137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Line 8553"/>
                        <wps:cNvCnPr>
                          <a:cxnSpLocks noChangeShapeType="1"/>
                        </wps:cNvCnPr>
                        <wps:spPr bwMode="auto">
                          <a:xfrm flipV="1">
                            <a:off x="728" y="3137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Line 8554"/>
                        <wps:cNvCnPr>
                          <a:cxnSpLocks noChangeShapeType="1"/>
                        </wps:cNvCnPr>
                        <wps:spPr bwMode="auto">
                          <a:xfrm>
                            <a:off x="2000" y="3152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Line 8555"/>
                        <wps:cNvCnPr>
                          <a:cxnSpLocks noChangeShapeType="1"/>
                        </wps:cNvCnPr>
                        <wps:spPr bwMode="auto">
                          <a:xfrm>
                            <a:off x="1113" y="3744"/>
                            <a:ext cx="4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Line 8556"/>
                        <wps:cNvCnPr>
                          <a:cxnSpLocks noChangeShapeType="1"/>
                        </wps:cNvCnPr>
                        <wps:spPr bwMode="auto">
                          <a:xfrm flipV="1">
                            <a:off x="1598" y="3744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Text Box 8557"/>
                        <wps:cNvSpPr txBox="1">
                          <a:spLocks noChangeArrowheads="1"/>
                        </wps:cNvSpPr>
                        <wps:spPr bwMode="auto">
                          <a:xfrm>
                            <a:off x="1811" y="2674"/>
                            <a:ext cx="462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CDF814" w14:textId="77777777" w:rsidR="00E92894" w:rsidRPr="003516AC" w:rsidRDefault="00E92894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3516AC">
                                <w:rPr>
                                  <w:sz w:val="24"/>
                                  <w:szCs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Line 8558"/>
                        <wps:cNvCnPr>
                          <a:cxnSpLocks noChangeShapeType="1"/>
                        </wps:cNvCnPr>
                        <wps:spPr bwMode="auto">
                          <a:xfrm>
                            <a:off x="2000" y="3744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8559"/>
                        <wps:cNvCnPr>
                          <a:cxnSpLocks noChangeShapeType="1"/>
                        </wps:cNvCnPr>
                        <wps:spPr bwMode="auto">
                          <a:xfrm flipV="1">
                            <a:off x="2243" y="3152"/>
                            <a:ext cx="0" cy="5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8560"/>
                        <wps:cNvCnPr>
                          <a:cxnSpLocks noChangeShapeType="1"/>
                        </wps:cNvCnPr>
                        <wps:spPr bwMode="auto">
                          <a:xfrm flipH="1">
                            <a:off x="2258" y="3434"/>
                            <a:ext cx="21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8561"/>
                        <wps:cNvCnPr>
                          <a:cxnSpLocks noChangeShapeType="1"/>
                        </wps:cNvCnPr>
                        <wps:spPr bwMode="auto">
                          <a:xfrm>
                            <a:off x="712" y="3527"/>
                            <a:ext cx="416" cy="2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AutoShape 8562"/>
                        <wps:cNvCnPr>
                          <a:cxnSpLocks noChangeShapeType="1"/>
                        </wps:cNvCnPr>
                        <wps:spPr bwMode="auto">
                          <a:xfrm flipV="1">
                            <a:off x="750" y="3555"/>
                            <a:ext cx="0" cy="1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8563"/>
                        <wps:cNvCnPr>
                          <a:cxnSpLocks noChangeShapeType="1"/>
                        </wps:cNvCnPr>
                        <wps:spPr bwMode="auto">
                          <a:xfrm>
                            <a:off x="1130" y="3140"/>
                            <a:ext cx="48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Line 8564"/>
                        <wps:cNvCnPr>
                          <a:cxnSpLocks noChangeShapeType="1"/>
                        </wps:cNvCnPr>
                        <wps:spPr bwMode="auto">
                          <a:xfrm>
                            <a:off x="1597" y="2942"/>
                            <a:ext cx="416" cy="2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Text Box 8565"/>
                        <wps:cNvSpPr txBox="1">
                          <a:spLocks noChangeArrowheads="1"/>
                        </wps:cNvSpPr>
                        <wps:spPr bwMode="auto">
                          <a:xfrm>
                            <a:off x="702" y="2685"/>
                            <a:ext cx="411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631251" w14:textId="77777777" w:rsidR="00E92894" w:rsidRPr="00FB5B86" w:rsidRDefault="00E92894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FB5B86">
                                <w:rPr>
                                  <w:sz w:val="24"/>
                                  <w:szCs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AutoShape 8566"/>
                        <wps:cNvCnPr>
                          <a:cxnSpLocks noChangeShapeType="1"/>
                        </wps:cNvCnPr>
                        <wps:spPr bwMode="auto">
                          <a:xfrm flipV="1">
                            <a:off x="1620" y="2955"/>
                            <a:ext cx="0" cy="1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Line 8567"/>
                        <wps:cNvCnPr>
                          <a:cxnSpLocks noChangeShapeType="1"/>
                        </wps:cNvCnPr>
                        <wps:spPr bwMode="auto">
                          <a:xfrm>
                            <a:off x="453" y="3737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Line 8568"/>
                        <wps:cNvCnPr>
                          <a:cxnSpLocks noChangeShapeType="1"/>
                        </wps:cNvCnPr>
                        <wps:spPr bwMode="auto">
                          <a:xfrm>
                            <a:off x="2973" y="3422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Line 8569"/>
                        <wps:cNvCnPr>
                          <a:cxnSpLocks noChangeShapeType="1"/>
                        </wps:cNvCnPr>
                        <wps:spPr bwMode="auto">
                          <a:xfrm>
                            <a:off x="1788" y="3043"/>
                            <a:ext cx="0" cy="7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Line 8570"/>
                        <wps:cNvCnPr>
                          <a:cxnSpLocks noChangeShapeType="1"/>
                        </wps:cNvCnPr>
                        <wps:spPr bwMode="auto">
                          <a:xfrm>
                            <a:off x="918" y="3223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9B1ACB" id="Group 8545" o:spid="_x0000_s1353" style="position:absolute;margin-left:-12.8pt;margin-top:.7pt;width:140.65pt;height:61.2pt;z-index:251666432" coordorigin="453,2674" coordsize="2813,1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">
                <v:oval id="Oval 8546" o:spid="_x0000_s1354" style="position:absolute;left:2491;top:3214;width:483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"/>
                <v:line id="Line 8547" o:spid="_x0000_s1355" style="position:absolute;visibility:visible;mso-wrap-style:square" from="3266,2908" to="3266,3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"/>
                <v:line id="Line 8548" o:spid="_x0000_s1356" style="position:absolute;flip:y;visibility:visible;mso-wrap-style:square" from="2571,3282" to="2893,3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"/>
                <v:line id="Line 8549" o:spid="_x0000_s1357" style="position:absolute;visibility:visible;mso-wrap-style:square" from="2571,3282" to="2893,3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"/>
                <v:shape id="Text Box 8550" o:spid="_x0000_s1358" type="#_x0000_t202" style="position:absolute;left:2491;top:2803;width:490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" filled="f" stroked="f">
                  <v:textbox>
                    <w:txbxContent>
                      <w:p w14:paraId="621C8273" w14:textId="77777777" w:rsidR="00E92894" w:rsidRPr="003516AC" w:rsidRDefault="00E92894" w:rsidP="002C526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</w:t>
                        </w:r>
                      </w:p>
                    </w:txbxContent>
                  </v:textbox>
                </v:shape>
                <v:line id="Line 8551" o:spid="_x0000_s1359" style="position:absolute;visibility:visible;mso-wrap-style:square" from="453,2803" to="453,3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"/>
                <v:line id="Line 8552" o:spid="_x0000_s1360" style="position:absolute;visibility:visible;mso-wrap-style:square" from="468,3137" to="758,3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"/>
                <v:line id="Line 8553" o:spid="_x0000_s1361" style="position:absolute;flip:y;visibility:visible;mso-wrap-style:square" from="728,3137" to="1130,3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"/>
                <v:line id="Line 8554" o:spid="_x0000_s1362" style="position:absolute;visibility:visible;mso-wrap-style:square" from="2000,3152" to="2243,3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"/>
                <v:line id="Line 8555" o:spid="_x0000_s1363" style="position:absolute;visibility:visible;mso-wrap-style:square" from="1113,3744" to="1598,3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"/>
                <v:line id="Line 8556" o:spid="_x0000_s1364" style="position:absolute;flip:y;visibility:visible;mso-wrap-style:square" from="1598,3744" to="2000,3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"/>
                <v:shape id="Text Box 8557" o:spid="_x0000_s1365" type="#_x0000_t202" style="position:absolute;left:1811;top:2674;width:46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8ez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cvUI9zPxCMjsFwAA//8DAFBLAQItABQABgAIAAAAIQDb4fbL7gAAAIUBAAATAAAAAAAAAAAA&#10;AAAAAAAAAABbQ29udGVudF9UeXBlc10ueG1sUEsBAi0AFAAGAAgAAAAhAFr0LFu/AAAAFQEAAAsA&#10;AAAAAAAAAAAAAAAAHwEAAF9yZWxzLy5yZWxzUEsBAi0AFAAGAAgAAAAhAKwzx7PEAAAA3AAAAA8A&#10;AAAAAAAAAAAAAAAABwIAAGRycy9kb3ducmV2LnhtbFBLBQYAAAAAAwADALcAAAD4AgAAAAA=&#10;" filled="f" stroked="f">
                  <v:textbox>
                    <w:txbxContent>
                      <w:p w14:paraId="00CDF814" w14:textId="77777777" w:rsidR="00E92894" w:rsidRPr="003516AC" w:rsidRDefault="00E92894" w:rsidP="002C5265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3516AC">
                          <w:rPr>
                            <w:sz w:val="24"/>
                            <w:szCs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line id="Line 8558" o:spid="_x0000_s1366" style="position:absolute;visibility:visible;mso-wrap-style:square" from="2000,3744" to="2243,3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"/>
                <v:line id="Line 8559" o:spid="_x0000_s1367" style="position:absolute;flip:y;visibility:visible;mso-wrap-style:square" from="2243,3152" to="2243,3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"/>
                <v:line id="Line 8560" o:spid="_x0000_s1368" style="position:absolute;flip:x;visibility:visible;mso-wrap-style:square" from="2258,3434" to="2476,3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"/>
                <v:line id="Line 8561" o:spid="_x0000_s1369" style="position:absolute;visibility:visible;mso-wrap-style:square" from="712,3527" to="1128,3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"/>
                <v:shape id="AutoShape 8562" o:spid="_x0000_s1370" type="#_x0000_t32" style="position:absolute;left:750;top:3555;width:0;height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"/>
                <v:line id="Line 8563" o:spid="_x0000_s1371" style="position:absolute;visibility:visible;mso-wrap-style:square" from="1130,3140" to="1612,3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"/>
                <v:line id="Line 8564" o:spid="_x0000_s1372" style="position:absolute;visibility:visible;mso-wrap-style:square" from="1597,2942" to="2013,3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"/>
                <v:shape id="Text Box 8565" o:spid="_x0000_s1373" type="#_x0000_t202" style="position:absolute;left:702;top:2685;width:411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" filled="f" stroked="f">
                  <v:textbox>
                    <w:txbxContent>
                      <w:p w14:paraId="00631251" w14:textId="77777777" w:rsidR="00E92894" w:rsidRPr="00FB5B86" w:rsidRDefault="00E92894" w:rsidP="002C5265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FB5B86">
                          <w:rPr>
                            <w:sz w:val="24"/>
                            <w:szCs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AutoShape 8566" o:spid="_x0000_s1374" type="#_x0000_t32" style="position:absolute;left:1620;top:2955;width:0;height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"/>
                <v:line id="Line 8567" o:spid="_x0000_s1375" style="position:absolute;visibility:visible;mso-wrap-style:square" from="453,3737" to="743,3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"/>
                <v:line id="Line 8568" o:spid="_x0000_s1376" style="position:absolute;visibility:visible;mso-wrap-style:square" from="2973,3422" to="3263,3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"/>
                <v:line id="Line 8569" o:spid="_x0000_s1377" style="position:absolute;visibility:visible;mso-wrap-style:square" from="1788,3043" to="1788,37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">
                  <v:stroke dashstyle="dash"/>
                </v:line>
                <v:line id="Line 8570" o:spid="_x0000_s1378" style="position:absolute;visibility:visible;mso-wrap-style:square" from="918,3223" to="918,3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">
                  <v:stroke dashstyle="dash"/>
                </v:line>
              </v:group>
            </w:pict>
          </mc:Fallback>
        </mc:AlternateContent>
      </w:r>
    </w:p>
    <w:p w14:paraId="289B17C1" w14:textId="77777777" w:rsidR="002C5265" w:rsidRDefault="002C5265" w:rsidP="002C5265"/>
    <w:p w14:paraId="60EB1D94" w14:textId="77777777" w:rsidR="002C5265" w:rsidRDefault="002C5265" w:rsidP="002C5265"/>
    <w:p w14:paraId="36DAA822" w14:textId="77777777" w:rsidR="002C5265" w:rsidRDefault="00534C80" w:rsidP="002C5265"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62CFD05" wp14:editId="7359AA7E">
                <wp:simplePos x="0" y="0"/>
                <wp:positionH relativeFrom="column">
                  <wp:posOffset>4180205</wp:posOffset>
                </wp:positionH>
                <wp:positionV relativeFrom="paragraph">
                  <wp:posOffset>3810</wp:posOffset>
                </wp:positionV>
                <wp:extent cx="224790" cy="245745"/>
                <wp:effectExtent l="0" t="0" r="0" b="0"/>
                <wp:wrapNone/>
                <wp:docPr id="450" name="Text Box 8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3436C4" w14:textId="77777777" w:rsidR="00E92894" w:rsidRDefault="00E92894" w:rsidP="002C5265"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CFD05" id="Text Box 8678" o:spid="_x0000_s1379" type="#_x0000_t202" style="position:absolute;margin-left:329.15pt;margin-top:.3pt;width:17.7pt;height:19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" filled="f" stroked="f">
                <v:textbox>
                  <w:txbxContent>
                    <w:p w14:paraId="053436C4" w14:textId="77777777" w:rsidR="00E92894" w:rsidRDefault="00E92894" w:rsidP="002C5265"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 w14:paraId="7D70F35E" w14:textId="0D4A0579" w:rsidR="002C5265" w:rsidRDefault="002C5265" w:rsidP="002C5265"/>
    <w:p w14:paraId="7135673D" w14:textId="77777777" w:rsidR="002C5265" w:rsidRDefault="002C5265" w:rsidP="002C5265"/>
    <w:p w14:paraId="28C6865F" w14:textId="3421BC85" w:rsidR="002C5265" w:rsidRDefault="002C5265" w:rsidP="002C5265">
      <w:pPr>
        <w:rPr>
          <w:b/>
        </w:rPr>
      </w:pPr>
    </w:p>
    <w:p w14:paraId="631DC40D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07F702E3" w14:textId="77777777" w:rsidR="009F7B42" w:rsidRDefault="009F7B42" w:rsidP="002C5265">
      <w:pPr>
        <w:ind w:left="660" w:right="300"/>
        <w:jc w:val="both"/>
        <w:rPr>
          <w:b/>
          <w:bCs/>
          <w:color w:val="000000"/>
        </w:rPr>
      </w:pPr>
    </w:p>
    <w:p w14:paraId="2A3681FA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0825208D" w14:textId="2119B3EB" w:rsidR="00CD299F" w:rsidRDefault="00E92894" w:rsidP="002C5265">
      <w:pPr>
        <w:ind w:left="660" w:right="300"/>
        <w:jc w:val="both"/>
        <w:rPr>
          <w:b/>
          <w:bCs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F96F32" wp14:editId="4F405BB7">
                <wp:simplePos x="0" y="0"/>
                <wp:positionH relativeFrom="column">
                  <wp:posOffset>5426710</wp:posOffset>
                </wp:positionH>
                <wp:positionV relativeFrom="paragraph">
                  <wp:posOffset>132081</wp:posOffset>
                </wp:positionV>
                <wp:extent cx="1223645" cy="718820"/>
                <wp:effectExtent l="0" t="0" r="14605" b="24130"/>
                <wp:wrapNone/>
                <wp:docPr id="437" name="Rectangle 8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3645" cy="7188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169A3D5" w14:textId="71E91FC4" w:rsidR="00E92894" w:rsidRPr="00FB2815" w:rsidRDefault="00E92894" w:rsidP="002C5265">
                            <w:pPr>
                              <w:rPr>
                                <w:color w:val="FF0000"/>
                                <w:sz w:val="24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F96F32" id="Rectangle 8622" o:spid="_x0000_s1380" style="position:absolute;left:0;text-align:left;margin-left:427.3pt;margin-top:10.4pt;width:96.35pt;height:56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" filled="f" strokeweight="1pt">
                <v:textbox inset="1pt,1pt,1pt,1pt">
                  <w:txbxContent>
                    <w:p w14:paraId="1169A3D5" w14:textId="71E91FC4" w:rsidR="00E92894" w:rsidRPr="00FB2815" w:rsidRDefault="00E92894" w:rsidP="002C5265">
                      <w:pPr>
                        <w:rPr>
                          <w:color w:val="FF0000"/>
                          <w:sz w:val="24"/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35E74B4" w14:textId="12EEE419" w:rsidR="002C5265" w:rsidRPr="002E0559" w:rsidRDefault="00534C80" w:rsidP="002C5265">
      <w:pPr>
        <w:numPr>
          <w:ilvl w:val="0"/>
          <w:numId w:val="1"/>
        </w:numPr>
        <w:ind w:hanging="294"/>
        <w:rPr>
          <w:b/>
          <w:i/>
          <w:noProof/>
          <w:sz w:val="22"/>
          <w:szCs w:val="2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EADDF6" wp14:editId="71B15790">
                <wp:simplePos x="0" y="0"/>
                <wp:positionH relativeFrom="column">
                  <wp:posOffset>4466590</wp:posOffset>
                </wp:positionH>
                <wp:positionV relativeFrom="paragraph">
                  <wp:posOffset>158750</wp:posOffset>
                </wp:positionV>
                <wp:extent cx="819150" cy="323850"/>
                <wp:effectExtent l="0" t="0" r="0" b="0"/>
                <wp:wrapNone/>
                <wp:docPr id="436" name="Text Box 8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3238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BD48A0" w14:textId="77777777" w:rsidR="00E92894" w:rsidRDefault="00E92894" w:rsidP="002C5265">
                            <w:r w:rsidRPr="00C85011">
                              <w:rPr>
                                <w:color w:val="000000"/>
                              </w:rPr>
                              <w:t>Equation</w:t>
                            </w:r>
                            <w:r>
                              <w:rPr>
                                <w:color w:val="000000"/>
                              </w:rPr>
                              <w:t> 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ADDF6" id="Text Box 8596" o:spid="_x0000_s1381" type="#_x0000_t202" style="position:absolute;left:0;text-align:left;margin-left:351.7pt;margin-top:12.5pt;width:64.5pt;height:2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" stroked="f">
                <v:fill opacity="0"/>
                <v:textbox>
                  <w:txbxContent>
                    <w:p w14:paraId="5FBD48A0" w14:textId="77777777" w:rsidR="00E92894" w:rsidRDefault="00E92894" w:rsidP="002C5265">
                      <w:r w:rsidRPr="00C85011">
                        <w:rPr>
                          <w:color w:val="000000"/>
                        </w:rPr>
                        <w:t>Equation</w:t>
                      </w:r>
                      <w:r>
                        <w:rPr>
                          <w:color w:val="000000"/>
                        </w:rPr>
                        <w:t> :</w:t>
                      </w:r>
                    </w:p>
                  </w:txbxContent>
                </v:textbox>
              </v:shape>
            </w:pict>
          </mc:Fallback>
        </mc:AlternateContent>
      </w:r>
      <w:r w:rsidR="002C5265" w:rsidRPr="002E0559">
        <w:rPr>
          <w:b/>
          <w:i/>
          <w:noProof/>
          <w:sz w:val="22"/>
          <w:szCs w:val="22"/>
          <w:u w:val="single"/>
        </w:rPr>
        <w:t xml:space="preserve">Fonction </w:t>
      </w:r>
      <w:r w:rsidR="008678BB">
        <w:rPr>
          <w:b/>
          <w:i/>
          <w:noProof/>
          <w:sz w:val="22"/>
          <w:szCs w:val="22"/>
          <w:u w:val="single"/>
        </w:rPr>
        <w:t xml:space="preserve">NON OU </w:t>
      </w:r>
      <w:r w:rsidR="002C5265">
        <w:rPr>
          <w:b/>
          <w:i/>
          <w:noProof/>
          <w:sz w:val="22"/>
          <w:szCs w:val="22"/>
          <w:u w:val="single"/>
        </w:rPr>
        <w:t xml:space="preserve">EXCLUSIF </w:t>
      </w:r>
      <w:r w:rsidR="002C5265" w:rsidRPr="002E0559">
        <w:rPr>
          <w:b/>
          <w:i/>
          <w:noProof/>
          <w:sz w:val="22"/>
          <w:szCs w:val="22"/>
          <w:u w:val="single"/>
        </w:rPr>
        <w:t>(X</w:t>
      </w:r>
      <w:r w:rsidR="008678BB">
        <w:rPr>
          <w:b/>
          <w:i/>
          <w:noProof/>
          <w:sz w:val="22"/>
          <w:szCs w:val="22"/>
          <w:u w:val="single"/>
        </w:rPr>
        <w:t>N</w:t>
      </w:r>
      <w:r w:rsidR="002C5265" w:rsidRPr="002E0559">
        <w:rPr>
          <w:b/>
          <w:i/>
          <w:noProof/>
          <w:sz w:val="22"/>
          <w:szCs w:val="22"/>
          <w:u w:val="single"/>
        </w:rPr>
        <w:t xml:space="preserve">OR) : </w:t>
      </w:r>
    </w:p>
    <w:p w14:paraId="29AFC8B3" w14:textId="77777777" w:rsidR="002C5265" w:rsidRDefault="002C5265" w:rsidP="002C5265">
      <w:pPr>
        <w:ind w:right="3827"/>
      </w:pPr>
    </w:p>
    <w:p w14:paraId="57B3546A" w14:textId="1774A841" w:rsidR="002C5265" w:rsidRDefault="002C5265" w:rsidP="002C5265">
      <w:pPr>
        <w:ind w:right="3827"/>
      </w:pPr>
      <w:proofErr w:type="spellStart"/>
      <w:r>
        <w:t>L</w:t>
      </w:r>
      <w:proofErr w:type="spellEnd"/>
      <w:r>
        <w:t xml:space="preserve"> reproduit la somme logique d’une variable d’entrée a associée à une variable d’entrée b </w:t>
      </w:r>
      <w:r w:rsidRPr="003E5018">
        <w:t>et</w:t>
      </w:r>
      <w:r>
        <w:t xml:space="preserve"> au complément d’une variable d’entrée b associée au complément d’une variable d’entrée a</w:t>
      </w:r>
    </w:p>
    <w:p w14:paraId="15BA5B19" w14:textId="77777777" w:rsidR="002C5265" w:rsidRDefault="002C5265" w:rsidP="002C5265">
      <w:pPr>
        <w:ind w:right="3827"/>
      </w:pPr>
    </w:p>
    <w:p w14:paraId="294599D6" w14:textId="77777777" w:rsidR="002C5265" w:rsidRDefault="002C5265" w:rsidP="002C5265">
      <w:pPr>
        <w:ind w:right="3827"/>
      </w:pPr>
    </w:p>
    <w:p w14:paraId="6E2B72B8" w14:textId="77777777" w:rsidR="002C5265" w:rsidRDefault="00534C80" w:rsidP="002C5265"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97504" behindDoc="0" locked="0" layoutInCell="0" allowOverlap="1" wp14:anchorId="7DD235F5" wp14:editId="5ECF59A5">
                <wp:simplePos x="0" y="0"/>
                <wp:positionH relativeFrom="column">
                  <wp:posOffset>4648200</wp:posOffset>
                </wp:positionH>
                <wp:positionV relativeFrom="paragraph">
                  <wp:posOffset>71120</wp:posOffset>
                </wp:positionV>
                <wp:extent cx="461010" cy="395605"/>
                <wp:effectExtent l="0" t="0" r="0" b="0"/>
                <wp:wrapNone/>
                <wp:docPr id="434" name="Text Box 8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58D9FD" w14:textId="77777777" w:rsidR="00E92894" w:rsidRDefault="00E92894" w:rsidP="002C5265"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235F5" id="Text Box 8619" o:spid="_x0000_s1382" type="#_x0000_t202" style="position:absolute;margin-left:366pt;margin-top:5.6pt;width:36.3pt;height:31.1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" o:allowincell="f" filled="f" stroked="f">
                <v:textbox>
                  <w:txbxContent>
                    <w:p w14:paraId="1458D9FD" w14:textId="77777777" w:rsidR="00E92894" w:rsidRDefault="00E92894" w:rsidP="002C5265">
                      <w:proofErr w:type="gramStart"/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77024" behindDoc="0" locked="0" layoutInCell="0" allowOverlap="1" wp14:anchorId="65A881E9" wp14:editId="53AEF046">
                <wp:simplePos x="0" y="0"/>
                <wp:positionH relativeFrom="column">
                  <wp:posOffset>4866640</wp:posOffset>
                </wp:positionH>
                <wp:positionV relativeFrom="paragraph">
                  <wp:posOffset>130810</wp:posOffset>
                </wp:positionV>
                <wp:extent cx="0" cy="287655"/>
                <wp:effectExtent l="0" t="0" r="0" b="0"/>
                <wp:wrapNone/>
                <wp:docPr id="433" name="Line 8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876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04872B" id="Line 8599" o:spid="_x0000_s1026" style="position:absolute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3.2pt,10.3pt" to="383.2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" o:allowincell="f">
                <v:stroke endarrow="block"/>
              </v:line>
            </w:pict>
          </mc:Fallback>
        </mc:AlternateContent>
      </w:r>
      <w:r w:rsidR="002C5265">
        <w:t xml:space="preserve">Schéma électrique </w:t>
      </w:r>
      <w:r w:rsidR="002C5265">
        <w:tab/>
      </w:r>
      <w:r w:rsidR="002C5265">
        <w:tab/>
        <w:t xml:space="preserve">    Table de Vérité</w:t>
      </w:r>
      <w:r w:rsidR="002C5265">
        <w:tab/>
      </w:r>
      <w:r w:rsidR="002C5265">
        <w:tab/>
        <w:t>Logigramme</w:t>
      </w:r>
      <w:r w:rsidR="002C5265">
        <w:tab/>
      </w:r>
      <w:r w:rsidR="002C5265">
        <w:tab/>
      </w:r>
      <w:r w:rsidR="002C5265">
        <w:tab/>
        <w:t>Chronogramme</w:t>
      </w:r>
    </w:p>
    <w:p w14:paraId="13DCDDBB" w14:textId="77777777" w:rsidR="002C5265" w:rsidRDefault="00534C80" w:rsidP="002C5265"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94432" behindDoc="0" locked="0" layoutInCell="0" allowOverlap="1" wp14:anchorId="0C01ADDE" wp14:editId="79448564">
                <wp:simplePos x="0" y="0"/>
                <wp:positionH relativeFrom="column">
                  <wp:posOffset>5838190</wp:posOffset>
                </wp:positionH>
                <wp:positionV relativeFrom="paragraph">
                  <wp:posOffset>117475</wp:posOffset>
                </wp:positionV>
                <wp:extent cx="0" cy="1054100"/>
                <wp:effectExtent l="0" t="0" r="0" b="0"/>
                <wp:wrapNone/>
                <wp:docPr id="432" name="Line 8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105410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7E8FB9" id="Line 8616" o:spid="_x0000_s1026" style="position:absolute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9.7pt,9.25pt" to="459.7pt,9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" o:allowincell="f" strokeweight=".25pt">
                <v:stroke dashstyle="longDash"/>
              </v:lin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93408" behindDoc="0" locked="0" layoutInCell="0" allowOverlap="1" wp14:anchorId="09AA354B" wp14:editId="54BE56F8">
                <wp:simplePos x="0" y="0"/>
                <wp:positionH relativeFrom="column">
                  <wp:posOffset>5531485</wp:posOffset>
                </wp:positionH>
                <wp:positionV relativeFrom="paragraph">
                  <wp:posOffset>117475</wp:posOffset>
                </wp:positionV>
                <wp:extent cx="0" cy="1054100"/>
                <wp:effectExtent l="0" t="0" r="0" b="0"/>
                <wp:wrapNone/>
                <wp:docPr id="431" name="Line 8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105410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64AC7F" id="Line 8615" o:spid="_x0000_s1026" style="position:absolute;flip:x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5.55pt,9.25pt" to="435.55pt,9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" o:allowincell="f" strokeweight=".25pt">
                <v:stroke dashstyle="longDash"/>
              </v:lin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88288" behindDoc="0" locked="0" layoutInCell="0" allowOverlap="1" wp14:anchorId="4BEEAFFD" wp14:editId="251B5BDC">
                <wp:simplePos x="0" y="0"/>
                <wp:positionH relativeFrom="column">
                  <wp:posOffset>5838190</wp:posOffset>
                </wp:positionH>
                <wp:positionV relativeFrom="paragraph">
                  <wp:posOffset>117475</wp:posOffset>
                </wp:positionV>
                <wp:extent cx="0" cy="179705"/>
                <wp:effectExtent l="0" t="0" r="0" b="0"/>
                <wp:wrapNone/>
                <wp:docPr id="430" name="Line 8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ABB3FC" id="Line 8610" o:spid="_x0000_s1026" style="position:absolute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9.7pt,9.25pt" to="459.7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" o:allowincell="f" strokecolor="red" strokeweight="2.25pt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82144" behindDoc="0" locked="0" layoutInCell="0" allowOverlap="1" wp14:anchorId="6EA7D894" wp14:editId="259FD2C0">
                <wp:simplePos x="0" y="0"/>
                <wp:positionH relativeFrom="column">
                  <wp:posOffset>5275580</wp:posOffset>
                </wp:positionH>
                <wp:positionV relativeFrom="paragraph">
                  <wp:posOffset>117475</wp:posOffset>
                </wp:positionV>
                <wp:extent cx="0" cy="175895"/>
                <wp:effectExtent l="0" t="0" r="0" b="0"/>
                <wp:wrapNone/>
                <wp:docPr id="429" name="Line 8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589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512C00" id="Line 8604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5.4pt,9.25pt" to="415.4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" o:allowincell="f" strokecolor="red" strokeweight="2.25pt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81120" behindDoc="0" locked="0" layoutInCell="0" allowOverlap="1" wp14:anchorId="2418CA92" wp14:editId="7F64E2B1">
                <wp:simplePos x="0" y="0"/>
                <wp:positionH relativeFrom="column">
                  <wp:posOffset>5275580</wp:posOffset>
                </wp:positionH>
                <wp:positionV relativeFrom="paragraph">
                  <wp:posOffset>117475</wp:posOffset>
                </wp:positionV>
                <wp:extent cx="562610" cy="0"/>
                <wp:effectExtent l="0" t="0" r="0" b="0"/>
                <wp:wrapNone/>
                <wp:docPr id="428" name="Line 8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6261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61DF1F" id="Line 8603" o:spid="_x0000_s1026" style="position:absolute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5.4pt,9.25pt" to="459.7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" o:allowincell="f" strokecolor="red" strokeweight="2.25pt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42F8CE3" wp14:editId="5C59A36D">
                <wp:simplePos x="0" y="0"/>
                <wp:positionH relativeFrom="column">
                  <wp:posOffset>3415030</wp:posOffset>
                </wp:positionH>
                <wp:positionV relativeFrom="paragraph">
                  <wp:posOffset>85725</wp:posOffset>
                </wp:positionV>
                <wp:extent cx="1202055" cy="995680"/>
                <wp:effectExtent l="0" t="0" r="0" b="0"/>
                <wp:wrapNone/>
                <wp:docPr id="401" name="Group 8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2055" cy="995680"/>
                          <a:chOff x="6087" y="6727"/>
                          <a:chExt cx="1893" cy="1568"/>
                        </a:xfrm>
                      </wpg:grpSpPr>
                      <wpg:grpSp>
                        <wpg:cNvPr id="402" name="Group 8647"/>
                        <wpg:cNvGrpSpPr>
                          <a:grpSpLocks/>
                        </wpg:cNvGrpSpPr>
                        <wpg:grpSpPr bwMode="auto">
                          <a:xfrm>
                            <a:off x="7061" y="7760"/>
                            <a:ext cx="366" cy="135"/>
                            <a:chOff x="7061" y="7760"/>
                            <a:chExt cx="366" cy="135"/>
                          </a:xfrm>
                        </wpg:grpSpPr>
                        <wps:wsp>
                          <wps:cNvPr id="403" name="Oval 86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061" y="7760"/>
                              <a:ext cx="135" cy="13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4" name="Line 864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187" y="7827"/>
                              <a:ext cx="2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05" name="Group 8650"/>
                        <wpg:cNvGrpSpPr>
                          <a:grpSpLocks/>
                        </wpg:cNvGrpSpPr>
                        <wpg:grpSpPr bwMode="auto">
                          <a:xfrm>
                            <a:off x="6087" y="6727"/>
                            <a:ext cx="1893" cy="1568"/>
                            <a:chOff x="6087" y="6727"/>
                            <a:chExt cx="1893" cy="1568"/>
                          </a:xfrm>
                        </wpg:grpSpPr>
                        <wps:wsp>
                          <wps:cNvPr id="406" name="Rectangle 8651"/>
                          <wps:cNvSpPr>
                            <a:spLocks noChangeArrowheads="1"/>
                          </wps:cNvSpPr>
                          <wps:spPr bwMode="auto">
                            <a:xfrm>
                              <a:off x="7081" y="7259"/>
                              <a:ext cx="660" cy="4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75FA1AC" w14:textId="77777777" w:rsidR="00E92894" w:rsidRDefault="00E92894" w:rsidP="002C5265">
                                <w:r>
                                  <w:rPr>
                                    <w:sz w:val="24"/>
                                  </w:rPr>
                                  <w:t>CEE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7" name="Rectangle 8652"/>
                          <wps:cNvSpPr>
                            <a:spLocks noChangeArrowheads="1"/>
                          </wps:cNvSpPr>
                          <wps:spPr bwMode="auto">
                            <a:xfrm>
                              <a:off x="6087" y="6794"/>
                              <a:ext cx="319" cy="2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899F678" w14:textId="77777777" w:rsidR="00E92894" w:rsidRDefault="00E92894" w:rsidP="002C5265">
                                <w:proofErr w:type="gramStart"/>
                                <w:r>
                                  <w:rPr>
                                    <w:sz w:val="24"/>
                                  </w:rPr>
                                  <w:t>a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8" name="Rectangle 8653"/>
                          <wps:cNvSpPr>
                            <a:spLocks noChangeArrowheads="1"/>
                          </wps:cNvSpPr>
                          <wps:spPr bwMode="auto">
                            <a:xfrm>
                              <a:off x="6087" y="7118"/>
                              <a:ext cx="319" cy="2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9D19027" w14:textId="77777777" w:rsidR="00E92894" w:rsidRDefault="00E92894" w:rsidP="002C5265">
                                <w:proofErr w:type="gramStart"/>
                                <w:r>
                                  <w:rPr>
                                    <w:sz w:val="24"/>
                                  </w:rPr>
                                  <w:t>b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9" name="Rectangle 8654"/>
                          <wps:cNvSpPr>
                            <a:spLocks noChangeArrowheads="1"/>
                          </wps:cNvSpPr>
                          <wps:spPr bwMode="auto">
                            <a:xfrm>
                              <a:off x="7125" y="7892"/>
                              <a:ext cx="855" cy="4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F2A316F" w14:textId="77777777" w:rsidR="00E92894" w:rsidRDefault="00E92894" w:rsidP="002C5265">
                                <w:r>
                                  <w:rPr>
                                    <w:sz w:val="24"/>
                                  </w:rPr>
                                  <w:t>USA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0" name="Text Box 86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77" y="6727"/>
                              <a:ext cx="362" cy="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D2AC37" w14:textId="77777777" w:rsidR="00E92894" w:rsidRDefault="00E92894" w:rsidP="002C5265">
                                <w:r>
                                  <w:t>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" name="Rectangle 865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02" y="7520"/>
                              <a:ext cx="147" cy="3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A0E0745" w14:textId="77777777" w:rsidR="00E92894" w:rsidRDefault="00E92894" w:rsidP="002C5265">
                                <w:proofErr w:type="gramStart"/>
                                <w:r>
                                  <w:rPr>
                                    <w:sz w:val="24"/>
                                  </w:rPr>
                                  <w:t>a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none" lIns="12700" tIns="12700" rIns="12700" bIns="12700" anchor="t" anchorCtr="0" upright="1">
                            <a:spAutoFit/>
                          </wps:bodyPr>
                        </wps:wsp>
                        <wps:wsp>
                          <wps:cNvPr id="412" name="Rectangle 865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17" y="7798"/>
                              <a:ext cx="161" cy="3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741C622" w14:textId="77777777" w:rsidR="00E92894" w:rsidRDefault="00E92894" w:rsidP="002C5265">
                                <w:proofErr w:type="gramStart"/>
                                <w:r>
                                  <w:rPr>
                                    <w:sz w:val="24"/>
                                  </w:rPr>
                                  <w:t>b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none" lIns="12700" tIns="12700" rIns="12700" bIns="12700" anchor="t" anchorCtr="0" upright="1">
                            <a:spAutoFit/>
                          </wps:bodyPr>
                        </wps:wsp>
                        <wpg:grpSp>
                          <wpg:cNvPr id="413" name="Group 8658"/>
                          <wpg:cNvGrpSpPr>
                            <a:grpSpLocks/>
                          </wpg:cNvGrpSpPr>
                          <wpg:grpSpPr bwMode="auto">
                            <a:xfrm>
                              <a:off x="6350" y="7609"/>
                              <a:ext cx="715" cy="446"/>
                              <a:chOff x="6350" y="7609"/>
                              <a:chExt cx="715" cy="446"/>
                            </a:xfrm>
                          </wpg:grpSpPr>
                          <wps:wsp>
                            <wps:cNvPr id="414" name="Line 865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350" y="7739"/>
                                <a:ext cx="289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5" name="Line 8660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6369" y="7925"/>
                                <a:ext cx="28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6" name="AutoShape 8661"/>
                            <wps:cNvSpPr>
                              <a:spLocks noChangeArrowheads="1"/>
                            </wps:cNvSpPr>
                            <wps:spPr bwMode="auto">
                              <a:xfrm rot="10800000">
                                <a:off x="6599" y="7609"/>
                                <a:ext cx="466" cy="446"/>
                              </a:xfrm>
                              <a:prstGeom prst="moon">
                                <a:avLst>
                                  <a:gd name="adj" fmla="val 71671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17" name="Group 8662"/>
                            <wpg:cNvGrpSpPr>
                              <a:grpSpLocks/>
                            </wpg:cNvGrpSpPr>
                            <wpg:grpSpPr bwMode="auto">
                              <a:xfrm>
                                <a:off x="6515" y="7632"/>
                                <a:ext cx="163" cy="403"/>
                                <a:chOff x="8732" y="2253"/>
                                <a:chExt cx="118" cy="403"/>
                              </a:xfrm>
                            </wpg:grpSpPr>
                            <wps:wsp>
                              <wps:cNvPr id="418" name="Arc 86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32" y="2253"/>
                                  <a:ext cx="118" cy="202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9" name="Arc 8664"/>
                              <wps:cNvSpPr>
                                <a:spLocks/>
                              </wps:cNvSpPr>
                              <wps:spPr bwMode="auto">
                                <a:xfrm flipV="1">
                                  <a:off x="8732" y="2454"/>
                                  <a:ext cx="118" cy="202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420" name="Group 8665"/>
                          <wpg:cNvGrpSpPr>
                            <a:grpSpLocks/>
                          </wpg:cNvGrpSpPr>
                          <wpg:grpSpPr bwMode="auto">
                            <a:xfrm>
                              <a:off x="6294" y="6917"/>
                              <a:ext cx="768" cy="436"/>
                              <a:chOff x="6294" y="6917"/>
                              <a:chExt cx="768" cy="436"/>
                            </a:xfrm>
                          </wpg:grpSpPr>
                          <wps:wsp>
                            <wps:cNvPr id="421" name="Rectangle 86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9" y="6917"/>
                                <a:ext cx="453" cy="436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2" name="Rectangle 86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80" y="6955"/>
                                <a:ext cx="296" cy="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71540EF" w14:textId="77777777" w:rsidR="00E92894" w:rsidRPr="00197D3F" w:rsidRDefault="00E92894" w:rsidP="002C5265">
                                  <w:r>
                                    <w:rPr>
                                      <w:sz w:val="24"/>
                                    </w:rPr>
                                    <w:t>=1</w:t>
                                  </w:r>
                                </w:p>
                              </w:txbxContent>
                            </wps:txbx>
                            <wps:bodyPr rot="0" vert="horz" wrap="none" lIns="12700" tIns="12700" rIns="12700" bIns="12700" anchor="t" anchorCtr="0" upright="1">
                              <a:spAutoFit/>
                            </wps:bodyPr>
                          </wps:wsp>
                          <wps:wsp>
                            <wps:cNvPr id="423" name="Line 866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294" y="7033"/>
                                <a:ext cx="31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4" name="Line 866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309" y="7213"/>
                                <a:ext cx="31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425" name="Group 8670"/>
                        <wpg:cNvGrpSpPr>
                          <a:grpSpLocks/>
                        </wpg:cNvGrpSpPr>
                        <wpg:grpSpPr bwMode="auto">
                          <a:xfrm>
                            <a:off x="7061" y="7062"/>
                            <a:ext cx="366" cy="135"/>
                            <a:chOff x="7061" y="7760"/>
                            <a:chExt cx="366" cy="135"/>
                          </a:xfrm>
                        </wpg:grpSpPr>
                        <wps:wsp>
                          <wps:cNvPr id="426" name="Oval 8671"/>
                          <wps:cNvSpPr>
                            <a:spLocks noChangeArrowheads="1"/>
                          </wps:cNvSpPr>
                          <wps:spPr bwMode="auto">
                            <a:xfrm>
                              <a:off x="7061" y="7760"/>
                              <a:ext cx="135" cy="13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7" name="Line 867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187" y="7827"/>
                              <a:ext cx="2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2F8CE3" id="Group 8646" o:spid="_x0000_s1383" style="position:absolute;margin-left:268.9pt;margin-top:6.75pt;width:94.65pt;height:78.4pt;z-index:251674624" coordorigin="6087,6727" coordsize="1893,1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">
                <v:group id="Group 8647" o:spid="_x0000_s1384" style="position:absolute;left:7061;top:7760;width:366;height:135" coordorigin="7061,7760" coordsize="366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I0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vAcJfB7JhwBufkBAAD//wMAUEsBAi0AFAAGAAgAAAAhANvh9svuAAAAhQEAABMAAAAAAAAA&#10;AAAAAAAAAAAAAFtDb250ZW50X1R5cGVzXS54bWxQSwECLQAUAAYACAAAACEAWvQsW78AAAAVAQAA&#10;CwAAAAAAAAAAAAAAAAAfAQAAX3JlbHMvLnJlbHNQSwECLQAUAAYACAAAACEAuTQCNMYAAADcAAAA&#10;DwAAAAAAAAAAAAAAAAAHAgAAZHJzL2Rvd25yZXYueG1sUEsFBgAAAAADAAMAtwAAAPoCAAAAAA==&#10;">
                  <v:oval id="Oval 8648" o:spid="_x0000_s1385" style="position:absolute;left:7061;top:7760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" filled="f" strokeweight="1pt"/>
                  <v:line id="Line 8649" o:spid="_x0000_s1386" style="position:absolute;flip:y;visibility:visible;mso-wrap-style:square" from="7187,7827" to="7427,7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"/>
                </v:group>
                <v:group id="Group 8650" o:spid="_x0000_s1387" style="position:absolute;left:6087;top:6727;width:1893;height:1568" coordorigin="6087,6727" coordsize="1893,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ZpA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eL+D3TDgCcn0HAAD//wMAUEsBAi0AFAAGAAgAAAAhANvh9svuAAAAhQEAABMAAAAAAAAA&#10;AAAAAAAAAAAAAFtDb250ZW50X1R5cGVzXS54bWxQSwECLQAUAAYACAAAACEAWvQsW78AAAAVAQAA&#10;CwAAAAAAAAAAAAAAAAAfAQAAX3JlbHMvLnJlbHNQSwECLQAUAAYACAAAACEANt2aQMYAAADcAAAA&#10;DwAAAAAAAAAAAAAAAAAHAgAAZHJzL2Rvd25yZXYueG1sUEsFBgAAAAADAAMAtwAAAPoCAAAAAA==&#10;">
                  <v:rect id="Rectangle 8651" o:spid="_x0000_s1388" style="position:absolute;left:7081;top:7259;width:660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" filled="f" stroked="f" strokeweight="1pt">
                    <v:textbox inset="1pt,1pt,1pt,1pt">
                      <w:txbxContent>
                        <w:p w14:paraId="775FA1AC" w14:textId="77777777" w:rsidR="00E92894" w:rsidRDefault="00E92894" w:rsidP="002C5265">
                          <w:r>
                            <w:rPr>
                              <w:sz w:val="24"/>
                            </w:rPr>
                            <w:t>CEE</w:t>
                          </w:r>
                        </w:p>
                      </w:txbxContent>
                    </v:textbox>
                  </v:rect>
                  <v:rect id="Rectangle 8652" o:spid="_x0000_s1389" style="position:absolute;left:6087;top:6794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" filled="f" stroked="f" strokeweight="1pt">
                    <v:textbox inset="1pt,1pt,1pt,1pt">
                      <w:txbxContent>
                        <w:p w14:paraId="2899F678" w14:textId="77777777" w:rsidR="00E92894" w:rsidRDefault="00E92894" w:rsidP="002C5265">
                          <w:proofErr w:type="gramStart"/>
                          <w:r>
                            <w:rPr>
                              <w:sz w:val="24"/>
                            </w:rPr>
                            <w:t>a</w:t>
                          </w:r>
                          <w:proofErr w:type="gramEnd"/>
                        </w:p>
                      </w:txbxContent>
                    </v:textbox>
                  </v:rect>
                  <v:rect id="Rectangle 8653" o:spid="_x0000_s1390" style="position:absolute;left:6087;top:7118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" filled="f" stroked="f" strokeweight="1pt">
                    <v:textbox inset="1pt,1pt,1pt,1pt">
                      <w:txbxContent>
                        <w:p w14:paraId="19D19027" w14:textId="77777777" w:rsidR="00E92894" w:rsidRDefault="00E92894" w:rsidP="002C5265">
                          <w:proofErr w:type="gramStart"/>
                          <w:r>
                            <w:rPr>
                              <w:sz w:val="24"/>
                            </w:rPr>
                            <w:t>b</w:t>
                          </w:r>
                          <w:proofErr w:type="gramEnd"/>
                        </w:p>
                      </w:txbxContent>
                    </v:textbox>
                  </v:rect>
                  <v:rect id="Rectangle 8654" o:spid="_x0000_s1391" style="position:absolute;left:7125;top:7892;width:855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" filled="f" stroked="f" strokeweight="1pt">
                    <v:textbox inset="1pt,1pt,1pt,1pt">
                      <w:txbxContent>
                        <w:p w14:paraId="1F2A316F" w14:textId="77777777" w:rsidR="00E92894" w:rsidRDefault="00E92894" w:rsidP="002C5265">
                          <w:r>
                            <w:rPr>
                              <w:sz w:val="24"/>
                            </w:rPr>
                            <w:t>USA</w:t>
                          </w:r>
                        </w:p>
                      </w:txbxContent>
                    </v:textbox>
                  </v:rect>
                  <v:shape id="Text Box 8655" o:spid="_x0000_s1392" type="#_x0000_t202" style="position:absolute;left:7277;top:6727;width:36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" filled="f" stroked="f">
                    <v:textbox>
                      <w:txbxContent>
                        <w:p w14:paraId="7ED2AC37" w14:textId="77777777" w:rsidR="00E92894" w:rsidRDefault="00E92894" w:rsidP="002C5265">
                          <w:r>
                            <w:t>L</w:t>
                          </w:r>
                        </w:p>
                      </w:txbxContent>
                    </v:textbox>
                  </v:shape>
                  <v:rect id="Rectangle 8656" o:spid="_x0000_s1393" style="position:absolute;left:6102;top:7520;width:147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" filled="f" stroked="f" strokeweight="1pt">
                    <v:textbox style="mso-fit-shape-to-text:t" inset="1pt,1pt,1pt,1pt">
                      <w:txbxContent>
                        <w:p w14:paraId="0A0E0745" w14:textId="77777777" w:rsidR="00E92894" w:rsidRDefault="00E92894" w:rsidP="002C5265">
                          <w:proofErr w:type="gramStart"/>
                          <w:r>
                            <w:rPr>
                              <w:sz w:val="24"/>
                            </w:rPr>
                            <w:t>a</w:t>
                          </w:r>
                          <w:proofErr w:type="gramEnd"/>
                        </w:p>
                      </w:txbxContent>
                    </v:textbox>
                  </v:rect>
                  <v:rect id="Rectangle 8657" o:spid="_x0000_s1394" style="position:absolute;left:6117;top:7798;width:161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" filled="f" stroked="f" strokeweight="1pt">
                    <v:textbox style="mso-fit-shape-to-text:t" inset="1pt,1pt,1pt,1pt">
                      <w:txbxContent>
                        <w:p w14:paraId="5741C622" w14:textId="77777777" w:rsidR="00E92894" w:rsidRDefault="00E92894" w:rsidP="002C5265">
                          <w:proofErr w:type="gramStart"/>
                          <w:r>
                            <w:rPr>
                              <w:sz w:val="24"/>
                            </w:rPr>
                            <w:t>b</w:t>
                          </w:r>
                          <w:proofErr w:type="gramEnd"/>
                        </w:p>
                      </w:txbxContent>
                    </v:textbox>
                  </v:rect>
                  <v:group id="Group 8658" o:spid="_x0000_s1395" style="position:absolute;left:6350;top:7609;width:715;height:446" coordorigin="6350,7609" coordsize="715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TFy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ksLtTDgCcnkFAAD//wMAUEsBAi0AFAAGAAgAAAAhANvh9svuAAAAhQEAABMAAAAAAAAA&#10;AAAAAAAAAAAAAFtDb250ZW50X1R5cGVzXS54bWxQSwECLQAUAAYACAAAACEAWvQsW78AAAAVAQAA&#10;CwAAAAAAAAAAAAAAAAAfAQAAX3JlbHMvLnJlbHNQSwECLQAUAAYACAAAACEAU6ExcsYAAADcAAAA&#10;DwAAAAAAAAAAAAAAAAAHAgAAZHJzL2Rvd25yZXYueG1sUEsFBgAAAAADAAMAtwAAAPoCAAAAAA==&#10;">
                    <v:line id="Line 8659" o:spid="_x0000_s1396" style="position:absolute;flip:x;visibility:visible;mso-wrap-style:square" from="6350,7739" to="6639,77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"/>
                    <v:line id="Line 8660" o:spid="_x0000_s1397" style="position:absolute;flip:x y;visibility:visible;mso-wrap-style:square" from="6369,7925" to="6654,7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"/>
                    <v:shape id="AutoShape 8661" o:spid="_x0000_s1398" type="#_x0000_t184" style="position:absolute;left:6599;top:7609;width:466;height:446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" adj="15481"/>
                    <v:group id="Group 8662" o:spid="_x0000_s1399" style="position:absolute;left:6515;top:7632;width:163;height:403" coordorigin="8732,2253" coordsize="118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    <v:shape id="Arc 8663" o:spid="_x0000_s1400" style="position:absolute;left:8732;top:2253;width:118;height:20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" path="m,nfc11929,,21600,9670,21600,21600em,nsc11929,,21600,9670,21600,21600l,21600,,xe" filled="f">
                        <v:path arrowok="t" o:extrusionok="f" o:connecttype="custom" o:connectlocs="0,0;118,202;0,202" o:connectangles="0,0,0"/>
                      </v:shape>
                      <v:shape id="Arc 8664" o:spid="_x0000_s1401" style="position:absolute;left:8732;top:2454;width:118;height:202;flip:y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" path="m,nfc11929,,21600,9670,21600,21600em,nsc11929,,21600,9670,21600,21600l,21600,,xe" filled="f">
                        <v:path arrowok="t" o:extrusionok="f" o:connecttype="custom" o:connectlocs="0,0;118,202;0,202" o:connectangles="0,0,0"/>
                      </v:shape>
                    </v:group>
                  </v:group>
                  <v:group id="Group 8665" o:spid="_x0000_s1402" style="position:absolute;left:6294;top:6917;width:768;height:436" coordorigin="6294,6917" coordsize="768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2W4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">
                    <v:rect id="Rectangle 8666" o:spid="_x0000_s1403" style="position:absolute;left:6609;top:6917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" filled="f" strokeweight="1pt"/>
                    <v:rect id="Rectangle 8667" o:spid="_x0000_s1404" style="position:absolute;left:6680;top:6955;width:296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" filled="f" stroked="f" strokeweight="1pt">
                      <v:textbox style="mso-fit-shape-to-text:t" inset="1pt,1pt,1pt,1pt">
                        <w:txbxContent>
                          <w:p w14:paraId="671540EF" w14:textId="77777777" w:rsidR="00E92894" w:rsidRPr="00197D3F" w:rsidRDefault="00E92894" w:rsidP="002C5265">
                            <w:r>
                              <w:rPr>
                                <w:sz w:val="24"/>
                              </w:rPr>
                              <w:t>=1</w:t>
                            </w:r>
                          </w:p>
                        </w:txbxContent>
                      </v:textbox>
                    </v:rect>
                    <v:line id="Line 8668" o:spid="_x0000_s1405" style="position:absolute;flip:x;visibility:visible;mso-wrap-style:square" from="6294,7033" to="6605,7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" strokeweight="1pt">
                      <v:stroke startarrowwidth="narrow" startarrowlength="short" endarrowwidth="narrow" endarrowlength="short"/>
                    </v:line>
                    <v:line id="Line 8669" o:spid="_x0000_s1406" style="position:absolute;flip:x;visibility:visible;mso-wrap-style:square" from="6309,7213" to="6620,72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" strokeweight="1pt">
                      <v:stroke startarrowwidth="narrow" startarrowlength="short" endarrowwidth="narrow" endarrowlength="short"/>
                    </v:line>
                  </v:group>
                </v:group>
                <v:group id="Group 8670" o:spid="_x0000_s1407" style="position:absolute;left:7061;top:7062;width:366;height:135" coordorigin="7061,7760" coordsize="366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MYg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ZpPB7JhwBuf4BAAD//wMAUEsBAi0AFAAGAAgAAAAhANvh9svuAAAAhQEAABMAAAAAAAAA&#10;AAAAAAAAAAAAAFtDb250ZW50X1R5cGVzXS54bWxQSwECLQAUAAYACAAAACEAWvQsW78AAAAVAQAA&#10;CwAAAAAAAAAAAAAAAAAfAQAAX3JlbHMvLnJlbHNQSwECLQAUAAYACAAAACEAfWjGIMYAAADcAAAA&#10;DwAAAAAAAAAAAAAAAAAHAgAAZHJzL2Rvd25yZXYueG1sUEsFBgAAAAADAAMAtwAAAPoCAAAAAA==&#10;">
                  <v:oval id="Oval 8671" o:spid="_x0000_s1408" style="position:absolute;left:7061;top:7760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" filled="f" strokeweight="1pt"/>
                  <v:line id="Line 8672" o:spid="_x0000_s1409" style="position:absolute;flip:y;visibility:visible;mso-wrap-style:square" from="7187,7827" to="7427,7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"/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3DEE2D02" wp14:editId="75DF61A3">
                <wp:simplePos x="0" y="0"/>
                <wp:positionH relativeFrom="column">
                  <wp:posOffset>1873885</wp:posOffset>
                </wp:positionH>
                <wp:positionV relativeFrom="paragraph">
                  <wp:posOffset>44450</wp:posOffset>
                </wp:positionV>
                <wp:extent cx="1139190" cy="998220"/>
                <wp:effectExtent l="0" t="0" r="0" b="0"/>
                <wp:wrapNone/>
                <wp:docPr id="400" name="Rectangle 8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9190" cy="998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single" w:sz="12" w:space="0" w:color="0070C0"/>
                                <w:left w:val="single" w:sz="12" w:space="0" w:color="0070C0"/>
                                <w:bottom w:val="single" w:sz="12" w:space="0" w:color="0070C0"/>
                                <w:right w:val="single" w:sz="12" w:space="0" w:color="0070C0"/>
                                <w:insideH w:val="single" w:sz="6" w:space="0" w:color="auto"/>
                                <w:insideV w:val="single" w:sz="6" w:space="0" w:color="auto"/>
                              </w:tblBorders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567"/>
                              <w:gridCol w:w="567"/>
                              <w:gridCol w:w="567"/>
                            </w:tblGrid>
                            <w:tr w:rsidR="00E92894" w14:paraId="74A94739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1A2991F1" w14:textId="77777777" w:rsidR="00E92894" w:rsidRDefault="00E92894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a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47D0940E" w14:textId="77777777" w:rsidR="00E92894" w:rsidRDefault="00E92894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b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27CCBE32" w14:textId="77777777" w:rsidR="00E92894" w:rsidRDefault="00E92894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</w:t>
                                  </w:r>
                                </w:p>
                              </w:tc>
                            </w:tr>
                            <w:tr w:rsidR="00E92894" w14:paraId="5999881F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1D1E455A" w14:textId="77777777" w:rsidR="00E92894" w:rsidRDefault="00E92894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2D575A0C" w14:textId="77777777" w:rsidR="00E92894" w:rsidRDefault="00E92894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0B265BB9" w14:textId="680DB096" w:rsidR="00E92894" w:rsidRPr="003516AC" w:rsidRDefault="00E92894" w:rsidP="00E24EE7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E92894" w14:paraId="091438B2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7207E4C6" w14:textId="77777777" w:rsidR="00E92894" w:rsidRDefault="00E92894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33E08621" w14:textId="77777777" w:rsidR="00E92894" w:rsidRDefault="00E92894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47865FC1" w14:textId="703C509E" w:rsidR="00E92894" w:rsidRPr="003516AC" w:rsidRDefault="00E92894" w:rsidP="00E24EE7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E92894" w14:paraId="0D677AD5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67CFC660" w14:textId="77777777" w:rsidR="00E92894" w:rsidRDefault="00E92894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28FA362E" w14:textId="77777777" w:rsidR="00E92894" w:rsidRDefault="00E92894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21FD4C5E" w14:textId="54EDAD57" w:rsidR="00E92894" w:rsidRPr="003516AC" w:rsidRDefault="00E92894" w:rsidP="00E24EE7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E92894" w14:paraId="036FBBC1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55DFF832" w14:textId="77777777" w:rsidR="00E92894" w:rsidRDefault="00E92894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0C41868F" w14:textId="77777777" w:rsidR="00E92894" w:rsidRDefault="00E92894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48D3E11C" w14:textId="3D1FCAD5" w:rsidR="00E92894" w:rsidRPr="003516AC" w:rsidRDefault="00E92894" w:rsidP="00E24EE7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08280A6" w14:textId="77777777" w:rsidR="00E92894" w:rsidRDefault="00E92894" w:rsidP="002C526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EE2D02" id="Rectangle 8595" o:spid="_x0000_s1410" style="position:absolute;margin-left:147.55pt;margin-top:3.5pt;width:89.7pt;height:78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" o:allowincell="f" filled="f" stroked="f" strokeweight="1pt">
                <v:textbox inset="1pt,1pt,1pt,1pt">
                  <w:txbxContent>
                    <w:tbl>
                      <w:tblPr>
                        <w:tblW w:w="0" w:type="auto"/>
                        <w:tblBorders>
                          <w:top w:val="single" w:sz="12" w:space="0" w:color="0070C0"/>
                          <w:left w:val="single" w:sz="12" w:space="0" w:color="0070C0"/>
                          <w:bottom w:val="single" w:sz="12" w:space="0" w:color="0070C0"/>
                          <w:right w:val="single" w:sz="12" w:space="0" w:color="0070C0"/>
                          <w:insideH w:val="single" w:sz="6" w:space="0" w:color="auto"/>
                          <w:insideV w:val="single" w:sz="6" w:space="0" w:color="auto"/>
                        </w:tblBorders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567"/>
                        <w:gridCol w:w="567"/>
                        <w:gridCol w:w="567"/>
                      </w:tblGrid>
                      <w:tr w:rsidR="00E92894" w14:paraId="74A94739" w14:textId="77777777" w:rsidTr="00E24EE7">
                        <w:tc>
                          <w:tcPr>
                            <w:tcW w:w="567" w:type="dxa"/>
                          </w:tcPr>
                          <w:p w14:paraId="1A2991F1" w14:textId="77777777" w:rsidR="00E92894" w:rsidRDefault="00E92894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47D0940E" w14:textId="77777777" w:rsidR="00E92894" w:rsidRDefault="00E92894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b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27CCBE32" w14:textId="77777777" w:rsidR="00E92894" w:rsidRDefault="00E92894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</w:t>
                            </w:r>
                          </w:p>
                        </w:tc>
                      </w:tr>
                      <w:tr w:rsidR="00E92894" w14:paraId="5999881F" w14:textId="77777777" w:rsidTr="00E24EE7">
                        <w:tc>
                          <w:tcPr>
                            <w:tcW w:w="567" w:type="dxa"/>
                          </w:tcPr>
                          <w:p w14:paraId="1D1E455A" w14:textId="77777777" w:rsidR="00E92894" w:rsidRDefault="00E92894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2D575A0C" w14:textId="77777777" w:rsidR="00E92894" w:rsidRDefault="00E92894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0B265BB9" w14:textId="680DB096" w:rsidR="00E92894" w:rsidRPr="003516AC" w:rsidRDefault="00E92894" w:rsidP="00E24EE7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  <w:tr w:rsidR="00E92894" w14:paraId="091438B2" w14:textId="77777777" w:rsidTr="00E24EE7">
                        <w:tc>
                          <w:tcPr>
                            <w:tcW w:w="567" w:type="dxa"/>
                          </w:tcPr>
                          <w:p w14:paraId="7207E4C6" w14:textId="77777777" w:rsidR="00E92894" w:rsidRDefault="00E92894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33E08621" w14:textId="77777777" w:rsidR="00E92894" w:rsidRDefault="00E92894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47865FC1" w14:textId="703C509E" w:rsidR="00E92894" w:rsidRPr="003516AC" w:rsidRDefault="00E92894" w:rsidP="00E24EE7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  <w:tr w:rsidR="00E92894" w14:paraId="0D677AD5" w14:textId="77777777" w:rsidTr="00E24EE7">
                        <w:tc>
                          <w:tcPr>
                            <w:tcW w:w="567" w:type="dxa"/>
                          </w:tcPr>
                          <w:p w14:paraId="67CFC660" w14:textId="77777777" w:rsidR="00E92894" w:rsidRDefault="00E92894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28FA362E" w14:textId="77777777" w:rsidR="00E92894" w:rsidRDefault="00E92894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21FD4C5E" w14:textId="54EDAD57" w:rsidR="00E92894" w:rsidRPr="003516AC" w:rsidRDefault="00E92894" w:rsidP="00E24EE7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  <w:tr w:rsidR="00E92894" w14:paraId="036FBBC1" w14:textId="77777777" w:rsidTr="00E24EE7">
                        <w:tc>
                          <w:tcPr>
                            <w:tcW w:w="567" w:type="dxa"/>
                          </w:tcPr>
                          <w:p w14:paraId="55DFF832" w14:textId="77777777" w:rsidR="00E92894" w:rsidRDefault="00E92894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0C41868F" w14:textId="77777777" w:rsidR="00E92894" w:rsidRDefault="00E92894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48D3E11C" w14:textId="3D1FCAD5" w:rsidR="00E92894" w:rsidRPr="003516AC" w:rsidRDefault="00E92894" w:rsidP="00E24EE7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14:paraId="708280A6" w14:textId="77777777" w:rsidR="00E92894" w:rsidRDefault="00E92894" w:rsidP="002C5265"/>
                  </w:txbxContent>
                </v:textbox>
              </v:rect>
            </w:pict>
          </mc:Fallback>
        </mc:AlternateContent>
      </w:r>
    </w:p>
    <w:p w14:paraId="1B32FD2B" w14:textId="77777777" w:rsidR="002C5265" w:rsidRDefault="00534C80" w:rsidP="002C5265"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85216" behindDoc="0" locked="0" layoutInCell="0" allowOverlap="1" wp14:anchorId="6CDBCE71" wp14:editId="15B1B0A4">
                <wp:simplePos x="0" y="0"/>
                <wp:positionH relativeFrom="column">
                  <wp:posOffset>6247765</wp:posOffset>
                </wp:positionH>
                <wp:positionV relativeFrom="paragraph">
                  <wp:posOffset>102870</wp:posOffset>
                </wp:positionV>
                <wp:extent cx="0" cy="922655"/>
                <wp:effectExtent l="0" t="0" r="0" b="0"/>
                <wp:wrapNone/>
                <wp:docPr id="399" name="Line 8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2655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F380AE" id="Line 8607" o:spid="_x0000_s1026" style="position:absolute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1.95pt,8.1pt" to="491.95pt,8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" o:allowincell="f" strokeweight=".25pt">
                <v:stroke dashstyle="longDash"/>
              </v:lin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84192" behindDoc="0" locked="0" layoutInCell="0" allowOverlap="1" wp14:anchorId="53BA12CC" wp14:editId="5CD231F5">
                <wp:simplePos x="0" y="0"/>
                <wp:positionH relativeFrom="column">
                  <wp:posOffset>5275580</wp:posOffset>
                </wp:positionH>
                <wp:positionV relativeFrom="paragraph">
                  <wp:posOffset>102870</wp:posOffset>
                </wp:positionV>
                <wp:extent cx="0" cy="922655"/>
                <wp:effectExtent l="0" t="0" r="0" b="0"/>
                <wp:wrapNone/>
                <wp:docPr id="398" name="Line 8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922655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ADF784" id="Line 8606" o:spid="_x0000_s1026" style="position:absolute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5.4pt,8.1pt" to="415.4pt,8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" o:allowincell="f" strokeweight=".25pt">
                <v:stroke dashstyle="longDash"/>
              </v:lin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80096" behindDoc="0" locked="0" layoutInCell="0" allowOverlap="1" wp14:anchorId="769A18AE" wp14:editId="06D36E8E">
                <wp:simplePos x="0" y="0"/>
                <wp:positionH relativeFrom="column">
                  <wp:posOffset>5828665</wp:posOffset>
                </wp:positionH>
                <wp:positionV relativeFrom="paragraph">
                  <wp:posOffset>118745</wp:posOffset>
                </wp:positionV>
                <wp:extent cx="818515" cy="0"/>
                <wp:effectExtent l="0" t="0" r="0" b="0"/>
                <wp:wrapNone/>
                <wp:docPr id="397" name="Line 8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1851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6A7A11" id="Line 8602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8.95pt,9.35pt" to="523.4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" o:allowincell="f" strokecolor="red" strokeweight="2.25pt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79072" behindDoc="0" locked="0" layoutInCell="0" allowOverlap="1" wp14:anchorId="0CA23831" wp14:editId="7844FC4C">
                <wp:simplePos x="0" y="0"/>
                <wp:positionH relativeFrom="column">
                  <wp:posOffset>4866640</wp:posOffset>
                </wp:positionH>
                <wp:positionV relativeFrom="paragraph">
                  <wp:posOffset>127000</wp:posOffset>
                </wp:positionV>
                <wp:extent cx="426085" cy="0"/>
                <wp:effectExtent l="0" t="0" r="0" b="0"/>
                <wp:wrapNone/>
                <wp:docPr id="396" name="Line 8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08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84F474" id="Line 8601" o:spid="_x0000_s1026" style="position:absolute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3.2pt,10pt" to="416.7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" o:allowincell="f" strokecolor="red" strokeweight="2.25pt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76000" behindDoc="0" locked="0" layoutInCell="0" allowOverlap="1" wp14:anchorId="61868EA9" wp14:editId="098FF117">
                <wp:simplePos x="0" y="0"/>
                <wp:positionH relativeFrom="column">
                  <wp:posOffset>4876165</wp:posOffset>
                </wp:positionH>
                <wp:positionV relativeFrom="paragraph">
                  <wp:posOffset>127000</wp:posOffset>
                </wp:positionV>
                <wp:extent cx="1840865" cy="0"/>
                <wp:effectExtent l="0" t="0" r="0" b="0"/>
                <wp:wrapNone/>
                <wp:docPr id="395" name="Line 8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08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76DA57" id="Line 8598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3.95pt,10pt" to="528.9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" o:allowincell="f">
                <v:stroke endarrow="block"/>
              </v:lin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2CC508B" wp14:editId="7220AE08">
                <wp:simplePos x="0" y="0"/>
                <wp:positionH relativeFrom="column">
                  <wp:posOffset>-153035</wp:posOffset>
                </wp:positionH>
                <wp:positionV relativeFrom="paragraph">
                  <wp:posOffset>8890</wp:posOffset>
                </wp:positionV>
                <wp:extent cx="1776730" cy="777240"/>
                <wp:effectExtent l="0" t="0" r="0" b="0"/>
                <wp:wrapNone/>
                <wp:docPr id="369" name="Group 8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6730" cy="777240"/>
                          <a:chOff x="468" y="6836"/>
                          <a:chExt cx="2798" cy="1224"/>
                        </a:xfrm>
                      </wpg:grpSpPr>
                      <wps:wsp>
                        <wps:cNvPr id="370" name="Oval 8680"/>
                        <wps:cNvSpPr>
                          <a:spLocks noChangeArrowheads="1"/>
                        </wps:cNvSpPr>
                        <wps:spPr bwMode="auto">
                          <a:xfrm>
                            <a:off x="2491" y="7376"/>
                            <a:ext cx="483" cy="4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Line 8681"/>
                        <wps:cNvCnPr>
                          <a:cxnSpLocks noChangeShapeType="1"/>
                        </wps:cNvCnPr>
                        <wps:spPr bwMode="auto">
                          <a:xfrm>
                            <a:off x="3266" y="7070"/>
                            <a:ext cx="0" cy="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Line 8682"/>
                        <wps:cNvCnPr>
                          <a:cxnSpLocks noChangeShapeType="1"/>
                        </wps:cNvCnPr>
                        <wps:spPr bwMode="auto">
                          <a:xfrm flipV="1">
                            <a:off x="2571" y="7444"/>
                            <a:ext cx="322" cy="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Line 8683"/>
                        <wps:cNvCnPr>
                          <a:cxnSpLocks noChangeShapeType="1"/>
                        </wps:cNvCnPr>
                        <wps:spPr bwMode="auto">
                          <a:xfrm>
                            <a:off x="2571" y="7444"/>
                            <a:ext cx="322" cy="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Text Box 8684"/>
                        <wps:cNvSpPr txBox="1">
                          <a:spLocks noChangeArrowheads="1"/>
                        </wps:cNvSpPr>
                        <wps:spPr bwMode="auto">
                          <a:xfrm>
                            <a:off x="2491" y="6965"/>
                            <a:ext cx="490" cy="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1C0CC5" w14:textId="77777777" w:rsidR="00E92894" w:rsidRPr="003516AC" w:rsidRDefault="00E92894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Line 8685"/>
                        <wps:cNvCnPr>
                          <a:cxnSpLocks noChangeShapeType="1"/>
                        </wps:cNvCnPr>
                        <wps:spPr bwMode="auto">
                          <a:xfrm>
                            <a:off x="468" y="6965"/>
                            <a:ext cx="0" cy="10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Line 8686"/>
                        <wps:cNvCnPr>
                          <a:cxnSpLocks noChangeShapeType="1"/>
                        </wps:cNvCnPr>
                        <wps:spPr bwMode="auto">
                          <a:xfrm>
                            <a:off x="483" y="7299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Line 8687"/>
                        <wps:cNvCnPr>
                          <a:cxnSpLocks noChangeShapeType="1"/>
                        </wps:cNvCnPr>
                        <wps:spPr bwMode="auto">
                          <a:xfrm flipV="1">
                            <a:off x="743" y="7299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Line 8688"/>
                        <wps:cNvCnPr>
                          <a:cxnSpLocks noChangeShapeType="1"/>
                        </wps:cNvCnPr>
                        <wps:spPr bwMode="auto">
                          <a:xfrm>
                            <a:off x="1985" y="7299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Line 8689"/>
                        <wps:cNvCnPr>
                          <a:cxnSpLocks noChangeShapeType="1"/>
                        </wps:cNvCnPr>
                        <wps:spPr bwMode="auto">
                          <a:xfrm>
                            <a:off x="1128" y="7906"/>
                            <a:ext cx="4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Text Box 8690"/>
                        <wps:cNvSpPr txBox="1">
                          <a:spLocks noChangeArrowheads="1"/>
                        </wps:cNvSpPr>
                        <wps:spPr bwMode="auto">
                          <a:xfrm>
                            <a:off x="1826" y="6836"/>
                            <a:ext cx="462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CCFE57" w14:textId="77777777" w:rsidR="00E92894" w:rsidRPr="003516AC" w:rsidRDefault="00E92894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3516AC">
                                <w:rPr>
                                  <w:sz w:val="24"/>
                                  <w:szCs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Line 8691"/>
                        <wps:cNvCnPr>
                          <a:cxnSpLocks noChangeShapeType="1"/>
                        </wps:cNvCnPr>
                        <wps:spPr bwMode="auto">
                          <a:xfrm>
                            <a:off x="1985" y="7891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Line 8692"/>
                        <wps:cNvCnPr>
                          <a:cxnSpLocks noChangeShapeType="1"/>
                        </wps:cNvCnPr>
                        <wps:spPr bwMode="auto">
                          <a:xfrm flipV="1">
                            <a:off x="2228" y="7299"/>
                            <a:ext cx="0" cy="5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8693"/>
                        <wps:cNvCnPr>
                          <a:cxnSpLocks noChangeShapeType="1"/>
                        </wps:cNvCnPr>
                        <wps:spPr bwMode="auto">
                          <a:xfrm flipH="1">
                            <a:off x="2243" y="7581"/>
                            <a:ext cx="21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8694"/>
                        <wps:cNvCnPr>
                          <a:cxnSpLocks noChangeShapeType="1"/>
                        </wps:cNvCnPr>
                        <wps:spPr bwMode="auto">
                          <a:xfrm>
                            <a:off x="727" y="7689"/>
                            <a:ext cx="416" cy="2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AutoShape 8695"/>
                        <wps:cNvCnPr>
                          <a:cxnSpLocks noChangeShapeType="1"/>
                        </wps:cNvCnPr>
                        <wps:spPr bwMode="auto">
                          <a:xfrm flipV="1">
                            <a:off x="765" y="7717"/>
                            <a:ext cx="0" cy="1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8696"/>
                        <wps:cNvCnPr>
                          <a:cxnSpLocks noChangeShapeType="1"/>
                        </wps:cNvCnPr>
                        <wps:spPr bwMode="auto">
                          <a:xfrm>
                            <a:off x="1145" y="7302"/>
                            <a:ext cx="48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Text Box 8697"/>
                        <wps:cNvSpPr txBox="1">
                          <a:spLocks noChangeArrowheads="1"/>
                        </wps:cNvSpPr>
                        <wps:spPr bwMode="auto">
                          <a:xfrm>
                            <a:off x="717" y="6847"/>
                            <a:ext cx="411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CD0843" w14:textId="77777777" w:rsidR="00E92894" w:rsidRPr="00FB5B86" w:rsidRDefault="00E92894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FB5B86">
                                <w:rPr>
                                  <w:sz w:val="24"/>
                                  <w:szCs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Line 8698"/>
                        <wps:cNvCnPr>
                          <a:cxnSpLocks noChangeShapeType="1"/>
                        </wps:cNvCnPr>
                        <wps:spPr bwMode="auto">
                          <a:xfrm>
                            <a:off x="468" y="7899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8699"/>
                        <wps:cNvCnPr>
                          <a:cxnSpLocks noChangeShapeType="1"/>
                        </wps:cNvCnPr>
                        <wps:spPr bwMode="auto">
                          <a:xfrm>
                            <a:off x="2973" y="7584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Line 8700"/>
                        <wps:cNvCnPr>
                          <a:cxnSpLocks noChangeShapeType="1"/>
                        </wps:cNvCnPr>
                        <wps:spPr bwMode="auto">
                          <a:xfrm>
                            <a:off x="933" y="7385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Line 8701"/>
                        <wps:cNvCnPr>
                          <a:cxnSpLocks noChangeShapeType="1"/>
                        </wps:cNvCnPr>
                        <wps:spPr bwMode="auto">
                          <a:xfrm flipV="1">
                            <a:off x="1583" y="7299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Line 8702"/>
                        <wps:cNvCnPr>
                          <a:cxnSpLocks noChangeShapeType="1"/>
                        </wps:cNvCnPr>
                        <wps:spPr bwMode="auto">
                          <a:xfrm>
                            <a:off x="1567" y="7689"/>
                            <a:ext cx="416" cy="2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AutoShape 8703"/>
                        <wps:cNvCnPr>
                          <a:cxnSpLocks noChangeShapeType="1"/>
                        </wps:cNvCnPr>
                        <wps:spPr bwMode="auto">
                          <a:xfrm flipV="1">
                            <a:off x="1605" y="7717"/>
                            <a:ext cx="0" cy="1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Line 8704"/>
                        <wps:cNvCnPr>
                          <a:cxnSpLocks noChangeShapeType="1"/>
                        </wps:cNvCnPr>
                        <wps:spPr bwMode="auto">
                          <a:xfrm>
                            <a:off x="1773" y="7385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CC508B" id="Group 8679" o:spid="_x0000_s1411" style="position:absolute;margin-left:-12.05pt;margin-top:.7pt;width:139.9pt;height:61.2pt;z-index:251681792" coordorigin="468,6836" coordsize="2798,1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">
                <v:oval id="Oval 8680" o:spid="_x0000_s1412" style="position:absolute;left:2491;top:7376;width:483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"/>
                <v:line id="Line 8681" o:spid="_x0000_s1413" style="position:absolute;visibility:visible;mso-wrap-style:square" from="3266,7070" to="3266,8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"/>
                <v:line id="Line 8682" o:spid="_x0000_s1414" style="position:absolute;flip:y;visibility:visible;mso-wrap-style:square" from="2571,7444" to="2893,7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"/>
                <v:line id="Line 8683" o:spid="_x0000_s1415" style="position:absolute;visibility:visible;mso-wrap-style:square" from="2571,7444" to="2893,7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"/>
                <v:shape id="Text Box 8684" o:spid="_x0000_s1416" type="#_x0000_t202" style="position:absolute;left:2491;top:6965;width:490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QR/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v4yH8n4lHQM7uAAAA//8DAFBLAQItABQABgAIAAAAIQDb4fbL7gAAAIUBAAATAAAAAAAAAAAA&#10;AAAAAAAAAABbQ29udGVudF9UeXBlc10ueG1sUEsBAi0AFAAGAAgAAAAhAFr0LFu/AAAAFQEAAAsA&#10;AAAAAAAAAAAAAAAAHwEAAF9yZWxzLy5yZWxzUEsBAi0AFAAGAAgAAAAhAGapBH/EAAAA3AAAAA8A&#10;AAAAAAAAAAAAAAAABwIAAGRycy9kb3ducmV2LnhtbFBLBQYAAAAAAwADALcAAAD4AgAAAAA=&#10;" filled="f" stroked="f">
                  <v:textbox>
                    <w:txbxContent>
                      <w:p w14:paraId="461C0CC5" w14:textId="77777777" w:rsidR="00E92894" w:rsidRPr="003516AC" w:rsidRDefault="00E92894" w:rsidP="002C526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</w:t>
                        </w:r>
                      </w:p>
                    </w:txbxContent>
                  </v:textbox>
                </v:shape>
                <v:line id="Line 8685" o:spid="_x0000_s1417" style="position:absolute;visibility:visible;mso-wrap-style:square" from="468,6965" to="468,8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"/>
                <v:line id="Line 8686" o:spid="_x0000_s1418" style="position:absolute;visibility:visible;mso-wrap-style:square" from="483,7299" to="773,7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iCtxwAAANw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WzpxT+z8QjIJd/AAAA//8DAFBLAQItABQABgAIAAAAIQDb4fbL7gAAAIUBAAATAAAAAAAA&#10;AAAAAAAAAAAAAABbQ29udGVudF9UeXBlc10ueG1sUEsBAi0AFAAGAAgAAAAhAFr0LFu/AAAAFQEA&#10;AAsAAAAAAAAAAAAAAAAAHwEAAF9yZWxzLy5yZWxzUEsBAi0AFAAGAAgAAAAhAIOeIK3HAAAA3AAA&#10;AA8AAAAAAAAAAAAAAAAABwIAAGRycy9kb3ducmV2LnhtbFBLBQYAAAAAAwADALcAAAD7AgAAAAA=&#10;"/>
                <v:line id="Line 8687" o:spid="_x0000_s1419" style="position:absolute;flip:y;visibility:visible;mso-wrap-style:square" from="743,7299" to="1145,7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"/>
                <v:line id="Line 8688" o:spid="_x0000_s1420" style="position:absolute;visibility:visible;mso-wrap-style:square" from="1985,7299" to="2228,7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"/>
                <v:line id="Line 8689" o:spid="_x0000_s1421" style="position:absolute;visibility:visible;mso-wrap-style:square" from="1128,7906" to="1613,7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"/>
                <v:shape id="Text Box 8690" o:spid="_x0000_s1422" type="#_x0000_t202" style="position:absolute;left:1826;top:6836;width:46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" filled="f" stroked="f">
                  <v:textbox>
                    <w:txbxContent>
                      <w:p w14:paraId="77CCFE57" w14:textId="77777777" w:rsidR="00E92894" w:rsidRPr="003516AC" w:rsidRDefault="00E92894" w:rsidP="002C5265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3516AC">
                          <w:rPr>
                            <w:sz w:val="24"/>
                            <w:szCs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line id="Line 8691" o:spid="_x0000_s1423" style="position:absolute;visibility:visible;mso-wrap-style:square" from="1985,7891" to="2228,7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"/>
                <v:line id="Line 8692" o:spid="_x0000_s1424" style="position:absolute;flip:y;visibility:visible;mso-wrap-style:square" from="2228,7299" to="2228,7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"/>
                <v:line id="Line 8693" o:spid="_x0000_s1425" style="position:absolute;flip:x;visibility:visible;mso-wrap-style:square" from="2243,7581" to="2461,7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"/>
                <v:line id="Line 8694" o:spid="_x0000_s1426" style="position:absolute;visibility:visible;mso-wrap-style:square" from="727,7689" to="1143,7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"/>
                <v:shape id="AutoShape 8695" o:spid="_x0000_s1427" type="#_x0000_t32" style="position:absolute;left:765;top:7717;width:0;height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"/>
                <v:line id="Line 8696" o:spid="_x0000_s1428" style="position:absolute;visibility:visible;mso-wrap-style:square" from="1145,7302" to="1627,7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"/>
                <v:shape id="Text Box 8697" o:spid="_x0000_s1429" type="#_x0000_t202" style="position:absolute;left:717;top:6847;width:411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" filled="f" stroked="f">
                  <v:textbox>
                    <w:txbxContent>
                      <w:p w14:paraId="37CD0843" w14:textId="77777777" w:rsidR="00E92894" w:rsidRPr="00FB5B86" w:rsidRDefault="00E92894" w:rsidP="002C5265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FB5B86">
                          <w:rPr>
                            <w:sz w:val="24"/>
                            <w:szCs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line id="Line 8698" o:spid="_x0000_s1430" style="position:absolute;visibility:visible;mso-wrap-style:square" from="468,7899" to="758,7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"/>
                <v:line id="Line 8699" o:spid="_x0000_s1431" style="position:absolute;visibility:visible;mso-wrap-style:square" from="2973,7584" to="3263,7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"/>
                <v:line id="Line 8700" o:spid="_x0000_s1432" style="position:absolute;visibility:visible;mso-wrap-style:square" from="933,7385" to="933,7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">
                  <v:stroke dashstyle="dash"/>
                </v:line>
                <v:line id="Line 8701" o:spid="_x0000_s1433" style="position:absolute;flip:y;visibility:visible;mso-wrap-style:square" from="1583,7299" to="1985,7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"/>
                <v:line id="Line 8702" o:spid="_x0000_s1434" style="position:absolute;visibility:visible;mso-wrap-style:square" from="1567,7689" to="1983,7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"/>
                <v:shape id="AutoShape 8703" o:spid="_x0000_s1435" type="#_x0000_t32" style="position:absolute;left:1605;top:7717;width:0;height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"/>
                <v:line id="Line 8704" o:spid="_x0000_s1436" style="position:absolute;visibility:visible;mso-wrap-style:square" from="1773,7385" to="1773,7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">
                  <v:stroke dashstyle="dash"/>
                </v:line>
              </v:group>
            </w:pict>
          </mc:Fallback>
        </mc:AlternateContent>
      </w:r>
    </w:p>
    <w:p w14:paraId="0E2710DF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0" allowOverlap="1" wp14:anchorId="2B01A753" wp14:editId="6AC16F53">
                <wp:simplePos x="0" y="0"/>
                <wp:positionH relativeFrom="column">
                  <wp:posOffset>4654550</wp:posOffset>
                </wp:positionH>
                <wp:positionV relativeFrom="paragraph">
                  <wp:posOffset>63500</wp:posOffset>
                </wp:positionV>
                <wp:extent cx="460375" cy="394970"/>
                <wp:effectExtent l="0" t="0" r="0" b="0"/>
                <wp:wrapNone/>
                <wp:docPr id="368" name="Text Box 8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75" cy="394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75E2FF" w14:textId="77777777" w:rsidR="00E92894" w:rsidRDefault="00E92894" w:rsidP="002C5265">
                            <w:proofErr w:type="gramStart"/>
                            <w: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01A753" id="Text Box 8618" o:spid="_x0000_s1437" type="#_x0000_t202" style="position:absolute;margin-left:366.5pt;margin-top:5pt;width:36.25pt;height:31.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" o:allowincell="f" filled="f" stroked="f">
                <v:textbox>
                  <w:txbxContent>
                    <w:p w14:paraId="0075E2FF" w14:textId="77777777" w:rsidR="00E92894" w:rsidRDefault="00E92894" w:rsidP="002C5265">
                      <w:proofErr w:type="gramStart"/>
                      <w: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0BBF01F9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0" allowOverlap="1" wp14:anchorId="495C8B1E" wp14:editId="19D8BE43">
                <wp:simplePos x="0" y="0"/>
                <wp:positionH relativeFrom="column">
                  <wp:posOffset>6247765</wp:posOffset>
                </wp:positionH>
                <wp:positionV relativeFrom="paragraph">
                  <wp:posOffset>118110</wp:posOffset>
                </wp:positionV>
                <wp:extent cx="0" cy="179705"/>
                <wp:effectExtent l="0" t="0" r="0" b="0"/>
                <wp:wrapNone/>
                <wp:docPr id="367" name="Line 8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BBFDA2" id="Line 8613" o:spid="_x0000_s1026" style="position:absolute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1.95pt,9.3pt" to="491.9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" o:allowincell="f" strokecolor="#0070c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0" allowOverlap="1" wp14:anchorId="2677AC32" wp14:editId="2B07D487">
                <wp:simplePos x="0" y="0"/>
                <wp:positionH relativeFrom="column">
                  <wp:posOffset>5531485</wp:posOffset>
                </wp:positionH>
                <wp:positionV relativeFrom="paragraph">
                  <wp:posOffset>118110</wp:posOffset>
                </wp:positionV>
                <wp:extent cx="716280" cy="0"/>
                <wp:effectExtent l="0" t="0" r="0" b="0"/>
                <wp:wrapNone/>
                <wp:docPr id="366" name="Line 8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62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1130C5" id="Line 8612" o:spid="_x0000_s1026" style="position:absolute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5.55pt,9.3pt" to="491.9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" o:allowincell="f" strokecolor="#0070c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0" allowOverlap="1" wp14:anchorId="533D380B" wp14:editId="6670FDC2">
                <wp:simplePos x="0" y="0"/>
                <wp:positionH relativeFrom="column">
                  <wp:posOffset>4866640</wp:posOffset>
                </wp:positionH>
                <wp:positionV relativeFrom="paragraph">
                  <wp:posOffset>6350</wp:posOffset>
                </wp:positionV>
                <wp:extent cx="0" cy="287655"/>
                <wp:effectExtent l="0" t="0" r="0" b="0"/>
                <wp:wrapNone/>
                <wp:docPr id="365" name="Line 8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876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76B061" id="Line 8609" o:spid="_x0000_s1026" style="position:absolute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3.2pt,.5pt" to="383.2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" o:allowincell="f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0" allowOverlap="1" wp14:anchorId="6ABCC989" wp14:editId="17C3D698">
                <wp:simplePos x="0" y="0"/>
                <wp:positionH relativeFrom="column">
                  <wp:posOffset>5531485</wp:posOffset>
                </wp:positionH>
                <wp:positionV relativeFrom="paragraph">
                  <wp:posOffset>118110</wp:posOffset>
                </wp:positionV>
                <wp:extent cx="0" cy="179705"/>
                <wp:effectExtent l="0" t="0" r="0" b="0"/>
                <wp:wrapNone/>
                <wp:docPr id="364" name="Line 8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B25F0B" id="Line 8605" o:spid="_x0000_s1026" style="position:absolute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5.55pt,9.3pt" to="435.5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" o:allowincell="f" strokecolor="#0070c0" strokeweight="2.25pt"/>
            </w:pict>
          </mc:Fallback>
        </mc:AlternateContent>
      </w:r>
    </w:p>
    <w:p w14:paraId="39BB6175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96B158" wp14:editId="4F0C33E6">
                <wp:simplePos x="0" y="0"/>
                <wp:positionH relativeFrom="column">
                  <wp:posOffset>4199255</wp:posOffset>
                </wp:positionH>
                <wp:positionV relativeFrom="paragraph">
                  <wp:posOffset>4445</wp:posOffset>
                </wp:positionV>
                <wp:extent cx="224790" cy="245745"/>
                <wp:effectExtent l="0" t="0" r="0" b="0"/>
                <wp:wrapNone/>
                <wp:docPr id="363" name="Text Box 8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E270A2" w14:textId="77777777" w:rsidR="00E92894" w:rsidRDefault="00E92894" w:rsidP="002C5265"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6B158" id="Text Box 8677" o:spid="_x0000_s1438" type="#_x0000_t202" style="position:absolute;margin-left:330.65pt;margin-top:.35pt;width:17.7pt;height:19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" filled="f" stroked="f">
                <v:textbox>
                  <w:txbxContent>
                    <w:p w14:paraId="0EE270A2" w14:textId="77777777" w:rsidR="00E92894" w:rsidRDefault="00E92894" w:rsidP="002C5265"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 w14:paraId="6496A197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0" allowOverlap="1" wp14:anchorId="6D3D742A" wp14:editId="222FDE9D">
                <wp:simplePos x="0" y="0"/>
                <wp:positionH relativeFrom="column">
                  <wp:posOffset>4654550</wp:posOffset>
                </wp:positionH>
                <wp:positionV relativeFrom="paragraph">
                  <wp:posOffset>48260</wp:posOffset>
                </wp:positionV>
                <wp:extent cx="460375" cy="395605"/>
                <wp:effectExtent l="0" t="0" r="0" b="0"/>
                <wp:wrapNone/>
                <wp:docPr id="362" name="Text Box 8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75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29A9AB" w14:textId="77777777" w:rsidR="00E92894" w:rsidRDefault="00E92894" w:rsidP="002C5265"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D742A" id="Text Box 8617" o:spid="_x0000_s1439" type="#_x0000_t202" style="position:absolute;margin-left:366.5pt;margin-top:3.8pt;width:36.25pt;height:31.1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" o:allowincell="f" filled="f" stroked="f">
                <v:textbox>
                  <w:txbxContent>
                    <w:p w14:paraId="6129A9AB" w14:textId="77777777" w:rsidR="00E92894" w:rsidRDefault="00E92894" w:rsidP="002C5265"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0" allowOverlap="1" wp14:anchorId="7E0FD4A5" wp14:editId="217C01A2">
                <wp:simplePos x="0" y="0"/>
                <wp:positionH relativeFrom="column">
                  <wp:posOffset>6247765</wp:posOffset>
                </wp:positionH>
                <wp:positionV relativeFrom="paragraph">
                  <wp:posOffset>1905</wp:posOffset>
                </wp:positionV>
                <wp:extent cx="408940" cy="0"/>
                <wp:effectExtent l="0" t="0" r="0" b="0"/>
                <wp:wrapNone/>
                <wp:docPr id="361" name="Line 8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0894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0343DC" id="Line 8614" o:spid="_x0000_s1026" style="position:absolute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1.95pt,.15pt" to="524.1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" o:allowincell="f" strokecolor="#0070c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0" allowOverlap="1" wp14:anchorId="677F8152" wp14:editId="2D575A1A">
                <wp:simplePos x="0" y="0"/>
                <wp:positionH relativeFrom="column">
                  <wp:posOffset>4866640</wp:posOffset>
                </wp:positionH>
                <wp:positionV relativeFrom="paragraph">
                  <wp:posOffset>1905</wp:posOffset>
                </wp:positionV>
                <wp:extent cx="664845" cy="0"/>
                <wp:effectExtent l="0" t="0" r="0" b="0"/>
                <wp:wrapNone/>
                <wp:docPr id="360" name="Line 8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484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F8DD7F" id="Line 8611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3.2pt,.15pt" to="435.5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" o:allowincell="f" strokecolor="#0070c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0" allowOverlap="1" wp14:anchorId="57136125" wp14:editId="0B285E68">
                <wp:simplePos x="0" y="0"/>
                <wp:positionH relativeFrom="column">
                  <wp:posOffset>4866640</wp:posOffset>
                </wp:positionH>
                <wp:positionV relativeFrom="paragraph">
                  <wp:posOffset>1905</wp:posOffset>
                </wp:positionV>
                <wp:extent cx="1840865" cy="0"/>
                <wp:effectExtent l="0" t="0" r="0" b="0"/>
                <wp:wrapNone/>
                <wp:docPr id="359" name="Line 8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08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19CD57" id="Line 8608" o:spid="_x0000_s1026" style="position:absolute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3.2pt,.15pt" to="528.1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" o:allowincell="f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0" allowOverlap="1" wp14:anchorId="392DC398" wp14:editId="26BA6FC9">
                <wp:simplePos x="0" y="0"/>
                <wp:positionH relativeFrom="column">
                  <wp:posOffset>4866640</wp:posOffset>
                </wp:positionH>
                <wp:positionV relativeFrom="paragraph">
                  <wp:posOffset>109855</wp:posOffset>
                </wp:positionV>
                <wp:extent cx="0" cy="287655"/>
                <wp:effectExtent l="0" t="0" r="0" b="0"/>
                <wp:wrapNone/>
                <wp:docPr id="358" name="Line 8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876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F196C7" id="Line 8600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3.2pt,8.65pt" to="383.2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" o:allowincell="f">
                <v:stroke endarrow="block"/>
              </v:line>
            </w:pict>
          </mc:Fallback>
        </mc:AlternateContent>
      </w:r>
    </w:p>
    <w:p w14:paraId="01C200C4" w14:textId="15C956A5" w:rsidR="002C5265" w:rsidRDefault="002C5265" w:rsidP="002C5265"/>
    <w:p w14:paraId="0AA409B1" w14:textId="77777777" w:rsidR="002C5265" w:rsidRDefault="00534C80" w:rsidP="002C5265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0" allowOverlap="1" wp14:anchorId="03705FD3" wp14:editId="3148C6C6">
                <wp:simplePos x="0" y="0"/>
                <wp:positionH relativeFrom="column">
                  <wp:posOffset>4866005</wp:posOffset>
                </wp:positionH>
                <wp:positionV relativeFrom="paragraph">
                  <wp:posOffset>105410</wp:posOffset>
                </wp:positionV>
                <wp:extent cx="1841500" cy="0"/>
                <wp:effectExtent l="0" t="0" r="0" b="0"/>
                <wp:wrapNone/>
                <wp:docPr id="346" name="Line 8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1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F92AAA" id="Line 8620" o:spid="_x0000_s1026" style="position:absolute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3.15pt,8.3pt" to="528.1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" o:allowincell="f">
                <v:stroke endarrow="block"/>
              </v:line>
            </w:pict>
          </mc:Fallback>
        </mc:AlternateContent>
      </w:r>
    </w:p>
    <w:p w14:paraId="52147E67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7742219A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3F100CF4" w14:textId="77777777" w:rsidR="00860A15" w:rsidRDefault="00860A15" w:rsidP="002C5265">
      <w:pPr>
        <w:ind w:left="660" w:right="300"/>
        <w:jc w:val="both"/>
        <w:rPr>
          <w:b/>
          <w:bCs/>
          <w:color w:val="000000"/>
        </w:rPr>
      </w:pPr>
    </w:p>
    <w:p w14:paraId="65CDB7CB" w14:textId="77777777" w:rsidR="00CD299F" w:rsidRDefault="00CD299F" w:rsidP="002C5265">
      <w:pPr>
        <w:ind w:left="660" w:right="300"/>
        <w:jc w:val="both"/>
        <w:rPr>
          <w:b/>
          <w:bCs/>
          <w:color w:val="000000"/>
        </w:rPr>
        <w:sectPr w:rsidR="00CD299F" w:rsidSect="00860A15">
          <w:headerReference w:type="default" r:id="rId7"/>
          <w:footerReference w:type="default" r:id="rId8"/>
          <w:headerReference w:type="first" r:id="rId9"/>
          <w:footerReference w:type="first" r:id="rId10"/>
          <w:type w:val="continuous"/>
          <w:pgSz w:w="11907" w:h="16840" w:code="9"/>
          <w:pgMar w:top="567" w:right="567" w:bottom="851" w:left="709" w:header="680" w:footer="629" w:gutter="0"/>
          <w:cols w:space="720"/>
          <w:titlePg/>
          <w:docGrid w:linePitch="272"/>
        </w:sectPr>
      </w:pPr>
    </w:p>
    <w:p w14:paraId="2010C7B5" w14:textId="77777777" w:rsidR="00860A15" w:rsidRDefault="00860A15" w:rsidP="002C5265">
      <w:pPr>
        <w:ind w:left="660" w:right="300"/>
        <w:jc w:val="both"/>
        <w:rPr>
          <w:b/>
          <w:bCs/>
          <w:color w:val="000000"/>
        </w:rPr>
      </w:pPr>
    </w:p>
    <w:p w14:paraId="3ECA1FE1" w14:textId="77777777" w:rsidR="00860A15" w:rsidRDefault="00860A15" w:rsidP="002C5265">
      <w:pPr>
        <w:ind w:left="660" w:right="300"/>
        <w:jc w:val="both"/>
        <w:rPr>
          <w:b/>
          <w:bCs/>
          <w:color w:val="000000"/>
        </w:rPr>
      </w:pPr>
    </w:p>
    <w:p w14:paraId="6B35CC42" w14:textId="77777777" w:rsidR="002C5265" w:rsidRPr="00CD299F" w:rsidRDefault="002C5265" w:rsidP="00CD299F">
      <w:pPr>
        <w:shd w:val="clear" w:color="auto" w:fill="C2D69B"/>
        <w:overflowPunct/>
        <w:autoSpaceDE/>
        <w:autoSpaceDN/>
        <w:adjustRightInd/>
        <w:spacing w:before="120"/>
        <w:ind w:right="-1" w:firstLine="284"/>
        <w:jc w:val="both"/>
        <w:textAlignment w:val="auto"/>
        <w:rPr>
          <w:rFonts w:ascii="Calibri" w:eastAsia="Calibri" w:hAnsi="Calibri"/>
          <w:b/>
          <w:bCs/>
          <w:sz w:val="24"/>
          <w:szCs w:val="24"/>
          <w:lang w:eastAsia="en-US"/>
        </w:rPr>
      </w:pPr>
      <w:r w:rsidRPr="00CD299F">
        <w:rPr>
          <w:rFonts w:ascii="Calibri" w:eastAsia="Calibri" w:hAnsi="Calibri"/>
          <w:b/>
          <w:bCs/>
          <w:sz w:val="24"/>
          <w:szCs w:val="24"/>
          <w:lang w:eastAsia="en-US"/>
        </w:rPr>
        <w:t>Travaux dirigés : Méthode de résolution et Règles</w:t>
      </w:r>
    </w:p>
    <w:p w14:paraId="09E9F1CC" w14:textId="77777777" w:rsidR="002C5265" w:rsidRPr="009D16EE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6EEDCF49" w14:textId="77777777" w:rsidR="002C5265" w:rsidRPr="00B87614" w:rsidRDefault="002C5265" w:rsidP="002C5265">
      <w:pPr>
        <w:numPr>
          <w:ilvl w:val="0"/>
          <w:numId w:val="1"/>
        </w:numPr>
        <w:ind w:hanging="294"/>
        <w:rPr>
          <w:b/>
          <w:i/>
          <w:noProof/>
          <w:sz w:val="22"/>
          <w:szCs w:val="22"/>
          <w:u w:val="single"/>
        </w:rPr>
      </w:pPr>
      <w:r w:rsidRPr="00B87614">
        <w:rPr>
          <w:b/>
          <w:i/>
          <w:noProof/>
          <w:sz w:val="22"/>
          <w:szCs w:val="22"/>
          <w:u w:val="single"/>
        </w:rPr>
        <w:t>Etablissement d’une équation à partir d’un schéma à contacts :</w:t>
      </w:r>
    </w:p>
    <w:p w14:paraId="34361BDB" w14:textId="77777777" w:rsidR="002C5265" w:rsidRDefault="00534C80" w:rsidP="002C5265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0" allowOverlap="1" wp14:anchorId="181CCB84" wp14:editId="4FFE6648">
                <wp:simplePos x="0" y="0"/>
                <wp:positionH relativeFrom="column">
                  <wp:posOffset>5178425</wp:posOffset>
                </wp:positionH>
                <wp:positionV relativeFrom="paragraph">
                  <wp:posOffset>290830</wp:posOffset>
                </wp:positionV>
                <wp:extent cx="306705" cy="260350"/>
                <wp:effectExtent l="0" t="0" r="0" b="0"/>
                <wp:wrapNone/>
                <wp:docPr id="345" name="Oval 8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6705" cy="2603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C19D4B" id="Oval 8800" o:spid="_x0000_s1026" style="position:absolute;margin-left:407.75pt;margin-top:22.9pt;width:24.15pt;height:2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9440" behindDoc="0" locked="0" layoutInCell="0" allowOverlap="1" wp14:anchorId="7191927F" wp14:editId="6DA6B584">
                <wp:simplePos x="0" y="0"/>
                <wp:positionH relativeFrom="column">
                  <wp:posOffset>5484495</wp:posOffset>
                </wp:positionH>
                <wp:positionV relativeFrom="paragraph">
                  <wp:posOffset>422910</wp:posOffset>
                </wp:positionV>
                <wp:extent cx="184150" cy="0"/>
                <wp:effectExtent l="0" t="0" r="0" b="0"/>
                <wp:wrapNone/>
                <wp:docPr id="344" name="Line 8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1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E1C077" id="Line 8813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1.85pt,33.3pt" to="446.35pt,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9200" behindDoc="0" locked="0" layoutInCell="0" allowOverlap="1" wp14:anchorId="461FA6AA" wp14:editId="2F8E6F3B">
                <wp:simplePos x="0" y="0"/>
                <wp:positionH relativeFrom="column">
                  <wp:posOffset>5229225</wp:posOffset>
                </wp:positionH>
                <wp:positionV relativeFrom="paragraph">
                  <wp:posOffset>334010</wp:posOffset>
                </wp:positionV>
                <wp:extent cx="204470" cy="173990"/>
                <wp:effectExtent l="0" t="0" r="0" b="0"/>
                <wp:wrapNone/>
                <wp:docPr id="343" name="Line 8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4470" cy="1739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1D7E32" id="Line 8803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1.75pt,26.3pt" to="427.85pt,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8176" behindDoc="0" locked="0" layoutInCell="0" allowOverlap="1" wp14:anchorId="6E8FBED6" wp14:editId="064E0207">
                <wp:simplePos x="0" y="0"/>
                <wp:positionH relativeFrom="column">
                  <wp:posOffset>5229225</wp:posOffset>
                </wp:positionH>
                <wp:positionV relativeFrom="paragraph">
                  <wp:posOffset>334010</wp:posOffset>
                </wp:positionV>
                <wp:extent cx="204470" cy="173990"/>
                <wp:effectExtent l="0" t="0" r="0" b="0"/>
                <wp:wrapNone/>
                <wp:docPr id="342" name="Line 8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4470" cy="1739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6D67EC" id="Line 8802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1.75pt,26.3pt" to="427.85pt,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9680" behindDoc="0" locked="0" layoutInCell="0" allowOverlap="1" wp14:anchorId="5C01A79B" wp14:editId="79B086FA">
                <wp:simplePos x="0" y="0"/>
                <wp:positionH relativeFrom="column">
                  <wp:posOffset>5187950</wp:posOffset>
                </wp:positionH>
                <wp:positionV relativeFrom="paragraph">
                  <wp:posOffset>62865</wp:posOffset>
                </wp:positionV>
                <wp:extent cx="313055" cy="239395"/>
                <wp:effectExtent l="0" t="0" r="0" b="0"/>
                <wp:wrapNone/>
                <wp:docPr id="341" name="Text Box 8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055" cy="239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D2700D" w14:textId="77777777" w:rsidR="00E92894" w:rsidRPr="00670477" w:rsidRDefault="00E92894" w:rsidP="002C5265">
                            <w:r>
                              <w:t>L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  <w:r w:rsidRPr="00670477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01A79B" id="Text Box 8823" o:spid="_x0000_s1440" type="#_x0000_t202" style="position:absolute;left:0;text-align:left;margin-left:408.5pt;margin-top:4.95pt;width:24.65pt;height:18.8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" o:allowincell="f" filled="f" stroked="f">
                <v:textbox>
                  <w:txbxContent>
                    <w:p w14:paraId="53D2700D" w14:textId="77777777" w:rsidR="00E92894" w:rsidRPr="00670477" w:rsidRDefault="00E92894" w:rsidP="002C5265">
                      <w:r>
                        <w:t>L</w:t>
                      </w:r>
                      <w:r>
                        <w:rPr>
                          <w:vertAlign w:val="subscript"/>
                        </w:rPr>
                        <w:t>3</w:t>
                      </w:r>
                      <w:r w:rsidRPr="00670477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0" allowOverlap="1" wp14:anchorId="647A1B69" wp14:editId="04372D1E">
                <wp:simplePos x="0" y="0"/>
                <wp:positionH relativeFrom="column">
                  <wp:posOffset>5670550</wp:posOffset>
                </wp:positionH>
                <wp:positionV relativeFrom="paragraph">
                  <wp:posOffset>96520</wp:posOffset>
                </wp:positionV>
                <wp:extent cx="0" cy="628650"/>
                <wp:effectExtent l="0" t="0" r="0" b="0"/>
                <wp:wrapNone/>
                <wp:docPr id="340" name="Line 8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21284C" id="Line 8801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6.5pt,7.6pt" to="446.5pt,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0704" behindDoc="0" locked="0" layoutInCell="0" allowOverlap="1" wp14:anchorId="62BFFADD" wp14:editId="53CA9AF5">
                <wp:simplePos x="0" y="0"/>
                <wp:positionH relativeFrom="column">
                  <wp:posOffset>4693920</wp:posOffset>
                </wp:positionH>
                <wp:positionV relativeFrom="paragraph">
                  <wp:posOffset>359410</wp:posOffset>
                </wp:positionV>
                <wp:extent cx="240665" cy="257810"/>
                <wp:effectExtent l="0" t="0" r="0" b="0"/>
                <wp:wrapNone/>
                <wp:docPr id="339" name="Text Box 8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665" cy="257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3B6065" w14:textId="77777777" w:rsidR="00E92894" w:rsidRDefault="00E92894" w:rsidP="002C5265">
                            <w:proofErr w:type="gramStart"/>
                            <w: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BFFADD" id="Text Box 8824" o:spid="_x0000_s1441" type="#_x0000_t202" style="position:absolute;left:0;text-align:left;margin-left:369.6pt;margin-top:28.3pt;width:18.95pt;height:20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" o:allowincell="f" filled="f" stroked="f">
                <v:textbox>
                  <w:txbxContent>
                    <w:p w14:paraId="603B6065" w14:textId="77777777" w:rsidR="00E92894" w:rsidRDefault="00E92894" w:rsidP="002C5265">
                      <w:proofErr w:type="gramStart"/>
                      <w: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840DB08" wp14:editId="1EA798A6">
                <wp:simplePos x="0" y="0"/>
                <wp:positionH relativeFrom="column">
                  <wp:posOffset>4692015</wp:posOffset>
                </wp:positionH>
                <wp:positionV relativeFrom="paragraph">
                  <wp:posOffset>298450</wp:posOffset>
                </wp:positionV>
                <wp:extent cx="0" cy="114300"/>
                <wp:effectExtent l="0" t="0" r="0" b="0"/>
                <wp:wrapNone/>
                <wp:docPr id="338" name="AutoShape 8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DB32A" id="AutoShape 8827" o:spid="_x0000_s1026" type="#_x0000_t32" style="position:absolute;margin-left:369.45pt;margin-top:23.5pt;width:0;height:9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2752" behindDoc="0" locked="0" layoutInCell="0" allowOverlap="1" wp14:anchorId="537664C9" wp14:editId="1E97E482">
                <wp:simplePos x="0" y="0"/>
                <wp:positionH relativeFrom="column">
                  <wp:posOffset>4667885</wp:posOffset>
                </wp:positionH>
                <wp:positionV relativeFrom="paragraph">
                  <wp:posOffset>280670</wp:posOffset>
                </wp:positionV>
                <wp:extent cx="264160" cy="135255"/>
                <wp:effectExtent l="0" t="0" r="0" b="0"/>
                <wp:wrapNone/>
                <wp:docPr id="337" name="Line 8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4160" cy="1352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A17E9D" id="Line 8826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55pt,22.1pt" to="388.35pt,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93C84BE" wp14:editId="44261EA7">
                <wp:simplePos x="0" y="0"/>
                <wp:positionH relativeFrom="column">
                  <wp:posOffset>4144010</wp:posOffset>
                </wp:positionH>
                <wp:positionV relativeFrom="paragraph">
                  <wp:posOffset>298450</wp:posOffset>
                </wp:positionV>
                <wp:extent cx="0" cy="114300"/>
                <wp:effectExtent l="0" t="0" r="0" b="0"/>
                <wp:wrapNone/>
                <wp:docPr id="336" name="AutoShape 8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828F8A" id="AutoShape 8819" o:spid="_x0000_s1026" type="#_x0000_t32" style="position:absolute;margin-left:326.3pt;margin-top:23.5pt;width:0;height:9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4560" behindDoc="0" locked="0" layoutInCell="0" allowOverlap="1" wp14:anchorId="695F3D42" wp14:editId="0572B4D4">
                <wp:simplePos x="0" y="0"/>
                <wp:positionH relativeFrom="column">
                  <wp:posOffset>4119880</wp:posOffset>
                </wp:positionH>
                <wp:positionV relativeFrom="paragraph">
                  <wp:posOffset>280670</wp:posOffset>
                </wp:positionV>
                <wp:extent cx="264160" cy="135255"/>
                <wp:effectExtent l="0" t="0" r="0" b="0"/>
                <wp:wrapNone/>
                <wp:docPr id="335" name="Line 8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4160" cy="1352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D5C2EA" id="Line 8818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4.4pt,22.1pt" to="345.2pt,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2512" behindDoc="0" locked="0" layoutInCell="0" allowOverlap="1" wp14:anchorId="669694AF" wp14:editId="1C8FD96C">
                <wp:simplePos x="0" y="0"/>
                <wp:positionH relativeFrom="column">
                  <wp:posOffset>3064510</wp:posOffset>
                </wp:positionH>
                <wp:positionV relativeFrom="paragraph">
                  <wp:posOffset>211455</wp:posOffset>
                </wp:positionV>
                <wp:extent cx="243205" cy="215900"/>
                <wp:effectExtent l="0" t="0" r="0" b="0"/>
                <wp:wrapNone/>
                <wp:docPr id="334" name="Text Box 8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2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5FC5FE" w14:textId="77777777" w:rsidR="00E92894" w:rsidRDefault="00E92894" w:rsidP="002C5265">
                            <w:proofErr w:type="gramStart"/>
                            <w: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9694AF" id="Text Box 8816" o:spid="_x0000_s1442" type="#_x0000_t202" style="position:absolute;left:0;text-align:left;margin-left:241.3pt;margin-top:16.65pt;width:19.15pt;height:1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" o:allowincell="f" filled="f" stroked="f">
                <v:textbox>
                  <w:txbxContent>
                    <w:p w14:paraId="225FC5FE" w14:textId="77777777" w:rsidR="00E92894" w:rsidRDefault="00E92894" w:rsidP="002C5265">
                      <w:proofErr w:type="gramStart"/>
                      <w: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0224" behindDoc="0" locked="0" layoutInCell="0" allowOverlap="1" wp14:anchorId="6AE0952F" wp14:editId="5594C4BF">
                <wp:simplePos x="0" y="0"/>
                <wp:positionH relativeFrom="column">
                  <wp:posOffset>2884170</wp:posOffset>
                </wp:positionH>
                <wp:positionV relativeFrom="paragraph">
                  <wp:posOffset>201930</wp:posOffset>
                </wp:positionV>
                <wp:extent cx="0" cy="695325"/>
                <wp:effectExtent l="0" t="0" r="0" b="0"/>
                <wp:wrapNone/>
                <wp:docPr id="333" name="Line 8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953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BB0C29" id="Line 8804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7.1pt,15.9pt" to="227.1pt,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1008" behindDoc="0" locked="0" layoutInCell="0" allowOverlap="1" wp14:anchorId="4ADF3993" wp14:editId="474CBC49">
                <wp:simplePos x="0" y="0"/>
                <wp:positionH relativeFrom="column">
                  <wp:posOffset>3602990</wp:posOffset>
                </wp:positionH>
                <wp:positionV relativeFrom="paragraph">
                  <wp:posOffset>220980</wp:posOffset>
                </wp:positionV>
                <wp:extent cx="243205" cy="215900"/>
                <wp:effectExtent l="0" t="0" r="0" b="0"/>
                <wp:wrapNone/>
                <wp:docPr id="332" name="Text Box 8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2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099198" w14:textId="77777777" w:rsidR="00E92894" w:rsidRDefault="00E92894" w:rsidP="002C5265">
                            <w:proofErr w:type="gramStart"/>
                            <w: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DF3993" id="Text Box 8795" o:spid="_x0000_s1443" type="#_x0000_t202" style="position:absolute;left:0;text-align:left;margin-left:283.7pt;margin-top:17.4pt;width:19.15pt;height:1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" o:allowincell="f" filled="f" stroked="f">
                <v:textbox>
                  <w:txbxContent>
                    <w:p w14:paraId="33099198" w14:textId="77777777" w:rsidR="00E92894" w:rsidRDefault="00E92894" w:rsidP="002C5265">
                      <w:proofErr w:type="gramStart"/>
                      <w:r>
                        <w:t>f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1728" behindDoc="0" locked="0" layoutInCell="0" allowOverlap="1" wp14:anchorId="44A2961D" wp14:editId="65E021BF">
                <wp:simplePos x="0" y="0"/>
                <wp:positionH relativeFrom="column">
                  <wp:posOffset>4937760</wp:posOffset>
                </wp:positionH>
                <wp:positionV relativeFrom="paragraph">
                  <wp:posOffset>417830</wp:posOffset>
                </wp:positionV>
                <wp:extent cx="235585" cy="0"/>
                <wp:effectExtent l="0" t="0" r="0" b="0"/>
                <wp:wrapNone/>
                <wp:docPr id="331" name="Line 8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55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AA8FE" id="Line 8825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8.8pt,32.9pt" to="407.35pt,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7392" behindDoc="0" locked="0" layoutInCell="0" allowOverlap="1" wp14:anchorId="5448E341" wp14:editId="627B856F">
                <wp:simplePos x="0" y="0"/>
                <wp:positionH relativeFrom="column">
                  <wp:posOffset>4563745</wp:posOffset>
                </wp:positionH>
                <wp:positionV relativeFrom="paragraph">
                  <wp:posOffset>417195</wp:posOffset>
                </wp:positionV>
                <wp:extent cx="123825" cy="0"/>
                <wp:effectExtent l="0" t="0" r="0" b="0"/>
                <wp:wrapNone/>
                <wp:docPr id="330" name="Line 8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6D20CF" id="Line 8811" o:spid="_x0000_s1026" style="position:absolute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9.35pt,32.85pt" to="369.1pt,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3536" behindDoc="0" locked="0" layoutInCell="0" allowOverlap="1" wp14:anchorId="260FCF81" wp14:editId="37BAE67D">
                <wp:simplePos x="0" y="0"/>
                <wp:positionH relativeFrom="column">
                  <wp:posOffset>4389755</wp:posOffset>
                </wp:positionH>
                <wp:positionV relativeFrom="paragraph">
                  <wp:posOffset>417830</wp:posOffset>
                </wp:positionV>
                <wp:extent cx="154305" cy="0"/>
                <wp:effectExtent l="0" t="0" r="0" b="0"/>
                <wp:wrapNone/>
                <wp:docPr id="329" name="Line 8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43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169C2D" id="Line 8817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5.65pt,32.9pt" to="357.8pt,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1488" behindDoc="0" locked="0" layoutInCell="0" allowOverlap="1" wp14:anchorId="3A455AF2" wp14:editId="18292A38">
                <wp:simplePos x="0" y="0"/>
                <wp:positionH relativeFrom="column">
                  <wp:posOffset>3430270</wp:posOffset>
                </wp:positionH>
                <wp:positionV relativeFrom="paragraph">
                  <wp:posOffset>423545</wp:posOffset>
                </wp:positionV>
                <wp:extent cx="0" cy="375920"/>
                <wp:effectExtent l="0" t="0" r="0" b="0"/>
                <wp:wrapNone/>
                <wp:docPr id="328" name="Line 8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759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D685AB" id="Line 8815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1pt,33.35pt" to="270.1pt,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0464" behindDoc="0" locked="0" layoutInCell="0" allowOverlap="1" wp14:anchorId="5E520683" wp14:editId="7E4573E4">
                <wp:simplePos x="0" y="0"/>
                <wp:positionH relativeFrom="column">
                  <wp:posOffset>3592195</wp:posOffset>
                </wp:positionH>
                <wp:positionV relativeFrom="paragraph">
                  <wp:posOffset>414020</wp:posOffset>
                </wp:positionV>
                <wp:extent cx="255270" cy="86995"/>
                <wp:effectExtent l="0" t="0" r="0" b="0"/>
                <wp:wrapNone/>
                <wp:docPr id="327" name="Line 8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5270" cy="869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9BD132" id="Line 8814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2.85pt,32.6pt" to="302.95pt,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8416" behindDoc="0" locked="0" layoutInCell="0" allowOverlap="1" wp14:anchorId="5F34704E" wp14:editId="497BF1F5">
                <wp:simplePos x="0" y="0"/>
                <wp:positionH relativeFrom="column">
                  <wp:posOffset>3314065</wp:posOffset>
                </wp:positionH>
                <wp:positionV relativeFrom="paragraph">
                  <wp:posOffset>415925</wp:posOffset>
                </wp:positionV>
                <wp:extent cx="306070" cy="0"/>
                <wp:effectExtent l="0" t="0" r="0" b="0"/>
                <wp:wrapNone/>
                <wp:docPr id="326" name="Line 8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60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FE09D8" id="Line 88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0.95pt,32.75pt" to="285.05pt,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6368" behindDoc="0" locked="0" layoutInCell="0" allowOverlap="1" wp14:anchorId="1EA61E67" wp14:editId="32FE0EDC">
                <wp:simplePos x="0" y="0"/>
                <wp:positionH relativeFrom="column">
                  <wp:posOffset>4558665</wp:posOffset>
                </wp:positionH>
                <wp:positionV relativeFrom="paragraph">
                  <wp:posOffset>419100</wp:posOffset>
                </wp:positionV>
                <wp:extent cx="0" cy="375920"/>
                <wp:effectExtent l="0" t="0" r="0" b="0"/>
                <wp:wrapNone/>
                <wp:docPr id="325" name="Line 8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759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113175" id="Line 8810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8.95pt,33pt" to="358.95pt,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3296" behindDoc="0" locked="0" layoutInCell="0" allowOverlap="1" wp14:anchorId="37F00BE6" wp14:editId="578CD301">
                <wp:simplePos x="0" y="0"/>
                <wp:positionH relativeFrom="column">
                  <wp:posOffset>3847465</wp:posOffset>
                </wp:positionH>
                <wp:positionV relativeFrom="paragraph">
                  <wp:posOffset>414020</wp:posOffset>
                </wp:positionV>
                <wp:extent cx="302260" cy="0"/>
                <wp:effectExtent l="0" t="0" r="0" b="0"/>
                <wp:wrapNone/>
                <wp:docPr id="324" name="Line 8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22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96D3A0" id="Line 8807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2.95pt,32.6pt" to="326.75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0" allowOverlap="1" wp14:anchorId="5909CE73" wp14:editId="5087B956">
                <wp:simplePos x="0" y="0"/>
                <wp:positionH relativeFrom="column">
                  <wp:posOffset>3058795</wp:posOffset>
                </wp:positionH>
                <wp:positionV relativeFrom="paragraph">
                  <wp:posOffset>414020</wp:posOffset>
                </wp:positionV>
                <wp:extent cx="255270" cy="86995"/>
                <wp:effectExtent l="0" t="0" r="0" b="0"/>
                <wp:wrapNone/>
                <wp:docPr id="323" name="Line 8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5270" cy="869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09BF61" id="Line 8806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0.85pt,32.6pt" to="260.95pt,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1248" behindDoc="0" locked="0" layoutInCell="0" allowOverlap="1" wp14:anchorId="461545C2" wp14:editId="01DDE845">
                <wp:simplePos x="0" y="0"/>
                <wp:positionH relativeFrom="column">
                  <wp:posOffset>2893695</wp:posOffset>
                </wp:positionH>
                <wp:positionV relativeFrom="paragraph">
                  <wp:posOffset>414020</wp:posOffset>
                </wp:positionV>
                <wp:extent cx="184150" cy="0"/>
                <wp:effectExtent l="0" t="0" r="0" b="0"/>
                <wp:wrapNone/>
                <wp:docPr id="322" name="Line 8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1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9A9827" id="Line 8805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7.85pt,32.6pt" to="242.35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0" allowOverlap="1" wp14:anchorId="66CF2BCE" wp14:editId="3924523E">
                <wp:simplePos x="0" y="0"/>
                <wp:positionH relativeFrom="column">
                  <wp:posOffset>4145915</wp:posOffset>
                </wp:positionH>
                <wp:positionV relativeFrom="paragraph">
                  <wp:posOffset>359410</wp:posOffset>
                </wp:positionV>
                <wp:extent cx="240665" cy="257810"/>
                <wp:effectExtent l="0" t="0" r="0" b="0"/>
                <wp:wrapNone/>
                <wp:docPr id="321" name="Text Box 8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665" cy="257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73B2C3" w14:textId="77777777" w:rsidR="00E92894" w:rsidRDefault="00E92894" w:rsidP="002C5265"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CF2BCE" id="Text Box 8799" o:spid="_x0000_s1444" type="#_x0000_t202" style="position:absolute;left:0;text-align:left;margin-left:326.45pt;margin-top:28.3pt;width:18.95pt;height:20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" o:allowincell="f" filled="f" stroked="f">
                <v:textbox>
                  <w:txbxContent>
                    <w:p w14:paraId="1173B2C3" w14:textId="77777777" w:rsidR="00E92894" w:rsidRDefault="00E92894" w:rsidP="002C5265">
                      <w:proofErr w:type="gramStart"/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0" allowOverlap="1" wp14:anchorId="39E840B1" wp14:editId="4173F0B0">
                <wp:simplePos x="0" y="0"/>
                <wp:positionH relativeFrom="column">
                  <wp:posOffset>4540885</wp:posOffset>
                </wp:positionH>
                <wp:positionV relativeFrom="paragraph">
                  <wp:posOffset>403860</wp:posOffset>
                </wp:positionV>
                <wp:extent cx="33655" cy="35560"/>
                <wp:effectExtent l="0" t="0" r="0" b="0"/>
                <wp:wrapNone/>
                <wp:docPr id="320" name="Oval 8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655" cy="3556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D98BB5" id="Oval 8797" o:spid="_x0000_s1026" style="position:absolute;margin-left:357.55pt;margin-top:31.8pt;width:2.65pt;height:2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" o:allowincell="f" fillcolor="black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0" allowOverlap="1" wp14:anchorId="7B9140E8" wp14:editId="17E56A74">
                <wp:simplePos x="0" y="0"/>
                <wp:positionH relativeFrom="column">
                  <wp:posOffset>3411855</wp:posOffset>
                </wp:positionH>
                <wp:positionV relativeFrom="paragraph">
                  <wp:posOffset>398780</wp:posOffset>
                </wp:positionV>
                <wp:extent cx="33655" cy="35560"/>
                <wp:effectExtent l="0" t="0" r="0" b="0"/>
                <wp:wrapNone/>
                <wp:docPr id="319" name="Oval 8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655" cy="3556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085DB7" id="Oval 8796" o:spid="_x0000_s1026" style="position:absolute;margin-left:268.65pt;margin-top:31.4pt;width:2.65pt;height: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" o:allowincell="f" fillcolor="black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4080" behindDoc="0" locked="0" layoutInCell="0" allowOverlap="1" wp14:anchorId="13E85A48" wp14:editId="5731A7CD">
                <wp:simplePos x="0" y="0"/>
                <wp:positionH relativeFrom="column">
                  <wp:posOffset>3613785</wp:posOffset>
                </wp:positionH>
                <wp:positionV relativeFrom="paragraph">
                  <wp:posOffset>572770</wp:posOffset>
                </wp:positionV>
                <wp:extent cx="247650" cy="215900"/>
                <wp:effectExtent l="0" t="0" r="0" b="0"/>
                <wp:wrapNone/>
                <wp:docPr id="318" name="Text Box 8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6247A5" w14:textId="77777777" w:rsidR="00E92894" w:rsidRDefault="00E92894" w:rsidP="002C5265">
                            <w:proofErr w:type="gramStart"/>
                            <w: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E85A48" id="Text Box 8798" o:spid="_x0000_s1445" type="#_x0000_t202" style="position:absolute;left:0;text-align:left;margin-left:284.55pt;margin-top:45.1pt;width:19.5pt;height:1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" o:allowincell="f" filled="f" stroked="f">
                <v:textbox>
                  <w:txbxContent>
                    <w:p w14:paraId="226247A5" w14:textId="77777777" w:rsidR="00E92894" w:rsidRDefault="00E92894" w:rsidP="002C5265">
                      <w:proofErr w:type="gramStart"/>
                      <w:r>
                        <w:t>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6608" behindDoc="0" locked="0" layoutInCell="0" allowOverlap="1" wp14:anchorId="3F9DDCB9" wp14:editId="26FF3E23">
                <wp:simplePos x="0" y="0"/>
                <wp:positionH relativeFrom="column">
                  <wp:posOffset>4157345</wp:posOffset>
                </wp:positionH>
                <wp:positionV relativeFrom="paragraph">
                  <wp:posOffset>601345</wp:posOffset>
                </wp:positionV>
                <wp:extent cx="247650" cy="215900"/>
                <wp:effectExtent l="0" t="0" r="0" b="0"/>
                <wp:wrapNone/>
                <wp:docPr id="317" name="Text Box 8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CB751" w14:textId="77777777" w:rsidR="00E92894" w:rsidRDefault="00E92894" w:rsidP="002C5265">
                            <w:proofErr w:type="gramStart"/>
                            <w: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9DDCB9" id="Text Box 8820" o:spid="_x0000_s1446" type="#_x0000_t202" style="position:absolute;left:0;text-align:left;margin-left:327.35pt;margin-top:47.35pt;width:19.5pt;height:1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" o:allowincell="f" filled="f" stroked="f">
                <v:textbox>
                  <w:txbxContent>
                    <w:p w14:paraId="119CB751" w14:textId="77777777" w:rsidR="00E92894" w:rsidRDefault="00E92894" w:rsidP="002C5265">
                      <w:proofErr w:type="gramStart"/>
                      <w:r>
                        <w:t>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0" allowOverlap="1" wp14:anchorId="22910ECC" wp14:editId="28FF9650">
                <wp:simplePos x="0" y="0"/>
                <wp:positionH relativeFrom="column">
                  <wp:posOffset>3601720</wp:posOffset>
                </wp:positionH>
                <wp:positionV relativeFrom="paragraph">
                  <wp:posOffset>795020</wp:posOffset>
                </wp:positionV>
                <wp:extent cx="255270" cy="86995"/>
                <wp:effectExtent l="0" t="0" r="0" b="0"/>
                <wp:wrapNone/>
                <wp:docPr id="316" name="Line 8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5270" cy="869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0E2964" id="Line 8828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3.6pt,62.6pt" to="303.7pt,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8656" behindDoc="0" locked="0" layoutInCell="0" allowOverlap="1" wp14:anchorId="182A436D" wp14:editId="70364D7B">
                <wp:simplePos x="0" y="0"/>
                <wp:positionH relativeFrom="column">
                  <wp:posOffset>4158615</wp:posOffset>
                </wp:positionH>
                <wp:positionV relativeFrom="paragraph">
                  <wp:posOffset>800100</wp:posOffset>
                </wp:positionV>
                <wp:extent cx="255270" cy="86995"/>
                <wp:effectExtent l="0" t="0" r="0" b="0"/>
                <wp:wrapNone/>
                <wp:docPr id="315" name="Line 8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5270" cy="869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77DA38" id="Line 8822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7.45pt,63pt" to="347.55pt,6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7632" behindDoc="0" locked="0" layoutInCell="0" allowOverlap="1" wp14:anchorId="718E3CEB" wp14:editId="6E476064">
                <wp:simplePos x="0" y="0"/>
                <wp:positionH relativeFrom="column">
                  <wp:posOffset>3846830</wp:posOffset>
                </wp:positionH>
                <wp:positionV relativeFrom="paragraph">
                  <wp:posOffset>796925</wp:posOffset>
                </wp:positionV>
                <wp:extent cx="330200" cy="0"/>
                <wp:effectExtent l="0" t="0" r="0" b="0"/>
                <wp:wrapNone/>
                <wp:docPr id="314" name="Line 8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0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A739D3" id="Line 8821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2.9pt,62.75pt" to="328.9pt,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5344" behindDoc="0" locked="0" layoutInCell="0" allowOverlap="1" wp14:anchorId="132E8BB3" wp14:editId="4349CE25">
                <wp:simplePos x="0" y="0"/>
                <wp:positionH relativeFrom="column">
                  <wp:posOffset>4418965</wp:posOffset>
                </wp:positionH>
                <wp:positionV relativeFrom="paragraph">
                  <wp:posOffset>798830</wp:posOffset>
                </wp:positionV>
                <wp:extent cx="135255" cy="0"/>
                <wp:effectExtent l="0" t="0" r="0" b="0"/>
                <wp:wrapNone/>
                <wp:docPr id="313" name="Line 8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525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5A90A0" id="Line 8809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7.95pt,62.9pt" to="358.6pt,6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4320" behindDoc="0" locked="0" layoutInCell="0" allowOverlap="1" wp14:anchorId="7AF3D038" wp14:editId="017637FD">
                <wp:simplePos x="0" y="0"/>
                <wp:positionH relativeFrom="column">
                  <wp:posOffset>3436620</wp:posOffset>
                </wp:positionH>
                <wp:positionV relativeFrom="paragraph">
                  <wp:posOffset>799465</wp:posOffset>
                </wp:positionV>
                <wp:extent cx="170180" cy="0"/>
                <wp:effectExtent l="0" t="0" r="0" b="0"/>
                <wp:wrapNone/>
                <wp:docPr id="312" name="Line 8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01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1DA12F" id="Line 8808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6pt,62.95pt" to="284pt,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54EC1C93" wp14:editId="2F4E9085">
                <wp:simplePos x="0" y="0"/>
                <wp:positionH relativeFrom="column">
                  <wp:posOffset>27940</wp:posOffset>
                </wp:positionH>
                <wp:positionV relativeFrom="paragraph">
                  <wp:posOffset>142875</wp:posOffset>
                </wp:positionV>
                <wp:extent cx="1776730" cy="750570"/>
                <wp:effectExtent l="0" t="0" r="0" b="0"/>
                <wp:wrapNone/>
                <wp:docPr id="287" name="Group 8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6730" cy="750570"/>
                          <a:chOff x="858" y="11156"/>
                          <a:chExt cx="2798" cy="1182"/>
                        </a:xfrm>
                      </wpg:grpSpPr>
                      <wps:wsp>
                        <wps:cNvPr id="288" name="Text Box 8708"/>
                        <wps:cNvSpPr txBox="1">
                          <a:spLocks noChangeArrowheads="1"/>
                        </wps:cNvSpPr>
                        <wps:spPr bwMode="auto">
                          <a:xfrm>
                            <a:off x="1914" y="11998"/>
                            <a:ext cx="383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E96A8F" w14:textId="77777777" w:rsidR="00E92894" w:rsidRDefault="00E92894" w:rsidP="002C5265">
                              <w:proofErr w:type="gramStart"/>
                              <w:r>
                                <w:t>c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Oval 8709"/>
                        <wps:cNvSpPr>
                          <a:spLocks noChangeArrowheads="1"/>
                        </wps:cNvSpPr>
                        <wps:spPr bwMode="auto">
                          <a:xfrm>
                            <a:off x="1689" y="11475"/>
                            <a:ext cx="53" cy="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Oval 8710"/>
                        <wps:cNvSpPr>
                          <a:spLocks noChangeArrowheads="1"/>
                        </wps:cNvSpPr>
                        <wps:spPr bwMode="auto">
                          <a:xfrm>
                            <a:off x="2597" y="11753"/>
                            <a:ext cx="53" cy="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Text Box 8711"/>
                        <wps:cNvSpPr txBox="1">
                          <a:spLocks noChangeArrowheads="1"/>
                        </wps:cNvSpPr>
                        <wps:spPr bwMode="auto">
                          <a:xfrm>
                            <a:off x="1978" y="11156"/>
                            <a:ext cx="390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537737" w14:textId="77777777" w:rsidR="00E92894" w:rsidRDefault="00E92894" w:rsidP="002C5265">
                              <w:proofErr w:type="gramStart"/>
                              <w: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Text Box 8712"/>
                        <wps:cNvSpPr txBox="1">
                          <a:spLocks noChangeArrowheads="1"/>
                        </wps:cNvSpPr>
                        <wps:spPr bwMode="auto">
                          <a:xfrm>
                            <a:off x="1142" y="11181"/>
                            <a:ext cx="379" cy="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0831F6" w14:textId="77777777" w:rsidR="00E92894" w:rsidRDefault="00E92894" w:rsidP="002C5265">
                              <w:proofErr w:type="gramStart"/>
                              <w: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Oval 8713"/>
                        <wps:cNvSpPr>
                          <a:spLocks noChangeArrowheads="1"/>
                        </wps:cNvSpPr>
                        <wps:spPr bwMode="auto">
                          <a:xfrm>
                            <a:off x="2881" y="11576"/>
                            <a:ext cx="483" cy="4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Line 8714"/>
                        <wps:cNvCnPr>
                          <a:cxnSpLocks noChangeShapeType="1"/>
                        </wps:cNvCnPr>
                        <wps:spPr bwMode="auto">
                          <a:xfrm>
                            <a:off x="3656" y="11270"/>
                            <a:ext cx="0" cy="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8715"/>
                        <wps:cNvCnPr>
                          <a:cxnSpLocks noChangeShapeType="1"/>
                        </wps:cNvCnPr>
                        <wps:spPr bwMode="auto">
                          <a:xfrm flipV="1">
                            <a:off x="2961" y="11644"/>
                            <a:ext cx="322" cy="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8716"/>
                        <wps:cNvCnPr>
                          <a:cxnSpLocks noChangeShapeType="1"/>
                        </wps:cNvCnPr>
                        <wps:spPr bwMode="auto">
                          <a:xfrm>
                            <a:off x="2961" y="11644"/>
                            <a:ext cx="322" cy="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Text Box 8717"/>
                        <wps:cNvSpPr txBox="1">
                          <a:spLocks noChangeArrowheads="1"/>
                        </wps:cNvSpPr>
                        <wps:spPr bwMode="auto">
                          <a:xfrm>
                            <a:off x="2881" y="11165"/>
                            <a:ext cx="515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253ABB" w14:textId="77777777" w:rsidR="00E92894" w:rsidRPr="003516AC" w:rsidRDefault="00E92894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</w:t>
                              </w:r>
                              <w:r w:rsidRPr="00670477">
                                <w:rPr>
                                  <w:sz w:val="24"/>
                                  <w:szCs w:val="24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298" name="Line 8718"/>
                        <wps:cNvCnPr>
                          <a:cxnSpLocks noChangeShapeType="1"/>
                        </wps:cNvCnPr>
                        <wps:spPr bwMode="auto">
                          <a:xfrm>
                            <a:off x="858" y="11165"/>
                            <a:ext cx="0" cy="10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Line 8719"/>
                        <wps:cNvCnPr>
                          <a:cxnSpLocks noChangeShapeType="1"/>
                        </wps:cNvCnPr>
                        <wps:spPr bwMode="auto">
                          <a:xfrm>
                            <a:off x="873" y="11499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Line 8720"/>
                        <wps:cNvCnPr>
                          <a:cxnSpLocks noChangeShapeType="1"/>
                        </wps:cNvCnPr>
                        <wps:spPr bwMode="auto">
                          <a:xfrm flipV="1">
                            <a:off x="1133" y="11499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Line 8721"/>
                        <wps:cNvCnPr>
                          <a:cxnSpLocks noChangeShapeType="1"/>
                        </wps:cNvCnPr>
                        <wps:spPr bwMode="auto">
                          <a:xfrm>
                            <a:off x="2375" y="11499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Line 8722"/>
                        <wps:cNvCnPr>
                          <a:cxnSpLocks noChangeShapeType="1"/>
                        </wps:cNvCnPr>
                        <wps:spPr bwMode="auto">
                          <a:xfrm>
                            <a:off x="1728" y="12106"/>
                            <a:ext cx="26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Line 8723"/>
                        <wps:cNvCnPr>
                          <a:cxnSpLocks noChangeShapeType="1"/>
                        </wps:cNvCnPr>
                        <wps:spPr bwMode="auto">
                          <a:xfrm>
                            <a:off x="2382" y="12105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8724"/>
                        <wps:cNvCnPr>
                          <a:cxnSpLocks noChangeShapeType="1"/>
                        </wps:cNvCnPr>
                        <wps:spPr bwMode="auto">
                          <a:xfrm flipV="1">
                            <a:off x="2625" y="11499"/>
                            <a:ext cx="0" cy="5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8725"/>
                        <wps:cNvCnPr>
                          <a:cxnSpLocks noChangeShapeType="1"/>
                        </wps:cNvCnPr>
                        <wps:spPr bwMode="auto">
                          <a:xfrm flipH="1">
                            <a:off x="2633" y="11781"/>
                            <a:ext cx="21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8726"/>
                        <wps:cNvCnPr>
                          <a:cxnSpLocks noChangeShapeType="1"/>
                        </wps:cNvCnPr>
                        <wps:spPr bwMode="auto">
                          <a:xfrm>
                            <a:off x="1535" y="11502"/>
                            <a:ext cx="48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8727"/>
                        <wps:cNvCnPr>
                          <a:cxnSpLocks noChangeShapeType="1"/>
                        </wps:cNvCnPr>
                        <wps:spPr bwMode="auto">
                          <a:xfrm>
                            <a:off x="3363" y="11784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Line 8728"/>
                        <wps:cNvCnPr>
                          <a:cxnSpLocks noChangeShapeType="1"/>
                        </wps:cNvCnPr>
                        <wps:spPr bwMode="auto">
                          <a:xfrm flipV="1">
                            <a:off x="1973" y="11499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Line 8729"/>
                        <wps:cNvCnPr>
                          <a:cxnSpLocks noChangeShapeType="1"/>
                        </wps:cNvCnPr>
                        <wps:spPr bwMode="auto">
                          <a:xfrm>
                            <a:off x="1957" y="11889"/>
                            <a:ext cx="416" cy="2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AutoShape 8730"/>
                        <wps:cNvCnPr>
                          <a:cxnSpLocks noChangeShapeType="1"/>
                        </wps:cNvCnPr>
                        <wps:spPr bwMode="auto">
                          <a:xfrm flipV="1">
                            <a:off x="1995" y="11917"/>
                            <a:ext cx="0" cy="1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8731"/>
                        <wps:cNvCnPr>
                          <a:cxnSpLocks noChangeShapeType="1"/>
                        </wps:cNvCnPr>
                        <wps:spPr bwMode="auto">
                          <a:xfrm flipV="1">
                            <a:off x="1718" y="11514"/>
                            <a:ext cx="0" cy="5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EC1C93" id="Group 8707" o:spid="_x0000_s1447" style="position:absolute;left:0;text-align:left;margin-left:2.2pt;margin-top:11.25pt;width:139.9pt;height:59.1pt;z-index:251684864" coordorigin="858,11156" coordsize="2798,1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">
                <v:shape id="Text Box 8708" o:spid="_x0000_s1448" type="#_x0000_t202" style="position:absolute;left:1914;top:11998;width:383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" filled="f" stroked="f">
                  <v:textbox>
                    <w:txbxContent>
                      <w:p w14:paraId="31E96A8F" w14:textId="77777777" w:rsidR="00E92894" w:rsidRDefault="00E92894" w:rsidP="002C5265">
                        <w:proofErr w:type="gramStart"/>
                        <w:r>
                          <w:t>c</w:t>
                        </w:r>
                        <w:proofErr w:type="gramEnd"/>
                      </w:p>
                    </w:txbxContent>
                  </v:textbox>
                </v:shape>
                <v:oval id="Oval 8709" o:spid="_x0000_s1449" style="position:absolute;left:1689;top:11475;width:53;height: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" fillcolor="black"/>
                <v:oval id="Oval 8710" o:spid="_x0000_s1450" style="position:absolute;left:2597;top:11753;width:53;height: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" fillcolor="black"/>
                <v:shape id="Text Box 8711" o:spid="_x0000_s1451" type="#_x0000_t202" style="position:absolute;left:1978;top:11156;width:39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06A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cPpAJ5n4hGQiwcAAAD//wMAUEsBAi0AFAAGAAgAAAAhANvh9svuAAAAhQEAABMAAAAAAAAAAAAA&#10;AAAAAAAAAFtDb250ZW50X1R5cGVzXS54bWxQSwECLQAUAAYACAAAACEAWvQsW78AAAAVAQAACwAA&#10;AAAAAAAAAAAAAAAfAQAAX3JlbHMvLnJlbHNQSwECLQAUAAYACAAAACEAsDNOgMMAAADcAAAADwAA&#10;AAAAAAAAAAAAAAAHAgAAZHJzL2Rvd25yZXYueG1sUEsFBgAAAAADAAMAtwAAAPcCAAAAAA==&#10;" filled="f" stroked="f">
                  <v:textbox>
                    <w:txbxContent>
                      <w:p w14:paraId="24537737" w14:textId="77777777" w:rsidR="00E92894" w:rsidRDefault="00E92894" w:rsidP="002C5265">
                        <w:proofErr w:type="gramStart"/>
                        <w: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8712" o:spid="_x0000_s1452" type="#_x0000_t202" style="position:absolute;left:1142;top:11181;width:379;height: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" filled="f" stroked="f">
                  <v:textbox>
                    <w:txbxContent>
                      <w:p w14:paraId="7E0831F6" w14:textId="77777777" w:rsidR="00E92894" w:rsidRDefault="00E92894" w:rsidP="002C5265">
                        <w:proofErr w:type="gramStart"/>
                        <w:r>
                          <w:t>a</w:t>
                        </w:r>
                        <w:proofErr w:type="gramEnd"/>
                      </w:p>
                    </w:txbxContent>
                  </v:textbox>
                </v:shape>
                <v:oval id="Oval 8713" o:spid="_x0000_s1453" style="position:absolute;left:2881;top:11576;width:483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"/>
                <v:line id="Line 8714" o:spid="_x0000_s1454" style="position:absolute;visibility:visible;mso-wrap-style:square" from="3656,11270" to="3656,12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"/>
                <v:line id="Line 8715" o:spid="_x0000_s1455" style="position:absolute;flip:y;visibility:visible;mso-wrap-style:square" from="2961,11644" to="3283,11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"/>
                <v:line id="Line 8716" o:spid="_x0000_s1456" style="position:absolute;visibility:visible;mso-wrap-style:square" from="2961,11644" to="3283,11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"/>
                <v:shape id="Text Box 8717" o:spid="_x0000_s1457" type="#_x0000_t202" style="position:absolute;left:2881;top:11165;width:515;height:4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" filled="f" stroked="f">
                  <v:textbox style="mso-fit-shape-to-text:t">
                    <w:txbxContent>
                      <w:p w14:paraId="72253ABB" w14:textId="77777777" w:rsidR="00E92894" w:rsidRPr="003516AC" w:rsidRDefault="00E92894" w:rsidP="002C526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</w:t>
                        </w:r>
                        <w:r w:rsidRPr="00670477">
                          <w:rPr>
                            <w:sz w:val="24"/>
                            <w:szCs w:val="24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line id="Line 8718" o:spid="_x0000_s1458" style="position:absolute;visibility:visible;mso-wrap-style:square" from="858,11165" to="858,12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"/>
                <v:line id="Line 8719" o:spid="_x0000_s1459" style="position:absolute;visibility:visible;mso-wrap-style:square" from="873,11499" to="1163,11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"/>
                <v:line id="Line 8720" o:spid="_x0000_s1460" style="position:absolute;flip:y;visibility:visible;mso-wrap-style:square" from="1133,11499" to="1535,11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"/>
                <v:line id="Line 8721" o:spid="_x0000_s1461" style="position:absolute;visibility:visible;mso-wrap-style:square" from="2375,11499" to="2618,11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"/>
                <v:line id="Line 8722" o:spid="_x0000_s1462" style="position:absolute;visibility:visible;mso-wrap-style:square" from="1728,12106" to="1996,12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1XTxgAAANw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glU7ifiUdALm4AAAD//wMAUEsBAi0AFAAGAAgAAAAhANvh9svuAAAAhQEAABMAAAAAAAAA&#10;AAAAAAAAAAAAAFtDb250ZW50X1R5cGVzXS54bWxQSwECLQAUAAYACAAAACEAWvQsW78AAAAVAQAA&#10;CwAAAAAAAAAAAAAAAAAfAQAAX3JlbHMvLnJlbHNQSwECLQAUAAYACAAAACEApKNV08YAAADcAAAA&#10;DwAAAAAAAAAAAAAAAAAHAgAAZHJzL2Rvd25yZXYueG1sUEsFBgAAAAADAAMAtwAAAPoCAAAAAA==&#10;"/>
                <v:line id="Line 8723" o:spid="_x0000_s1463" style="position:absolute;visibility:visible;mso-wrap-style:square" from="2382,12105" to="2625,12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"/>
                <v:line id="Line 8724" o:spid="_x0000_s1464" style="position:absolute;flip:y;visibility:visible;mso-wrap-style:square" from="2625,11499" to="2625,12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"/>
                <v:line id="Line 8725" o:spid="_x0000_s1465" style="position:absolute;flip:x;visibility:visible;mso-wrap-style:square" from="2633,11781" to="2851,1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"/>
                <v:line id="Line 8726" o:spid="_x0000_s1466" style="position:absolute;visibility:visible;mso-wrap-style:square" from="1535,11502" to="2017,1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FPQxgAAANw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mZJCr9n4hGQyx8AAAD//wMAUEsBAi0AFAAGAAgAAAAhANvh9svuAAAAhQEAABMAAAAAAAAA&#10;AAAAAAAAAAAAAFtDb250ZW50X1R5cGVzXS54bWxQSwECLQAUAAYACAAAACEAWvQsW78AAAAVAQAA&#10;CwAAAAAAAAAAAAAAAAAfAQAAX3JlbHMvLnJlbHNQSwECLQAUAAYACAAAACEA25hT0MYAAADcAAAA&#10;DwAAAAAAAAAAAAAAAAAHAgAAZHJzL2Rvd25yZXYueG1sUEsFBgAAAAADAAMAtwAAAPoCAAAAAA==&#10;"/>
                <v:line id="Line 8727" o:spid="_x0000_s1467" style="position:absolute;visibility:visible;mso-wrap-style:square" from="3363,11784" to="3653,11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PZLxwAAANw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Wz5An+z8QjIJd/AAAA//8DAFBLAQItABQABgAIAAAAIQDb4fbL7gAAAIUBAAATAAAAAAAA&#10;AAAAAAAAAAAAAABbQ29udGVudF9UeXBlc10ueG1sUEsBAi0AFAAGAAgAAAAhAFr0LFu/AAAAFQEA&#10;AAsAAAAAAAAAAAAAAAAAHwEAAF9yZWxzLy5yZWxzUEsBAi0AFAAGAAgAAAAhALTU9kvHAAAA3AAA&#10;AA8AAAAAAAAAAAAAAAAABwIAAGRycy9kb3ducmV2LnhtbFBLBQYAAAAAAwADALcAAAD7AgAAAAA=&#10;"/>
                <v:line id="Line 8728" o:spid="_x0000_s1468" style="position:absolute;flip:y;visibility:visible;mso-wrap-style:square" from="1973,11499" to="2375,11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"/>
                <v:line id="Line 8729" o:spid="_x0000_s1469" style="position:absolute;visibility:visible;mso-wrap-style:square" from="1957,11889" to="2373,12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8eixwAAANw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pmyRz+z8QjIJd/AAAA//8DAFBLAQItABQABgAIAAAAIQDb4fbL7gAAAIUBAAATAAAAAAAA&#10;AAAAAAAAAAAAAABbQ29udGVudF9UeXBlc10ueG1sUEsBAi0AFAAGAAgAAAAhAFr0LFu/AAAAFQEA&#10;AAsAAAAAAAAAAAAAAAAAHwEAAF9yZWxzLy5yZWxzUEsBAi0AFAAGAAgAAAAhAKoHx6LHAAAA3AAA&#10;AA8AAAAAAAAAAAAAAAAABwIAAGRycy9kb3ducmV2LnhtbFBLBQYAAAAAAwADALcAAAD7AgAAAAA=&#10;"/>
                <v:shape id="AutoShape 8730" o:spid="_x0000_s1470" type="#_x0000_t32" style="position:absolute;left:1995;top:11917;width:0;height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<v:line id="Line 8731" o:spid="_x0000_s1471" style="position:absolute;flip:y;visibility:visible;mso-wrap-style:square" from="1718,11514" to="1718,12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"/>
              </v:group>
            </w:pict>
          </mc:Fallback>
        </mc:AlternateContent>
      </w:r>
    </w:p>
    <w:p w14:paraId="1AD76F9C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55E17F59" w14:textId="77777777" w:rsidR="002C5265" w:rsidRDefault="00DB2260" w:rsidP="002C5265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5824" behindDoc="0" locked="0" layoutInCell="0" allowOverlap="1" wp14:anchorId="5CCD9B1E" wp14:editId="740B0D37">
                <wp:simplePos x="0" y="0"/>
                <wp:positionH relativeFrom="column">
                  <wp:posOffset>5748704</wp:posOffset>
                </wp:positionH>
                <wp:positionV relativeFrom="paragraph">
                  <wp:posOffset>143089</wp:posOffset>
                </wp:positionV>
                <wp:extent cx="1310005" cy="296859"/>
                <wp:effectExtent l="0" t="0" r="0" b="8255"/>
                <wp:wrapNone/>
                <wp:docPr id="285" name="Text Box 8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005" cy="2968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8DA103" w14:textId="77777777" w:rsidR="00E92894" w:rsidRPr="000B178D" w:rsidRDefault="00E92894" w:rsidP="002C5265">
                            <w:pPr>
                              <w:rPr>
                                <w:color w:val="FF0000"/>
                              </w:rPr>
                            </w:pPr>
                            <w:r w:rsidRPr="000B178D">
                              <w:rPr>
                                <w:color w:val="FF0000"/>
                              </w:rPr>
                              <w:t>L</w:t>
                            </w:r>
                            <w:r w:rsidRPr="000B178D">
                              <w:rPr>
                                <w:color w:val="FF0000"/>
                                <w:vertAlign w:val="subscript"/>
                              </w:rPr>
                              <w:t>3</w:t>
                            </w:r>
                            <w:r w:rsidRPr="000B178D">
                              <w:rPr>
                                <w:color w:val="FF0000"/>
                              </w:rPr>
                              <w:t xml:space="preserve"> =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D9B1E" id="Text Box 8829" o:spid="_x0000_s1472" type="#_x0000_t202" style="position:absolute;left:0;text-align:left;margin-left:452.65pt;margin-top:11.25pt;width:103.15pt;height:23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" o:allowincell="f" filled="f" stroked="f">
                <v:textbox>
                  <w:txbxContent>
                    <w:p w14:paraId="718DA103" w14:textId="77777777" w:rsidR="00E92894" w:rsidRPr="000B178D" w:rsidRDefault="00E92894" w:rsidP="002C5265">
                      <w:pPr>
                        <w:rPr>
                          <w:color w:val="FF0000"/>
                        </w:rPr>
                      </w:pPr>
                      <w:r w:rsidRPr="000B178D">
                        <w:rPr>
                          <w:color w:val="FF0000"/>
                        </w:rPr>
                        <w:t>L</w:t>
                      </w:r>
                      <w:r w:rsidRPr="000B178D">
                        <w:rPr>
                          <w:color w:val="FF0000"/>
                          <w:vertAlign w:val="subscript"/>
                        </w:rPr>
                        <w:t>3</w:t>
                      </w:r>
                      <w:r w:rsidRPr="000B178D">
                        <w:rPr>
                          <w:color w:val="FF0000"/>
                        </w:rPr>
                        <w:t xml:space="preserve"> =</w:t>
                      </w:r>
                    </w:p>
                  </w:txbxContent>
                </v:textbox>
              </v:shape>
            </w:pict>
          </mc:Fallback>
        </mc:AlternateContent>
      </w:r>
      <w:r w:rsidR="00534C80"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3840" behindDoc="0" locked="0" layoutInCell="0" allowOverlap="1" wp14:anchorId="16148180" wp14:editId="6706E696">
                <wp:simplePos x="0" y="0"/>
                <wp:positionH relativeFrom="column">
                  <wp:posOffset>1897380</wp:posOffset>
                </wp:positionH>
                <wp:positionV relativeFrom="paragraph">
                  <wp:posOffset>104140</wp:posOffset>
                </wp:positionV>
                <wp:extent cx="986790" cy="239395"/>
                <wp:effectExtent l="0" t="0" r="0" b="0"/>
                <wp:wrapNone/>
                <wp:docPr id="284" name="Text Box 8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6790" cy="239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56E7FE" w14:textId="77777777" w:rsidR="00E92894" w:rsidRPr="000B178D" w:rsidRDefault="00E92894" w:rsidP="002C5265">
                            <w:pPr>
                              <w:rPr>
                                <w:color w:val="FF0000"/>
                              </w:rPr>
                            </w:pPr>
                            <w:r w:rsidRPr="000B178D">
                              <w:rPr>
                                <w:color w:val="FF0000"/>
                              </w:rPr>
                              <w:t>L</w:t>
                            </w:r>
                            <w:r w:rsidRPr="000B178D">
                              <w:rPr>
                                <w:color w:val="FF0000"/>
                                <w:vertAlign w:val="subscript"/>
                              </w:rPr>
                              <w:t>1</w:t>
                            </w:r>
                            <w:r w:rsidRPr="000B178D">
                              <w:rPr>
                                <w:color w:val="FF0000"/>
                              </w:rPr>
                              <w:t xml:space="preserve"> =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148180" id="Text Box 8706" o:spid="_x0000_s1473" type="#_x0000_t202" style="position:absolute;left:0;text-align:left;margin-left:149.4pt;margin-top:8.2pt;width:77.7pt;height:1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" o:allowincell="f" filled="f" stroked="f">
                <v:textbox>
                  <w:txbxContent>
                    <w:p w14:paraId="4456E7FE" w14:textId="77777777" w:rsidR="00E92894" w:rsidRPr="000B178D" w:rsidRDefault="00E92894" w:rsidP="002C5265">
                      <w:pPr>
                        <w:rPr>
                          <w:color w:val="FF0000"/>
                        </w:rPr>
                      </w:pPr>
                      <w:r w:rsidRPr="000B178D">
                        <w:rPr>
                          <w:color w:val="FF0000"/>
                        </w:rPr>
                        <w:t>L</w:t>
                      </w:r>
                      <w:r w:rsidRPr="000B178D">
                        <w:rPr>
                          <w:color w:val="FF0000"/>
                          <w:vertAlign w:val="subscript"/>
                        </w:rPr>
                        <w:t>1</w:t>
                      </w:r>
                      <w:r w:rsidRPr="000B178D">
                        <w:rPr>
                          <w:color w:val="FF0000"/>
                        </w:rPr>
                        <w:t xml:space="preserve"> =</w:t>
                      </w:r>
                    </w:p>
                  </w:txbxContent>
                </v:textbox>
              </v:shape>
            </w:pict>
          </mc:Fallback>
        </mc:AlternateContent>
      </w:r>
    </w:p>
    <w:p w14:paraId="46DF64B4" w14:textId="3F6C37BA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03273266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11C520D7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52898AE9" w14:textId="77777777" w:rsidR="002C5265" w:rsidRDefault="00534C80" w:rsidP="002C5265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BAA015F" wp14:editId="4BF024EE">
                <wp:simplePos x="0" y="0"/>
                <wp:positionH relativeFrom="column">
                  <wp:posOffset>3375025</wp:posOffset>
                </wp:positionH>
                <wp:positionV relativeFrom="paragraph">
                  <wp:posOffset>62865</wp:posOffset>
                </wp:positionV>
                <wp:extent cx="2329180" cy="892175"/>
                <wp:effectExtent l="0" t="0" r="0" b="0"/>
                <wp:wrapNone/>
                <wp:docPr id="251" name="Group 8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29180" cy="892175"/>
                          <a:chOff x="6024" y="11420"/>
                          <a:chExt cx="3668" cy="1405"/>
                        </a:xfrm>
                      </wpg:grpSpPr>
                      <wps:wsp>
                        <wps:cNvPr id="252" name="Text Box 8764"/>
                        <wps:cNvSpPr txBox="1">
                          <a:spLocks noChangeArrowheads="1"/>
                        </wps:cNvSpPr>
                        <wps:spPr bwMode="auto">
                          <a:xfrm>
                            <a:off x="7156" y="11668"/>
                            <a:ext cx="383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6BADB" w14:textId="77777777" w:rsidR="00E92894" w:rsidRDefault="00E92894" w:rsidP="002C5265">
                              <w:proofErr w:type="gramStart"/>
                              <w:r>
                                <w:t>c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Oval 8765"/>
                        <wps:cNvSpPr>
                          <a:spLocks noChangeArrowheads="1"/>
                        </wps:cNvSpPr>
                        <wps:spPr bwMode="auto">
                          <a:xfrm>
                            <a:off x="6855" y="11948"/>
                            <a:ext cx="53" cy="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Oval 8766"/>
                        <wps:cNvSpPr>
                          <a:spLocks noChangeArrowheads="1"/>
                        </wps:cNvSpPr>
                        <wps:spPr bwMode="auto">
                          <a:xfrm>
                            <a:off x="8633" y="11956"/>
                            <a:ext cx="53" cy="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Text Box 8767"/>
                        <wps:cNvSpPr txBox="1">
                          <a:spLocks noChangeArrowheads="1"/>
                        </wps:cNvSpPr>
                        <wps:spPr bwMode="auto">
                          <a:xfrm>
                            <a:off x="7113" y="12485"/>
                            <a:ext cx="390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CB24A3" w14:textId="77777777" w:rsidR="00E92894" w:rsidRDefault="00E92894" w:rsidP="002C5265">
                              <w:proofErr w:type="gramStart"/>
                              <w: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Text Box 8768"/>
                        <wps:cNvSpPr txBox="1">
                          <a:spLocks noChangeArrowheads="1"/>
                        </wps:cNvSpPr>
                        <wps:spPr bwMode="auto">
                          <a:xfrm>
                            <a:off x="8011" y="11886"/>
                            <a:ext cx="379" cy="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F8ED2B" w14:textId="77777777" w:rsidR="00E92894" w:rsidRDefault="00E92894" w:rsidP="002C5265">
                              <w:proofErr w:type="gramStart"/>
                              <w: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Oval 8769"/>
                        <wps:cNvSpPr>
                          <a:spLocks noChangeArrowheads="1"/>
                        </wps:cNvSpPr>
                        <wps:spPr bwMode="auto">
                          <a:xfrm>
                            <a:off x="8917" y="11779"/>
                            <a:ext cx="483" cy="4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Line 8770"/>
                        <wps:cNvCnPr>
                          <a:cxnSpLocks noChangeShapeType="1"/>
                        </wps:cNvCnPr>
                        <wps:spPr bwMode="auto">
                          <a:xfrm>
                            <a:off x="9692" y="11473"/>
                            <a:ext cx="0" cy="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Line 8771"/>
                        <wps:cNvCnPr>
                          <a:cxnSpLocks noChangeShapeType="1"/>
                        </wps:cNvCnPr>
                        <wps:spPr bwMode="auto">
                          <a:xfrm flipV="1">
                            <a:off x="8997" y="11847"/>
                            <a:ext cx="322" cy="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Line 8772"/>
                        <wps:cNvCnPr>
                          <a:cxnSpLocks noChangeShapeType="1"/>
                        </wps:cNvCnPr>
                        <wps:spPr bwMode="auto">
                          <a:xfrm>
                            <a:off x="8997" y="11847"/>
                            <a:ext cx="322" cy="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Line 8773"/>
                        <wps:cNvCnPr>
                          <a:cxnSpLocks noChangeShapeType="1"/>
                        </wps:cNvCnPr>
                        <wps:spPr bwMode="auto">
                          <a:xfrm>
                            <a:off x="6024" y="11638"/>
                            <a:ext cx="0" cy="10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Line 8774"/>
                        <wps:cNvCnPr>
                          <a:cxnSpLocks noChangeShapeType="1"/>
                        </wps:cNvCnPr>
                        <wps:spPr bwMode="auto">
                          <a:xfrm>
                            <a:off x="6039" y="11972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Line 8775"/>
                        <wps:cNvCnPr>
                          <a:cxnSpLocks noChangeShapeType="1"/>
                        </wps:cNvCnPr>
                        <wps:spPr bwMode="auto">
                          <a:xfrm flipV="1">
                            <a:off x="6299" y="11972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Line 8776"/>
                        <wps:cNvCnPr>
                          <a:cxnSpLocks noChangeShapeType="1"/>
                        </wps:cNvCnPr>
                        <wps:spPr bwMode="auto">
                          <a:xfrm>
                            <a:off x="7541" y="11972"/>
                            <a:ext cx="4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8777"/>
                        <wps:cNvCnPr>
                          <a:cxnSpLocks noChangeShapeType="1"/>
                        </wps:cNvCnPr>
                        <wps:spPr bwMode="auto">
                          <a:xfrm>
                            <a:off x="6894" y="12579"/>
                            <a:ext cx="26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Line 8778"/>
                        <wps:cNvCnPr>
                          <a:cxnSpLocks noChangeShapeType="1"/>
                        </wps:cNvCnPr>
                        <wps:spPr bwMode="auto">
                          <a:xfrm>
                            <a:off x="8441" y="12578"/>
                            <a:ext cx="21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Line 8779"/>
                        <wps:cNvCnPr>
                          <a:cxnSpLocks noChangeShapeType="1"/>
                        </wps:cNvCnPr>
                        <wps:spPr bwMode="auto">
                          <a:xfrm flipV="1">
                            <a:off x="8661" y="11980"/>
                            <a:ext cx="0" cy="5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8780"/>
                        <wps:cNvCnPr>
                          <a:cxnSpLocks noChangeShapeType="1"/>
                        </wps:cNvCnPr>
                        <wps:spPr bwMode="auto">
                          <a:xfrm flipH="1">
                            <a:off x="8669" y="11984"/>
                            <a:ext cx="21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8781"/>
                        <wps:cNvCnPr>
                          <a:cxnSpLocks noChangeShapeType="1"/>
                        </wps:cNvCnPr>
                        <wps:spPr bwMode="auto">
                          <a:xfrm>
                            <a:off x="6701" y="11975"/>
                            <a:ext cx="48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8782"/>
                        <wps:cNvCnPr>
                          <a:cxnSpLocks noChangeShapeType="1"/>
                        </wps:cNvCnPr>
                        <wps:spPr bwMode="auto">
                          <a:xfrm>
                            <a:off x="9399" y="11987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Line 8783"/>
                        <wps:cNvCnPr>
                          <a:cxnSpLocks noChangeShapeType="1"/>
                        </wps:cNvCnPr>
                        <wps:spPr bwMode="auto">
                          <a:xfrm flipV="1">
                            <a:off x="7139" y="11972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8784"/>
                        <wps:cNvCnPr>
                          <a:cxnSpLocks noChangeShapeType="1"/>
                        </wps:cNvCnPr>
                        <wps:spPr bwMode="auto">
                          <a:xfrm>
                            <a:off x="7123" y="12362"/>
                            <a:ext cx="416" cy="2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AutoShape 8785"/>
                        <wps:cNvCnPr>
                          <a:cxnSpLocks noChangeShapeType="1"/>
                        </wps:cNvCnPr>
                        <wps:spPr bwMode="auto">
                          <a:xfrm flipV="1">
                            <a:off x="7161" y="12390"/>
                            <a:ext cx="0" cy="1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Line 8786"/>
                        <wps:cNvCnPr>
                          <a:cxnSpLocks noChangeShapeType="1"/>
                        </wps:cNvCnPr>
                        <wps:spPr bwMode="auto">
                          <a:xfrm flipV="1">
                            <a:off x="6884" y="11987"/>
                            <a:ext cx="0" cy="5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Text Box 8787"/>
                        <wps:cNvSpPr txBox="1">
                          <a:spLocks noChangeArrowheads="1"/>
                        </wps:cNvSpPr>
                        <wps:spPr bwMode="auto">
                          <a:xfrm>
                            <a:off x="6308" y="11653"/>
                            <a:ext cx="383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02E017" w14:textId="77777777" w:rsidR="00E92894" w:rsidRDefault="00E92894" w:rsidP="002C5265">
                              <w:proofErr w:type="gramStart"/>
                              <w: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Line 8788"/>
                        <wps:cNvCnPr>
                          <a:cxnSpLocks noChangeShapeType="1"/>
                        </wps:cNvCnPr>
                        <wps:spPr bwMode="auto">
                          <a:xfrm>
                            <a:off x="8395" y="11978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8789"/>
                        <wps:cNvCnPr>
                          <a:cxnSpLocks noChangeShapeType="1"/>
                        </wps:cNvCnPr>
                        <wps:spPr bwMode="auto">
                          <a:xfrm>
                            <a:off x="7970" y="11762"/>
                            <a:ext cx="416" cy="2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AutoShape 8790"/>
                        <wps:cNvCnPr>
                          <a:cxnSpLocks noChangeShapeType="1"/>
                        </wps:cNvCnPr>
                        <wps:spPr bwMode="auto">
                          <a:xfrm flipV="1">
                            <a:off x="8008" y="11790"/>
                            <a:ext cx="0" cy="1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Text Box 8791"/>
                        <wps:cNvSpPr txBox="1">
                          <a:spLocks noChangeArrowheads="1"/>
                        </wps:cNvSpPr>
                        <wps:spPr bwMode="auto">
                          <a:xfrm>
                            <a:off x="8029" y="12267"/>
                            <a:ext cx="390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00F651" w14:textId="77777777" w:rsidR="00E92894" w:rsidRDefault="00E92894" w:rsidP="002C5265">
                              <w:proofErr w:type="gramStart"/>
                              <w: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Line 8792"/>
                        <wps:cNvCnPr>
                          <a:cxnSpLocks noChangeShapeType="1"/>
                        </wps:cNvCnPr>
                        <wps:spPr bwMode="auto">
                          <a:xfrm>
                            <a:off x="7540" y="12575"/>
                            <a:ext cx="5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Line 8793"/>
                        <wps:cNvCnPr>
                          <a:cxnSpLocks noChangeShapeType="1"/>
                        </wps:cNvCnPr>
                        <wps:spPr bwMode="auto">
                          <a:xfrm flipV="1">
                            <a:off x="8031" y="12580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Text Box 8794"/>
                        <wps:cNvSpPr txBox="1">
                          <a:spLocks noChangeArrowheads="1"/>
                        </wps:cNvSpPr>
                        <wps:spPr bwMode="auto">
                          <a:xfrm>
                            <a:off x="8932" y="11420"/>
                            <a:ext cx="493" cy="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8F4827" w14:textId="77777777" w:rsidR="00E92894" w:rsidRPr="00670477" w:rsidRDefault="00E92894" w:rsidP="002C5265">
                              <w:r>
                                <w:t>L</w:t>
                              </w:r>
                              <w:r>
                                <w:rPr>
                                  <w:vertAlign w:val="subscript"/>
                                </w:rPr>
                                <w:t>4</w:t>
                              </w:r>
                              <w:r w:rsidRPr="00670477"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AA015F" id="Group 8763" o:spid="_x0000_s1474" style="position:absolute;left:0;text-align:left;margin-left:265.75pt;margin-top:4.95pt;width:183.4pt;height:70.25pt;z-index:251689984" coordorigin="6024,11420" coordsize="3668,1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">
                <v:shape id="Text Box 8764" o:spid="_x0000_s1475" type="#_x0000_t202" style="position:absolute;left:7156;top:11668;width:383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Gpt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qSSQKPM/EIyPk/AAAA//8DAFBLAQItABQABgAIAAAAIQDb4fbL7gAAAIUBAAATAAAAAAAAAAAA&#10;AAAAAAAAAABbQ29udGVudF9UeXBlc10ueG1sUEsBAi0AFAAGAAgAAAAhAFr0LFu/AAAAFQEAAAsA&#10;AAAAAAAAAAAAAAAAHwEAAF9yZWxzLy5yZWxzUEsBAi0AFAAGAAgAAAAhALtYam3EAAAA3AAAAA8A&#10;AAAAAAAAAAAAAAAABwIAAGRycy9kb3ducmV2LnhtbFBLBQYAAAAAAwADALcAAAD4AgAAAAA=&#10;" filled="f" stroked="f">
                  <v:textbox>
                    <w:txbxContent>
                      <w:p w14:paraId="33B6BADB" w14:textId="77777777" w:rsidR="00E92894" w:rsidRDefault="00E92894" w:rsidP="002C5265">
                        <w:proofErr w:type="gramStart"/>
                        <w:r>
                          <w:t>c</w:t>
                        </w:r>
                        <w:proofErr w:type="gramEnd"/>
                      </w:p>
                    </w:txbxContent>
                  </v:textbox>
                </v:shape>
                <v:oval id="Oval 8765" o:spid="_x0000_s1476" style="position:absolute;left:6855;top:11948;width:53;height: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" fillcolor="black"/>
                <v:oval id="Oval 8766" o:spid="_x0000_s1477" style="position:absolute;left:8633;top:11956;width:53;height: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" fillcolor="black"/>
                <v:shape id="Text Box 8767" o:spid="_x0000_s1478" type="#_x0000_t202" style="position:absolute;left:7113;top:12485;width:39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<v:textbox>
                    <w:txbxContent>
                      <w:p w14:paraId="09CB24A3" w14:textId="77777777" w:rsidR="00E92894" w:rsidRDefault="00E92894" w:rsidP="002C5265">
                        <w:proofErr w:type="gramStart"/>
                        <w: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8768" o:spid="_x0000_s1479" type="#_x0000_t202" style="position:absolute;left:8011;top:11886;width:379;height: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2xu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RZLC7Uw8AnL9BwAA//8DAFBLAQItABQABgAIAAAAIQDb4fbL7gAAAIUBAAATAAAAAAAAAAAA&#10;AAAAAAAAAABbQ29udGVudF9UeXBlc10ueG1sUEsBAi0AFAAGAAgAAAAhAFr0LFu/AAAAFQEAAAsA&#10;AAAAAAAAAAAAAAAAHwEAAF9yZWxzLy5yZWxzUEsBAi0AFAAGAAgAAAAhAMRjbG7EAAAA3AAAAA8A&#10;AAAAAAAAAAAAAAAABwIAAGRycy9kb3ducmV2LnhtbFBLBQYAAAAAAwADALcAAAD4AgAAAAA=&#10;" filled="f" stroked="f">
                  <v:textbox>
                    <w:txbxContent>
                      <w:p w14:paraId="7EF8ED2B" w14:textId="77777777" w:rsidR="00E92894" w:rsidRDefault="00E92894" w:rsidP="002C5265">
                        <w:proofErr w:type="gramStart"/>
                        <w:r>
                          <w:t>a</w:t>
                        </w:r>
                        <w:proofErr w:type="gramEnd"/>
                      </w:p>
                    </w:txbxContent>
                  </v:textbox>
                </v:shape>
                <v:oval id="Oval 8769" o:spid="_x0000_s1480" style="position:absolute;left:8917;top:11779;width:483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"/>
                <v:line id="Line 8770" o:spid="_x0000_s1481" style="position:absolute;visibility:visible;mso-wrap-style:square" from="9692,11473" to="9692,12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"/>
                <v:line id="Line 8771" o:spid="_x0000_s1482" style="position:absolute;flip:y;visibility:visible;mso-wrap-style:square" from="8997,11847" to="9319,12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"/>
                <v:line id="Line 8772" o:spid="_x0000_s1483" style="position:absolute;visibility:visible;mso-wrap-style:square" from="8997,11847" to="9319,12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"/>
                <v:line id="Line 8773" o:spid="_x0000_s1484" style="position:absolute;visibility:visible;mso-wrap-style:square" from="6024,11638" to="6024,12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"/>
                <v:line id="Line 8774" o:spid="_x0000_s1485" style="position:absolute;visibility:visible;mso-wrap-style:square" from="6039,11972" to="6329,11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"/>
                <v:line id="Line 8775" o:spid="_x0000_s1486" style="position:absolute;flip:y;visibility:visible;mso-wrap-style:square" from="6299,11972" to="6701,12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"/>
                <v:line id="Line 8776" o:spid="_x0000_s1487" style="position:absolute;visibility:visible;mso-wrap-style:square" from="7541,11972" to="8017,11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IIBxgAAANw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jBJn+HvTDwCcvELAAD//wMAUEsBAi0AFAAGAAgAAAAhANvh9svuAAAAhQEAABMAAAAAAAAA&#10;AAAAAAAAAAAAAFtDb250ZW50X1R5cGVzXS54bWxQSwECLQAUAAYACAAAACEAWvQsW78AAAAVAQAA&#10;CwAAAAAAAAAAAAAAAAAfAQAAX3JlbHMvLnJlbHNQSwECLQAUAAYACAAAACEA7ziCAcYAAADcAAAA&#10;DwAAAAAAAAAAAAAAAAAHAgAAZHJzL2Rvd25yZXYueG1sUEsFBgAAAAADAAMAtwAAAPoCAAAAAA==&#10;"/>
                <v:line id="Line 8777" o:spid="_x0000_s1488" style="position:absolute;visibility:visible;mso-wrap-style:square" from="6894,12579" to="7162,1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"/>
                <v:line id="Line 8778" o:spid="_x0000_s1489" style="position:absolute;visibility:visible;mso-wrap-style:square" from="8441,12578" to="8654,1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"/>
                <v:line id="Line 8779" o:spid="_x0000_s1490" style="position:absolute;flip:y;visibility:visible;mso-wrap-style:square" from="8661,11980" to="8661,12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"/>
                <v:line id="Line 8780" o:spid="_x0000_s1491" style="position:absolute;flip:x;visibility:visible;mso-wrap-style:square" from="8669,11984" to="8887,11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"/>
                <v:line id="Line 8781" o:spid="_x0000_s1492" style="position:absolute;visibility:visible;mso-wrap-style:square" from="6701,11975" to="7183,11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"/>
                <v:line id="Line 8782" o:spid="_x0000_s1493" style="position:absolute;visibility:visible;mso-wrap-style:square" from="9399,11987" to="9689,11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"/>
                <v:line id="Line 8783" o:spid="_x0000_s1494" style="position:absolute;flip:y;visibility:visible;mso-wrap-style:square" from="7139,11972" to="7541,12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"/>
                <v:line id="Line 8784" o:spid="_x0000_s1495" style="position:absolute;visibility:visible;mso-wrap-style:square" from="7123,12362" to="7539,12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"/>
                <v:shape id="AutoShape 8785" o:spid="_x0000_s1496" type="#_x0000_t32" style="position:absolute;left:7161;top:12390;width:0;height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<v:line id="Line 8786" o:spid="_x0000_s1497" style="position:absolute;flip:y;visibility:visible;mso-wrap-style:square" from="6884,11987" to="6884,1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"/>
                <v:shape id="Text Box 8787" o:spid="_x0000_s1498" type="#_x0000_t202" style="position:absolute;left:6308;top:11653;width:383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K55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8jqD+5l4BGT2BwAA//8DAFBLAQItABQABgAIAAAAIQDb4fbL7gAAAIUBAAATAAAAAAAAAAAA&#10;AAAAAAAAAABbQ29udGVudF9UeXBlc10ueG1sUEsBAi0AFAAGAAgAAAAhAFr0LFu/AAAAFQEAAAsA&#10;AAAAAAAAAAAAAAAAHwEAAF9yZWxzLy5yZWxzUEsBAi0AFAAGAAgAAAAhAH8ErnnEAAAA3AAAAA8A&#10;AAAAAAAAAAAAAAAABwIAAGRycy9kb3ducmV2LnhtbFBLBQYAAAAAAwADALcAAAD4AgAAAAA=&#10;" filled="f" stroked="f">
                  <v:textbox>
                    <w:txbxContent>
                      <w:p w14:paraId="2102E017" w14:textId="77777777" w:rsidR="00E92894" w:rsidRDefault="00E92894" w:rsidP="002C5265">
                        <w:proofErr w:type="gramStart"/>
                        <w:r>
                          <w:t>d</w:t>
                        </w:r>
                        <w:proofErr w:type="gramEnd"/>
                      </w:p>
                    </w:txbxContent>
                  </v:textbox>
                </v:shape>
                <v:line id="Line 8788" o:spid="_x0000_s1499" style="position:absolute;visibility:visible;mso-wrap-style:square" from="8395,11978" to="8638,11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y8wxgAAANw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jB5TuHvTDwCcvELAAD//wMAUEsBAi0AFAAGAAgAAAAhANvh9svuAAAAhQEAABMAAAAAAAAA&#10;AAAAAAAAAAAAAFtDb250ZW50X1R5cGVzXS54bWxQSwECLQAUAAYACAAAACEAWvQsW78AAAAVAQAA&#10;CwAAAAAAAAAAAAAAAAAfAQAAX3JlbHMvLnJlbHNQSwECLQAUAAYACAAAACEA9X8vMMYAAADcAAAA&#10;DwAAAAAAAAAAAAAAAAAHAgAAZHJzL2Rvd25yZXYueG1sUEsFBgAAAAADAAMAtwAAAPoCAAAAAA==&#10;"/>
                <v:line id="Line 8789" o:spid="_x0000_s1500" style="position:absolute;visibility:visible;mso-wrap-style:square" from="7970,11762" to="8386,11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"/>
                <v:shape id="AutoShape 8790" o:spid="_x0000_s1501" type="#_x0000_t32" style="position:absolute;left:8008;top:11790;width:0;height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"/>
                <v:shape id="Text Box 8791" o:spid="_x0000_s1502" type="#_x0000_t202" style="position:absolute;left:8029;top:12267;width:39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aR8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wMoPXmXgE5PIJAAD//wMAUEsBAi0AFAAGAAgAAAAhANvh9svuAAAAhQEAABMAAAAAAAAAAAAA&#10;AAAAAAAAAFtDb250ZW50X1R5cGVzXS54bWxQSwECLQAUAAYACAAAACEAWvQsW78AAAAVAQAACwAA&#10;AAAAAAAAAAAAAAAfAQAAX3JlbHMvLnJlbHNQSwECLQAUAAYACAAAACEA/kmkfMMAAADcAAAADwAA&#10;AAAAAAAAAAAAAAAHAgAAZHJzL2Rvd25yZXYueG1sUEsFBgAAAAADAAMAtwAAAPcCAAAAAA==&#10;" filled="f" stroked="f">
                  <v:textbox>
                    <w:txbxContent>
                      <w:p w14:paraId="0500F651" w14:textId="77777777" w:rsidR="00E92894" w:rsidRDefault="00E92894" w:rsidP="002C5265">
                        <w:proofErr w:type="gramStart"/>
                        <w:r>
                          <w:t>e</w:t>
                        </w:r>
                        <w:proofErr w:type="gramEnd"/>
                      </w:p>
                    </w:txbxContent>
                  </v:textbox>
                </v:shape>
                <v:line id="Line 8792" o:spid="_x0000_s1503" style="position:absolute;visibility:visible;mso-wrap-style:square" from="7540,12575" to="8060,12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"/>
                <v:line id="Line 8793" o:spid="_x0000_s1504" style="position:absolute;flip:y;visibility:visible;mso-wrap-style:square" from="8031,12580" to="8433,12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"/>
                <v:shape id="Text Box 8794" o:spid="_x0000_s1505" type="#_x0000_t202" style="position:absolute;left:8932;top:11420;width:493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" filled="f" stroked="f">
                  <v:textbox>
                    <w:txbxContent>
                      <w:p w14:paraId="4E8F4827" w14:textId="77777777" w:rsidR="00E92894" w:rsidRPr="00670477" w:rsidRDefault="00E92894" w:rsidP="002C5265">
                        <w:r>
                          <w:t>L</w:t>
                        </w:r>
                        <w:r>
                          <w:rPr>
                            <w:vertAlign w:val="subscript"/>
                          </w:rPr>
                          <w:t>4</w:t>
                        </w:r>
                        <w:r w:rsidRPr="00670477"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17BCBBD" wp14:editId="56C5978D">
                <wp:simplePos x="0" y="0"/>
                <wp:positionH relativeFrom="column">
                  <wp:posOffset>27305</wp:posOffset>
                </wp:positionH>
                <wp:positionV relativeFrom="paragraph">
                  <wp:posOffset>96520</wp:posOffset>
                </wp:positionV>
                <wp:extent cx="2329180" cy="849630"/>
                <wp:effectExtent l="0" t="0" r="0" b="0"/>
                <wp:wrapNone/>
                <wp:docPr id="223" name="Group 8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29180" cy="849630"/>
                          <a:chOff x="752" y="11473"/>
                          <a:chExt cx="3668" cy="1338"/>
                        </a:xfrm>
                      </wpg:grpSpPr>
                      <wps:wsp>
                        <wps:cNvPr id="224" name="Text Box 8734"/>
                        <wps:cNvSpPr txBox="1">
                          <a:spLocks noChangeArrowheads="1"/>
                        </wps:cNvSpPr>
                        <wps:spPr bwMode="auto">
                          <a:xfrm>
                            <a:off x="1808" y="12471"/>
                            <a:ext cx="383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4FEBDF" w14:textId="77777777" w:rsidR="00E92894" w:rsidRDefault="00E92894" w:rsidP="002C5265">
                              <w:proofErr w:type="gramStart"/>
                              <w:r>
                                <w:t>c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Oval 8735"/>
                        <wps:cNvSpPr>
                          <a:spLocks noChangeArrowheads="1"/>
                        </wps:cNvSpPr>
                        <wps:spPr bwMode="auto">
                          <a:xfrm>
                            <a:off x="1583" y="11948"/>
                            <a:ext cx="53" cy="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Oval 8736"/>
                        <wps:cNvSpPr>
                          <a:spLocks noChangeArrowheads="1"/>
                        </wps:cNvSpPr>
                        <wps:spPr bwMode="auto">
                          <a:xfrm>
                            <a:off x="3361" y="11956"/>
                            <a:ext cx="53" cy="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Text Box 8737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11629"/>
                            <a:ext cx="390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A304BD" w14:textId="77777777" w:rsidR="00E92894" w:rsidRDefault="00E92894" w:rsidP="002C5265">
                              <w:proofErr w:type="gramStart"/>
                              <w: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Text Box 873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" y="11654"/>
                            <a:ext cx="379" cy="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96696" w14:textId="77777777" w:rsidR="00E92894" w:rsidRDefault="00E92894" w:rsidP="002C5265">
                              <w:proofErr w:type="gramStart"/>
                              <w: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Oval 8739"/>
                        <wps:cNvSpPr>
                          <a:spLocks noChangeArrowheads="1"/>
                        </wps:cNvSpPr>
                        <wps:spPr bwMode="auto">
                          <a:xfrm>
                            <a:off x="3645" y="11779"/>
                            <a:ext cx="483" cy="4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Line 8740"/>
                        <wps:cNvCnPr>
                          <a:cxnSpLocks noChangeShapeType="1"/>
                        </wps:cNvCnPr>
                        <wps:spPr bwMode="auto">
                          <a:xfrm>
                            <a:off x="4420" y="11473"/>
                            <a:ext cx="0" cy="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8741"/>
                        <wps:cNvCnPr>
                          <a:cxnSpLocks noChangeShapeType="1"/>
                        </wps:cNvCnPr>
                        <wps:spPr bwMode="auto">
                          <a:xfrm flipV="1">
                            <a:off x="3725" y="11847"/>
                            <a:ext cx="322" cy="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8742"/>
                        <wps:cNvCnPr>
                          <a:cxnSpLocks noChangeShapeType="1"/>
                        </wps:cNvCnPr>
                        <wps:spPr bwMode="auto">
                          <a:xfrm>
                            <a:off x="3725" y="11847"/>
                            <a:ext cx="322" cy="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8743"/>
                        <wps:cNvCnPr>
                          <a:cxnSpLocks noChangeShapeType="1"/>
                        </wps:cNvCnPr>
                        <wps:spPr bwMode="auto">
                          <a:xfrm>
                            <a:off x="752" y="11638"/>
                            <a:ext cx="0" cy="10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8744"/>
                        <wps:cNvCnPr>
                          <a:cxnSpLocks noChangeShapeType="1"/>
                        </wps:cNvCnPr>
                        <wps:spPr bwMode="auto">
                          <a:xfrm>
                            <a:off x="767" y="11972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8745"/>
                        <wps:cNvCnPr>
                          <a:cxnSpLocks noChangeShapeType="1"/>
                        </wps:cNvCnPr>
                        <wps:spPr bwMode="auto">
                          <a:xfrm flipV="1">
                            <a:off x="1027" y="11972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8746"/>
                        <wps:cNvCnPr>
                          <a:cxnSpLocks noChangeShapeType="1"/>
                        </wps:cNvCnPr>
                        <wps:spPr bwMode="auto">
                          <a:xfrm>
                            <a:off x="2269" y="11972"/>
                            <a:ext cx="4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Line 8747"/>
                        <wps:cNvCnPr>
                          <a:cxnSpLocks noChangeShapeType="1"/>
                        </wps:cNvCnPr>
                        <wps:spPr bwMode="auto">
                          <a:xfrm>
                            <a:off x="1622" y="12579"/>
                            <a:ext cx="26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8748"/>
                        <wps:cNvCnPr>
                          <a:cxnSpLocks noChangeShapeType="1"/>
                        </wps:cNvCnPr>
                        <wps:spPr bwMode="auto">
                          <a:xfrm>
                            <a:off x="2276" y="12578"/>
                            <a:ext cx="110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Line 874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9" y="11980"/>
                            <a:ext cx="0" cy="5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Line 8750"/>
                        <wps:cNvCnPr>
                          <a:cxnSpLocks noChangeShapeType="1"/>
                        </wps:cNvCnPr>
                        <wps:spPr bwMode="auto">
                          <a:xfrm flipH="1">
                            <a:off x="3397" y="11984"/>
                            <a:ext cx="21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Line 8751"/>
                        <wps:cNvCnPr>
                          <a:cxnSpLocks noChangeShapeType="1"/>
                        </wps:cNvCnPr>
                        <wps:spPr bwMode="auto">
                          <a:xfrm>
                            <a:off x="1429" y="11975"/>
                            <a:ext cx="48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8752"/>
                        <wps:cNvCnPr>
                          <a:cxnSpLocks noChangeShapeType="1"/>
                        </wps:cNvCnPr>
                        <wps:spPr bwMode="auto">
                          <a:xfrm>
                            <a:off x="4127" y="11987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8753"/>
                        <wps:cNvCnPr>
                          <a:cxnSpLocks noChangeShapeType="1"/>
                        </wps:cNvCnPr>
                        <wps:spPr bwMode="auto">
                          <a:xfrm flipV="1">
                            <a:off x="1867" y="11972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8754"/>
                        <wps:cNvCnPr>
                          <a:cxnSpLocks noChangeShapeType="1"/>
                        </wps:cNvCnPr>
                        <wps:spPr bwMode="auto">
                          <a:xfrm>
                            <a:off x="1851" y="12362"/>
                            <a:ext cx="416" cy="2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AutoShape 8755"/>
                        <wps:cNvCnPr>
                          <a:cxnSpLocks noChangeShapeType="1"/>
                        </wps:cNvCnPr>
                        <wps:spPr bwMode="auto">
                          <a:xfrm flipV="1">
                            <a:off x="1889" y="12390"/>
                            <a:ext cx="0" cy="1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8756"/>
                        <wps:cNvCnPr>
                          <a:cxnSpLocks noChangeShapeType="1"/>
                        </wps:cNvCnPr>
                        <wps:spPr bwMode="auto">
                          <a:xfrm flipV="1">
                            <a:off x="1612" y="11987"/>
                            <a:ext cx="0" cy="5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Text Box 8757"/>
                        <wps:cNvSpPr txBox="1">
                          <a:spLocks noChangeArrowheads="1"/>
                        </wps:cNvSpPr>
                        <wps:spPr bwMode="auto">
                          <a:xfrm>
                            <a:off x="2655" y="11871"/>
                            <a:ext cx="383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6B31C0" w14:textId="77777777" w:rsidR="00E92894" w:rsidRDefault="00E92894" w:rsidP="002C5265">
                              <w:proofErr w:type="gramStart"/>
                              <w: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Line 8758"/>
                        <wps:cNvCnPr>
                          <a:cxnSpLocks noChangeShapeType="1"/>
                        </wps:cNvCnPr>
                        <wps:spPr bwMode="auto">
                          <a:xfrm>
                            <a:off x="3123" y="11978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8759"/>
                        <wps:cNvCnPr>
                          <a:cxnSpLocks noChangeShapeType="1"/>
                        </wps:cNvCnPr>
                        <wps:spPr bwMode="auto">
                          <a:xfrm>
                            <a:off x="2698" y="11762"/>
                            <a:ext cx="416" cy="2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AutoShape 8760"/>
                        <wps:cNvCnPr>
                          <a:cxnSpLocks noChangeShapeType="1"/>
                        </wps:cNvCnPr>
                        <wps:spPr bwMode="auto">
                          <a:xfrm flipV="1">
                            <a:off x="2736" y="11790"/>
                            <a:ext cx="0" cy="1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7BCBBD" id="Group 8733" o:spid="_x0000_s1506" style="position:absolute;left:0;text-align:left;margin-left:2.15pt;margin-top:7.6pt;width:183.4pt;height:66.9pt;z-index:251686912" coordorigin="752,11473" coordsize="3668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">
                <v:shape id="Text Box 8734" o:spid="_x0000_s1507" type="#_x0000_t202" style="position:absolute;left:1808;top:12471;width:383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yT/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dAJ/Z+IRkKtfAAAA//8DAFBLAQItABQABgAIAAAAIQDb4fbL7gAAAIUBAAATAAAAAAAAAAAA&#10;AAAAAAAAAABbQ29udGVudF9UeXBlc10ueG1sUEsBAi0AFAAGAAgAAAAhAFr0LFu/AAAAFQEAAAsA&#10;AAAAAAAAAAAAAAAAHwEAAF9yZWxzLy5yZWxzUEsBAi0AFAAGAAgAAAAhAAP7JP/EAAAA3AAAAA8A&#10;AAAAAAAAAAAAAAAABwIAAGRycy9kb3ducmV2LnhtbFBLBQYAAAAAAwADALcAAAD4AgAAAAA=&#10;" filled="f" stroked="f">
                  <v:textbox>
                    <w:txbxContent>
                      <w:p w14:paraId="664FEBDF" w14:textId="77777777" w:rsidR="00E92894" w:rsidRDefault="00E92894" w:rsidP="002C5265">
                        <w:proofErr w:type="gramStart"/>
                        <w:r>
                          <w:t>c</w:t>
                        </w:r>
                        <w:proofErr w:type="gramEnd"/>
                      </w:p>
                    </w:txbxContent>
                  </v:textbox>
                </v:shape>
                <v:oval id="Oval 8735" o:spid="_x0000_s1508" style="position:absolute;left:1583;top:11948;width:53;height: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" fillcolor="black"/>
                <v:oval id="Oval 8736" o:spid="_x0000_s1509" style="position:absolute;left:3361;top:11956;width:53;height: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" fillcolor="black"/>
                <v:shape id="Text Box 8737" o:spid="_x0000_s1510" type="#_x0000_t202" style="position:absolute;left:1872;top:11629;width:39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bqI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" filled="f" stroked="f">
                  <v:textbox>
                    <w:txbxContent>
                      <w:p w14:paraId="04A304BD" w14:textId="77777777" w:rsidR="00E92894" w:rsidRDefault="00E92894" w:rsidP="002C5265">
                        <w:proofErr w:type="gramStart"/>
                        <w: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8738" o:spid="_x0000_s1511" type="#_x0000_t202" style="position:absolute;left:1036;top:11654;width:379;height: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" filled="f" stroked="f">
                  <v:textbox>
                    <w:txbxContent>
                      <w:p w14:paraId="0C396696" w14:textId="77777777" w:rsidR="00E92894" w:rsidRDefault="00E92894" w:rsidP="002C5265">
                        <w:proofErr w:type="gramStart"/>
                        <w:r>
                          <w:t>a</w:t>
                        </w:r>
                        <w:proofErr w:type="gramEnd"/>
                      </w:p>
                    </w:txbxContent>
                  </v:textbox>
                </v:shape>
                <v:oval id="Oval 8739" o:spid="_x0000_s1512" style="position:absolute;left:3645;top:11779;width:483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"/>
                <v:line id="Line 8740" o:spid="_x0000_s1513" style="position:absolute;visibility:visible;mso-wrap-style:square" from="4420,11473" to="4420,12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"/>
                <v:line id="Line 8741" o:spid="_x0000_s1514" style="position:absolute;flip:y;visibility:visible;mso-wrap-style:square" from="3725,11847" to="4047,12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"/>
                <v:line id="Line 8742" o:spid="_x0000_s1515" style="position:absolute;visibility:visible;mso-wrap-style:square" from="3725,11847" to="4047,12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"/>
                <v:line id="Line 8743" o:spid="_x0000_s1516" style="position:absolute;visibility:visible;mso-wrap-style:square" from="752,11638" to="752,12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"/>
                <v:line id="Line 8744" o:spid="_x0000_s1517" style="position:absolute;visibility:visible;mso-wrap-style:square" from="767,11972" to="1057,11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"/>
                <v:line id="Line 8745" o:spid="_x0000_s1518" style="position:absolute;flip:y;visibility:visible;mso-wrap-style:square" from="1027,11972" to="1429,12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"/>
                <v:line id="Line 8746" o:spid="_x0000_s1519" style="position:absolute;visibility:visible;mso-wrap-style:square" from="2269,11972" to="2745,11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ZbwxgAAANw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jOUrifiUdALm4AAAD//wMAUEsBAi0AFAAGAAgAAAAhANvh9svuAAAAhQEAABMAAAAAAAAA&#10;AAAAAAAAAAAAAFtDb250ZW50X1R5cGVzXS54bWxQSwECLQAUAAYACAAAACEAWvQsW78AAAAVAQAA&#10;CwAAAAAAAAAAAAAAAAAfAQAAX3JlbHMvLnJlbHNQSwECLQAUAAYACAAAACEAYxWW8MYAAADcAAAA&#10;DwAAAAAAAAAAAAAAAAAHAgAAZHJzL2Rvd25yZXYueG1sUEsFBgAAAAADAAMAtwAAAPoCAAAAAA==&#10;"/>
                <v:line id="Line 8747" o:spid="_x0000_s1520" style="position:absolute;visibility:visible;mso-wrap-style:square" from="1622,12579" to="1890,1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"/>
                <v:line id="Line 8748" o:spid="_x0000_s1521" style="position:absolute;visibility:visible;mso-wrap-style:square" from="2276,12578" to="3382,1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"/>
                <v:line id="Line 8749" o:spid="_x0000_s1522" style="position:absolute;flip:y;visibility:visible;mso-wrap-style:square" from="3389,11980" to="3389,12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"/>
                <v:line id="Line 8750" o:spid="_x0000_s1523" style="position:absolute;flip:x;visibility:visible;mso-wrap-style:square" from="3397,11984" to="3615,11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"/>
                <v:line id="Line 8751" o:spid="_x0000_s1524" style="position:absolute;visibility:visible;mso-wrap-style:square" from="1429,11975" to="1911,11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"/>
                <v:line id="Line 8752" o:spid="_x0000_s1525" style="position:absolute;visibility:visible;mso-wrap-style:square" from="4127,11987" to="4417,11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"/>
                <v:line id="Line 8753" o:spid="_x0000_s1526" style="position:absolute;flip:y;visibility:visible;mso-wrap-style:square" from="1867,11972" to="2269,12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"/>
                <v:line id="Line 8754" o:spid="_x0000_s1527" style="position:absolute;visibility:visible;mso-wrap-style:square" from="1851,12362" to="2267,12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"/>
                <v:shape id="AutoShape 8755" o:spid="_x0000_s1528" type="#_x0000_t32" style="position:absolute;left:1889;top:12390;width:0;height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"/>
                <v:line id="Line 8756" o:spid="_x0000_s1529" style="position:absolute;flip:y;visibility:visible;mso-wrap-style:square" from="1612,11987" to="1612,1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"/>
                <v:shape id="Text Box 8757" o:spid="_x0000_s1530" type="#_x0000_t202" style="position:absolute;left:2655;top:11871;width:383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l8o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2T6Ts8zsQjIJd3AAAA//8DAFBLAQItABQABgAIAAAAIQDb4fbL7gAAAIUBAAATAAAAAAAAAAAA&#10;AAAAAAAAAABbQ29udGVudF9UeXBlc10ueG1sUEsBAi0AFAAGAAgAAAAhAFr0LFu/AAAAFQEAAAsA&#10;AAAAAAAAAAAAAAAAHwEAAF9yZWxzLy5yZWxzUEsBAi0AFAAGAAgAAAAhAC72XyjEAAAA3AAAAA8A&#10;AAAAAAAAAAAAAAAABwIAAGRycy9kb3ducmV2LnhtbFBLBQYAAAAAAwADALcAAAD4AgAAAAA=&#10;" filled="f" stroked="f">
                  <v:textbox>
                    <w:txbxContent>
                      <w:p w14:paraId="426B31C0" w14:textId="77777777" w:rsidR="00E92894" w:rsidRDefault="00E92894" w:rsidP="002C5265">
                        <w:proofErr w:type="gramStart"/>
                        <w:r>
                          <w:t>d</w:t>
                        </w:r>
                        <w:proofErr w:type="gramEnd"/>
                      </w:p>
                    </w:txbxContent>
                  </v:textbox>
                </v:shape>
                <v:line id="Line 8758" o:spid="_x0000_s1531" style="position:absolute;visibility:visible;mso-wrap-style:square" from="3123,11978" to="3366,11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"/>
                <v:line id="Line 8759" o:spid="_x0000_s1532" style="position:absolute;visibility:visible;mso-wrap-style:square" from="2698,11762" to="3114,11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"/>
                <v:shape id="AutoShape 8760" o:spid="_x0000_s1533" type="#_x0000_t32" style="position:absolute;left:2736;top:11790;width:0;height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"/>
              </v:group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5888" behindDoc="0" locked="0" layoutInCell="0" allowOverlap="1" wp14:anchorId="0CF89948" wp14:editId="7553D4EF">
                <wp:simplePos x="0" y="0"/>
                <wp:positionH relativeFrom="column">
                  <wp:posOffset>1864360</wp:posOffset>
                </wp:positionH>
                <wp:positionV relativeFrom="paragraph">
                  <wp:posOffset>29845</wp:posOffset>
                </wp:positionV>
                <wp:extent cx="327025" cy="266700"/>
                <wp:effectExtent l="0" t="0" r="0" b="0"/>
                <wp:wrapNone/>
                <wp:docPr id="222" name="Text Box 8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0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FC3C7E" w14:textId="77777777" w:rsidR="00E92894" w:rsidRPr="003516AC" w:rsidRDefault="00E92894" w:rsidP="002C526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</w:t>
                            </w:r>
                            <w:r w:rsidRPr="00670477">
                              <w:rPr>
                                <w:sz w:val="24"/>
                                <w:szCs w:val="24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89948" id="Text Box 8732" o:spid="_x0000_s1534" type="#_x0000_t202" style="position:absolute;left:0;text-align:left;margin-left:146.8pt;margin-top:2.35pt;width:25.75pt;height:21pt;z-index:251685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" o:allowincell="f" filled="f" stroked="f">
                <v:textbox style="mso-fit-shape-to-text:t">
                  <w:txbxContent>
                    <w:p w14:paraId="7DFC3C7E" w14:textId="77777777" w:rsidR="00E92894" w:rsidRPr="003516AC" w:rsidRDefault="00E92894" w:rsidP="002C526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</w:t>
                      </w:r>
                      <w:r w:rsidRPr="00670477">
                        <w:rPr>
                          <w:sz w:val="24"/>
                          <w:szCs w:val="24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01A2DCF9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6003E524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107A8820" w14:textId="77777777" w:rsidR="002C5265" w:rsidRDefault="00DB2260" w:rsidP="002C5265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7936" behindDoc="0" locked="0" layoutInCell="0" allowOverlap="1" wp14:anchorId="185E069B" wp14:editId="2C1CD76D">
                <wp:simplePos x="0" y="0"/>
                <wp:positionH relativeFrom="column">
                  <wp:posOffset>2303986</wp:posOffset>
                </wp:positionH>
                <wp:positionV relativeFrom="paragraph">
                  <wp:posOffset>104602</wp:posOffset>
                </wp:positionV>
                <wp:extent cx="1123950" cy="239395"/>
                <wp:effectExtent l="0" t="0" r="0" b="0"/>
                <wp:wrapNone/>
                <wp:docPr id="217" name="Text Box 8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239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2390CB" w14:textId="35A2AF51" w:rsidR="00E92894" w:rsidRPr="000B178D" w:rsidRDefault="00E92894" w:rsidP="002C5265">
                            <w:pPr>
                              <w:rPr>
                                <w:lang w:val="en-US"/>
                              </w:rPr>
                            </w:pPr>
                            <w:r w:rsidRPr="000B178D">
                              <w:rPr>
                                <w:color w:val="FF0000"/>
                                <w:lang w:val="en-US"/>
                              </w:rPr>
                              <w:t>L</w:t>
                            </w:r>
                            <w:r w:rsidRPr="000B178D">
                              <w:rPr>
                                <w:color w:val="FF0000"/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0B178D">
                              <w:rPr>
                                <w:color w:val="FF0000"/>
                                <w:lang w:val="en-US"/>
                              </w:rPr>
                              <w:t xml:space="preserve"> =</w:t>
                            </w:r>
                            <w:r w:rsidRPr="000B178D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E069B" id="Text Box 8761" o:spid="_x0000_s1535" type="#_x0000_t202" style="position:absolute;left:0;text-align:left;margin-left:181.4pt;margin-top:8.25pt;width:88.5pt;height:18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" o:allowincell="f" filled="f" stroked="f">
                <v:textbox>
                  <w:txbxContent>
                    <w:p w14:paraId="502390CB" w14:textId="35A2AF51" w:rsidR="00E92894" w:rsidRPr="000B178D" w:rsidRDefault="00E92894" w:rsidP="002C5265">
                      <w:pPr>
                        <w:rPr>
                          <w:lang w:val="en-US"/>
                        </w:rPr>
                      </w:pPr>
                      <w:r w:rsidRPr="000B178D">
                        <w:rPr>
                          <w:color w:val="FF0000"/>
                          <w:lang w:val="en-US"/>
                        </w:rPr>
                        <w:t>L</w:t>
                      </w:r>
                      <w:r w:rsidRPr="000B178D">
                        <w:rPr>
                          <w:color w:val="FF0000"/>
                          <w:vertAlign w:val="subscript"/>
                          <w:lang w:val="en-US"/>
                        </w:rPr>
                        <w:t>2</w:t>
                      </w:r>
                      <w:r w:rsidRPr="000B178D">
                        <w:rPr>
                          <w:color w:val="FF0000"/>
                          <w:lang w:val="en-US"/>
                        </w:rPr>
                        <w:t xml:space="preserve"> =</w:t>
                      </w:r>
                      <w:r w:rsidRPr="000B178D"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7C4DDBC" w14:textId="77777777" w:rsidR="002C5265" w:rsidRDefault="00DB2260" w:rsidP="002C5265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8960" behindDoc="0" locked="0" layoutInCell="0" allowOverlap="1" wp14:anchorId="628661CB" wp14:editId="69813B26">
                <wp:simplePos x="0" y="0"/>
                <wp:positionH relativeFrom="page">
                  <wp:align>right</wp:align>
                </wp:positionH>
                <wp:positionV relativeFrom="paragraph">
                  <wp:posOffset>15034</wp:posOffset>
                </wp:positionV>
                <wp:extent cx="1329055" cy="239395"/>
                <wp:effectExtent l="0" t="0" r="0" b="8255"/>
                <wp:wrapNone/>
                <wp:docPr id="220" name="Text Box 8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9055" cy="239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287CBA" w14:textId="77777777" w:rsidR="00E92894" w:rsidRPr="000B178D" w:rsidRDefault="00E92894" w:rsidP="002C5265">
                            <w:pPr>
                              <w:rPr>
                                <w:color w:val="FF0000"/>
                              </w:rPr>
                            </w:pPr>
                            <w:r w:rsidRPr="000B178D">
                              <w:rPr>
                                <w:color w:val="FF0000"/>
                              </w:rPr>
                              <w:t>L</w:t>
                            </w:r>
                            <w:r w:rsidRPr="000B178D">
                              <w:rPr>
                                <w:color w:val="FF0000"/>
                                <w:vertAlign w:val="subscript"/>
                              </w:rPr>
                              <w:t>4</w:t>
                            </w:r>
                            <w:r w:rsidRPr="000B178D"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8661CB" id="Text Box 8762" o:spid="_x0000_s1536" type="#_x0000_t202" style="position:absolute;left:0;text-align:left;margin-left:53.45pt;margin-top:1.2pt;width:104.65pt;height:18.85pt;z-index:2516889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" o:allowincell="f" filled="f" stroked="f">
                <v:textbox>
                  <w:txbxContent>
                    <w:p w14:paraId="16287CBA" w14:textId="77777777" w:rsidR="00E92894" w:rsidRPr="000B178D" w:rsidRDefault="00E92894" w:rsidP="002C5265">
                      <w:pPr>
                        <w:rPr>
                          <w:color w:val="FF0000"/>
                        </w:rPr>
                      </w:pPr>
                      <w:r w:rsidRPr="000B178D">
                        <w:rPr>
                          <w:color w:val="FF0000"/>
                        </w:rPr>
                        <w:t>L</w:t>
                      </w:r>
                      <w:r w:rsidRPr="000B178D">
                        <w:rPr>
                          <w:color w:val="FF0000"/>
                          <w:vertAlign w:val="subscript"/>
                        </w:rPr>
                        <w:t>4</w:t>
                      </w:r>
                      <w:r w:rsidRPr="000B178D">
                        <w:rPr>
                          <w:color w:val="FF0000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67B5248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24107DF5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27BCE5C4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14C747CE" w14:textId="77777777" w:rsidR="002C5265" w:rsidRDefault="00534C80" w:rsidP="002C5265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2816" behindDoc="0" locked="0" layoutInCell="0" allowOverlap="1" wp14:anchorId="571FE986" wp14:editId="1DC716BF">
                <wp:simplePos x="0" y="0"/>
                <wp:positionH relativeFrom="column">
                  <wp:posOffset>1492250</wp:posOffset>
                </wp:positionH>
                <wp:positionV relativeFrom="paragraph">
                  <wp:posOffset>88265</wp:posOffset>
                </wp:positionV>
                <wp:extent cx="3622675" cy="1054100"/>
                <wp:effectExtent l="0" t="0" r="0" b="0"/>
                <wp:wrapNone/>
                <wp:docPr id="216" name="Text Box 8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2675" cy="105410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DF9278" w14:textId="77777777" w:rsidR="00E92894" w:rsidRDefault="00E92894" w:rsidP="002C5265">
                            <w:pPr>
                              <w:rPr>
                                <w:sz w:val="1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18"/>
                                <w:u w:val="single"/>
                              </w:rPr>
                              <w:t>Règles</w:t>
                            </w:r>
                            <w:r>
                              <w:rPr>
                                <w:sz w:val="18"/>
                                <w:u w:val="single"/>
                              </w:rPr>
                              <w:t> :</w:t>
                            </w:r>
                          </w:p>
                          <w:p w14:paraId="5602C834" w14:textId="77777777" w:rsidR="00E92894" w:rsidRDefault="00E92894" w:rsidP="002C5265">
                            <w:pPr>
                              <w:pStyle w:val="Titre3"/>
                              <w:numPr>
                                <w:ilvl w:val="0"/>
                                <w:numId w:val="36"/>
                              </w:numPr>
                              <w:ind w:right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Un contact ouvert au repos est noté avec sa variable (exemple : « a »)</w:t>
                            </w:r>
                          </w:p>
                          <w:p w14:paraId="43C75F17" w14:textId="77777777" w:rsidR="00E92894" w:rsidRDefault="00E92894" w:rsidP="002C5265">
                            <w:pPr>
                              <w:numPr>
                                <w:ilvl w:val="0"/>
                                <w:numId w:val="36"/>
                              </w:numPr>
                              <w:overflowPunct/>
                              <w:autoSpaceDE/>
                              <w:autoSpaceDN/>
                              <w:adjustRightInd/>
                              <w:textAlignment w:val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Un contact fermé au repos est noté par sa variable complémentée (exemple : </w:t>
                            </w:r>
                            <w:r>
                              <w:rPr>
                                <w:position w:val="-2"/>
                                <w:sz w:val="18"/>
                              </w:rPr>
                              <w:pict w14:anchorId="04F57EC9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8.4pt;height:14.05pt" fillcolor="window">
                                  <v:imagedata r:id="rId11" o:title=""/>
                                </v:shape>
                              </w:pict>
                            </w:r>
                            <w:r>
                              <w:rPr>
                                <w:sz w:val="18"/>
                              </w:rPr>
                              <w:t>)</w:t>
                            </w:r>
                          </w:p>
                          <w:p w14:paraId="5297CAEC" w14:textId="77777777" w:rsidR="00E92894" w:rsidRDefault="00E92894" w:rsidP="002C5265">
                            <w:pPr>
                              <w:numPr>
                                <w:ilvl w:val="0"/>
                                <w:numId w:val="36"/>
                              </w:numPr>
                              <w:overflowPunct/>
                              <w:autoSpaceDE/>
                              <w:autoSpaceDN/>
                              <w:adjustRightInd/>
                              <w:textAlignment w:val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Des contacts en série forment un « ET » logique</w:t>
                            </w:r>
                          </w:p>
                          <w:p w14:paraId="2450AA36" w14:textId="77777777" w:rsidR="00E92894" w:rsidRDefault="00E92894" w:rsidP="002C5265">
                            <w:pPr>
                              <w:numPr>
                                <w:ilvl w:val="0"/>
                                <w:numId w:val="36"/>
                              </w:numPr>
                              <w:overflowPunct/>
                              <w:autoSpaceDE/>
                              <w:autoSpaceDN/>
                              <w:adjustRightInd/>
                              <w:textAlignment w:val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Des contacts en parallèle forment un « OU » logique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1FE986" id="Text Box 8705" o:spid="_x0000_s1537" type="#_x0000_t202" style="position:absolute;left:0;text-align:left;margin-left:117.5pt;margin-top:6.95pt;width:285.25pt;height:8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" o:allowincell="f" fillcolor="#ccf" strokeweight=".25pt">
                <v:textbox>
                  <w:txbxContent>
                    <w:p w14:paraId="02DF9278" w14:textId="77777777" w:rsidR="00E92894" w:rsidRDefault="00E92894" w:rsidP="002C5265">
                      <w:pPr>
                        <w:rPr>
                          <w:sz w:val="18"/>
                          <w:u w:val="single"/>
                        </w:rPr>
                      </w:pPr>
                      <w:r>
                        <w:rPr>
                          <w:b/>
                          <w:sz w:val="18"/>
                          <w:u w:val="single"/>
                        </w:rPr>
                        <w:t>Règles</w:t>
                      </w:r>
                      <w:r>
                        <w:rPr>
                          <w:sz w:val="18"/>
                          <w:u w:val="single"/>
                        </w:rPr>
                        <w:t> :</w:t>
                      </w:r>
                    </w:p>
                    <w:p w14:paraId="5602C834" w14:textId="77777777" w:rsidR="00E92894" w:rsidRDefault="00E92894" w:rsidP="002C5265">
                      <w:pPr>
                        <w:pStyle w:val="Titre3"/>
                        <w:numPr>
                          <w:ilvl w:val="0"/>
                          <w:numId w:val="36"/>
                        </w:numPr>
                        <w:ind w:right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Un contact ouvert au repos est noté avec sa variable (exemple : « a »)</w:t>
                      </w:r>
                    </w:p>
                    <w:p w14:paraId="43C75F17" w14:textId="77777777" w:rsidR="00E92894" w:rsidRDefault="00E92894" w:rsidP="002C5265">
                      <w:pPr>
                        <w:numPr>
                          <w:ilvl w:val="0"/>
                          <w:numId w:val="36"/>
                        </w:numPr>
                        <w:overflowPunct/>
                        <w:autoSpaceDE/>
                        <w:autoSpaceDN/>
                        <w:adjustRightInd/>
                        <w:textAlignment w:val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Un contact fermé au repos est noté par sa variable complémentée (exemple : </w:t>
                      </w:r>
                      <w:r>
                        <w:rPr>
                          <w:position w:val="-2"/>
                          <w:sz w:val="18"/>
                        </w:rPr>
                        <w:pict w14:anchorId="04F57EC9">
                          <v:shape id="_x0000_i1026" type="#_x0000_t75" style="width:8.4pt;height:14.05pt" fillcolor="window">
                            <v:imagedata r:id="rId11" o:title=""/>
                          </v:shape>
                        </w:pict>
                      </w:r>
                      <w:r>
                        <w:rPr>
                          <w:sz w:val="18"/>
                        </w:rPr>
                        <w:t>)</w:t>
                      </w:r>
                    </w:p>
                    <w:p w14:paraId="5297CAEC" w14:textId="77777777" w:rsidR="00E92894" w:rsidRDefault="00E92894" w:rsidP="002C5265">
                      <w:pPr>
                        <w:numPr>
                          <w:ilvl w:val="0"/>
                          <w:numId w:val="36"/>
                        </w:numPr>
                        <w:overflowPunct/>
                        <w:autoSpaceDE/>
                        <w:autoSpaceDN/>
                        <w:adjustRightInd/>
                        <w:textAlignment w:val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Des contacts en série forment un « ET » logique</w:t>
                      </w:r>
                    </w:p>
                    <w:p w14:paraId="2450AA36" w14:textId="77777777" w:rsidR="00E92894" w:rsidRDefault="00E92894" w:rsidP="002C5265">
                      <w:pPr>
                        <w:numPr>
                          <w:ilvl w:val="0"/>
                          <w:numId w:val="36"/>
                        </w:numPr>
                        <w:overflowPunct/>
                        <w:autoSpaceDE/>
                        <w:autoSpaceDN/>
                        <w:adjustRightInd/>
                        <w:textAlignment w:val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Des contacts en parallèle forment un « OU » logique</w:t>
                      </w:r>
                    </w:p>
                  </w:txbxContent>
                </v:textbox>
              </v:shape>
            </w:pict>
          </mc:Fallback>
        </mc:AlternateContent>
      </w:r>
    </w:p>
    <w:p w14:paraId="3C1A54C5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5932E67A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10C0B927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4C8BD70C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2BC5C4F2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5D214CBB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61899373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75EA83BB" w14:textId="77777777" w:rsidR="00CD299F" w:rsidRDefault="00CD299F" w:rsidP="002C5265">
      <w:pPr>
        <w:ind w:left="660" w:right="300"/>
        <w:jc w:val="both"/>
        <w:rPr>
          <w:b/>
          <w:bCs/>
          <w:color w:val="000000"/>
        </w:rPr>
      </w:pPr>
    </w:p>
    <w:p w14:paraId="40CC9EC9" w14:textId="77777777" w:rsidR="00CD299F" w:rsidRDefault="00CD299F" w:rsidP="002C5265">
      <w:pPr>
        <w:ind w:left="660" w:right="300"/>
        <w:jc w:val="both"/>
        <w:rPr>
          <w:b/>
          <w:bCs/>
          <w:color w:val="000000"/>
        </w:rPr>
      </w:pPr>
      <w:bookmarkStart w:id="1" w:name="_GoBack"/>
      <w:bookmarkEnd w:id="1"/>
    </w:p>
    <w:p w14:paraId="04F4569F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2CABBDD2" w14:textId="77777777" w:rsidR="005053FC" w:rsidRPr="00B87614" w:rsidRDefault="005053FC" w:rsidP="005053FC">
      <w:pPr>
        <w:numPr>
          <w:ilvl w:val="0"/>
          <w:numId w:val="1"/>
        </w:numPr>
        <w:ind w:hanging="294"/>
        <w:rPr>
          <w:b/>
          <w:i/>
          <w:noProof/>
          <w:sz w:val="22"/>
          <w:szCs w:val="22"/>
          <w:u w:val="single"/>
        </w:rPr>
      </w:pPr>
      <w:r w:rsidRPr="00B87614">
        <w:rPr>
          <w:b/>
          <w:i/>
          <w:noProof/>
          <w:sz w:val="22"/>
          <w:szCs w:val="22"/>
          <w:u w:val="single"/>
        </w:rPr>
        <w:t xml:space="preserve">Etablissement  d’une équation </w:t>
      </w:r>
      <w:r w:rsidRPr="00BB0B9B">
        <w:rPr>
          <w:b/>
          <w:i/>
          <w:sz w:val="22"/>
          <w:szCs w:val="22"/>
          <w:u w:val="single"/>
        </w:rPr>
        <w:t>à partir d’un logigramme</w:t>
      </w:r>
      <w:r w:rsidRPr="00BB0B9B">
        <w:rPr>
          <w:sz w:val="18"/>
          <w:u w:val="single"/>
        </w:rPr>
        <w:t> </w:t>
      </w:r>
      <w:r w:rsidRPr="00B87614">
        <w:rPr>
          <w:b/>
          <w:i/>
          <w:noProof/>
          <w:sz w:val="22"/>
          <w:szCs w:val="22"/>
          <w:u w:val="single"/>
        </w:rPr>
        <w:t>:</w:t>
      </w:r>
    </w:p>
    <w:p w14:paraId="539DF3A2" w14:textId="77777777" w:rsidR="005053FC" w:rsidRDefault="005053FC" w:rsidP="005053FC"/>
    <w:p w14:paraId="6D987F97" w14:textId="77777777" w:rsidR="005053FC" w:rsidRDefault="005053FC" w:rsidP="005053FC">
      <w:r>
        <w:t xml:space="preserve">Un logigramme est la représentation graphique de l’association de plusieurs opérateurs logiques d’après leurs </w:t>
      </w:r>
      <w:proofErr w:type="spellStart"/>
      <w:r>
        <w:t>symbôles</w:t>
      </w:r>
      <w:proofErr w:type="spellEnd"/>
      <w:r>
        <w:t xml:space="preserve"> normalisés.</w:t>
      </w:r>
    </w:p>
    <w:p w14:paraId="0E63B9B9" w14:textId="77777777" w:rsidR="005053FC" w:rsidRPr="002D6F9C" w:rsidRDefault="005053FC" w:rsidP="005053FC">
      <w:r w:rsidRPr="002D6F9C">
        <w:t>Ce logigramme permet la réalisation du circuit à l’aide de composants électroniques.</w:t>
      </w:r>
    </w:p>
    <w:p w14:paraId="22D8970C" w14:textId="77777777" w:rsidR="005053FC" w:rsidRDefault="00534C80" w:rsidP="005053FC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48320" behindDoc="0" locked="0" layoutInCell="0" allowOverlap="1" wp14:anchorId="29BA2D41" wp14:editId="79C04D1D">
                <wp:simplePos x="0" y="0"/>
                <wp:positionH relativeFrom="column">
                  <wp:posOffset>2603500</wp:posOffset>
                </wp:positionH>
                <wp:positionV relativeFrom="paragraph">
                  <wp:posOffset>546100</wp:posOffset>
                </wp:positionV>
                <wp:extent cx="0" cy="362585"/>
                <wp:effectExtent l="0" t="0" r="0" b="0"/>
                <wp:wrapNone/>
                <wp:docPr id="215" name="Line 8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6258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FB949C" id="Line 8017" o:spid="_x0000_s1026" style="position:absolute;flip:y;z-index:25144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5pt,43pt" to="205pt,7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47296" behindDoc="0" locked="0" layoutInCell="0" allowOverlap="1" wp14:anchorId="13EA3D6C" wp14:editId="615B466C">
                <wp:simplePos x="0" y="0"/>
                <wp:positionH relativeFrom="column">
                  <wp:posOffset>2603500</wp:posOffset>
                </wp:positionH>
                <wp:positionV relativeFrom="paragraph">
                  <wp:posOffset>908685</wp:posOffset>
                </wp:positionV>
                <wp:extent cx="164465" cy="0"/>
                <wp:effectExtent l="0" t="0" r="0" b="0"/>
                <wp:wrapNone/>
                <wp:docPr id="214" name="Line 8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44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7E45A5" id="Line 8016" o:spid="_x0000_s1026" style="position:absolute;flip:x;z-index:25144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5pt,71.55pt" to="217.95pt,7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50368" behindDoc="0" locked="0" layoutInCell="0" allowOverlap="1" wp14:anchorId="54A085B8" wp14:editId="05A984DD">
                <wp:simplePos x="0" y="0"/>
                <wp:positionH relativeFrom="column">
                  <wp:posOffset>438785</wp:posOffset>
                </wp:positionH>
                <wp:positionV relativeFrom="paragraph">
                  <wp:posOffset>89535</wp:posOffset>
                </wp:positionV>
                <wp:extent cx="263525" cy="297180"/>
                <wp:effectExtent l="0" t="0" r="0" b="0"/>
                <wp:wrapNone/>
                <wp:docPr id="213" name="Text Box 8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3B7C04" w14:textId="77777777" w:rsidR="00E92894" w:rsidRDefault="00E92894" w:rsidP="005053FC"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085B8" id="Text Box 8019" o:spid="_x0000_s1538" type="#_x0000_t202" style="position:absolute;left:0;text-align:left;margin-left:34.55pt;margin-top:7.05pt;width:20.75pt;height:23.4pt;z-index:25145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" o:allowincell="f" filled="f" stroked="f">
                <v:textbox>
                  <w:txbxContent>
                    <w:p w14:paraId="6F3B7C04" w14:textId="77777777" w:rsidR="00E92894" w:rsidRDefault="00E92894" w:rsidP="005053FC">
                      <w:proofErr w:type="gramStart"/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457536" behindDoc="0" locked="0" layoutInCell="1" allowOverlap="1" wp14:anchorId="26FE00EC" wp14:editId="535ACDC7">
                <wp:simplePos x="0" y="0"/>
                <wp:positionH relativeFrom="column">
                  <wp:posOffset>1274445</wp:posOffset>
                </wp:positionH>
                <wp:positionV relativeFrom="paragraph">
                  <wp:posOffset>175895</wp:posOffset>
                </wp:positionV>
                <wp:extent cx="372745" cy="276860"/>
                <wp:effectExtent l="0" t="0" r="0" b="0"/>
                <wp:wrapNone/>
                <wp:docPr id="209" name="Group 8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745" cy="276860"/>
                          <a:chOff x="2341" y="1171"/>
                          <a:chExt cx="587" cy="436"/>
                        </a:xfrm>
                      </wpg:grpSpPr>
                      <wps:wsp>
                        <wps:cNvPr id="210" name="Rectangle 8054"/>
                        <wps:cNvSpPr>
                          <a:spLocks noChangeArrowheads="1"/>
                        </wps:cNvSpPr>
                        <wps:spPr bwMode="auto">
                          <a:xfrm>
                            <a:off x="2341" y="1171"/>
                            <a:ext cx="453" cy="4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Rectangle 8055"/>
                        <wps:cNvSpPr>
                          <a:spLocks noChangeArrowheads="1"/>
                        </wps:cNvSpPr>
                        <wps:spPr bwMode="auto">
                          <a:xfrm>
                            <a:off x="2487" y="1224"/>
                            <a:ext cx="161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4698C7" w14:textId="77777777" w:rsidR="00E92894" w:rsidRPr="00197D3F" w:rsidRDefault="00E92894" w:rsidP="005053FC"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  <wps:wsp>
                        <wps:cNvPr id="212" name="Oval 8056"/>
                        <wps:cNvSpPr>
                          <a:spLocks noChangeArrowheads="1"/>
                        </wps:cNvSpPr>
                        <wps:spPr bwMode="auto">
                          <a:xfrm>
                            <a:off x="2793" y="1316"/>
                            <a:ext cx="135" cy="13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FE00EC" id="Group 8053" o:spid="_x0000_s1539" style="position:absolute;left:0;text-align:left;margin-left:100.35pt;margin-top:13.85pt;width:29.35pt;height:21.8pt;z-index:251457536" coordorigin="2341,1171" coordsize="587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">
                <v:rect id="Rectangle 8054" o:spid="_x0000_s1540" style="position:absolute;left:2341;top:1171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" filled="f" strokeweight="1pt"/>
                <v:rect id="Rectangle 8055" o:spid="_x0000_s1541" style="position:absolute;left:2487;top:1224;width:161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" filled="f" stroked="f" strokeweight="1pt">
                  <v:textbox style="mso-fit-shape-to-text:t" inset="1pt,1pt,1pt,1pt">
                    <w:txbxContent>
                      <w:p w14:paraId="374698C7" w14:textId="77777777" w:rsidR="00E92894" w:rsidRPr="00197D3F" w:rsidRDefault="00E92894" w:rsidP="005053FC"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oval id="Oval 8056" o:spid="_x0000_s1542" style="position:absolute;left:2793;top:1316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" filled="f" strokeweight="1pt"/>
              </v:group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51392" behindDoc="0" locked="0" layoutInCell="0" allowOverlap="1" wp14:anchorId="4475F426" wp14:editId="5D952DAC">
                <wp:simplePos x="0" y="0"/>
                <wp:positionH relativeFrom="column">
                  <wp:posOffset>438150</wp:posOffset>
                </wp:positionH>
                <wp:positionV relativeFrom="paragraph">
                  <wp:posOffset>381635</wp:posOffset>
                </wp:positionV>
                <wp:extent cx="263525" cy="229870"/>
                <wp:effectExtent l="0" t="0" r="0" b="0"/>
                <wp:wrapNone/>
                <wp:docPr id="208" name="Text Box 8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63EDAC" w14:textId="77777777" w:rsidR="00E92894" w:rsidRDefault="00E92894" w:rsidP="005053FC">
                            <w:proofErr w:type="gramStart"/>
                            <w: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75F426" id="Text Box 8020" o:spid="_x0000_s1543" type="#_x0000_t202" style="position:absolute;left:0;text-align:left;margin-left:34.5pt;margin-top:30.05pt;width:20.75pt;height:18.1pt;z-index:25145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" o:allowincell="f" filled="f" stroked="f">
                <v:textbox>
                  <w:txbxContent>
                    <w:p w14:paraId="3A63EDAC" w14:textId="77777777" w:rsidR="00E92894" w:rsidRDefault="00E92894" w:rsidP="005053FC">
                      <w:proofErr w:type="gramStart"/>
                      <w: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54464" behindDoc="0" locked="0" layoutInCell="0" allowOverlap="1" wp14:anchorId="112836EE" wp14:editId="3F060C48">
                <wp:simplePos x="0" y="0"/>
                <wp:positionH relativeFrom="column">
                  <wp:posOffset>1642110</wp:posOffset>
                </wp:positionH>
                <wp:positionV relativeFrom="paragraph">
                  <wp:posOffset>307975</wp:posOffset>
                </wp:positionV>
                <wp:extent cx="243840" cy="0"/>
                <wp:effectExtent l="0" t="0" r="0" b="0"/>
                <wp:wrapNone/>
                <wp:docPr id="207" name="Line 8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38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7E2F72" id="Line 8023" o:spid="_x0000_s1026" style="position:absolute;flip:x;z-index:25145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9.3pt,24.25pt" to="148.5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62656" behindDoc="0" locked="0" layoutInCell="0" allowOverlap="1" wp14:anchorId="1D14EB72" wp14:editId="6611F61A">
                <wp:simplePos x="0" y="0"/>
                <wp:positionH relativeFrom="column">
                  <wp:posOffset>481330</wp:posOffset>
                </wp:positionH>
                <wp:positionV relativeFrom="paragraph">
                  <wp:posOffset>298450</wp:posOffset>
                </wp:positionV>
                <wp:extent cx="796290" cy="0"/>
                <wp:effectExtent l="0" t="0" r="0" b="0"/>
                <wp:wrapNone/>
                <wp:docPr id="206" name="Line 8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9629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87D10F" id="Line 8066" o:spid="_x0000_s1026" style="position:absolute;flip:y;z-index:25146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9pt,23.5pt" to="100.6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61632" behindDoc="0" locked="0" layoutInCell="0" allowOverlap="1" wp14:anchorId="007EBAC2" wp14:editId="5A1B3C61">
                <wp:simplePos x="0" y="0"/>
                <wp:positionH relativeFrom="column">
                  <wp:posOffset>1893570</wp:posOffset>
                </wp:positionH>
                <wp:positionV relativeFrom="paragraph">
                  <wp:posOffset>308610</wp:posOffset>
                </wp:positionV>
                <wp:extent cx="0" cy="167005"/>
                <wp:effectExtent l="0" t="0" r="0" b="0"/>
                <wp:wrapNone/>
                <wp:docPr id="205" name="Line 8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670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C4D46F" id="Line 8065" o:spid="_x0000_s1026" style="position:absolute;flip:y;z-index:25146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9.1pt,24.3pt" to="149.1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458560" behindDoc="0" locked="0" layoutInCell="1" allowOverlap="1" wp14:anchorId="64658936" wp14:editId="61E83585">
                <wp:simplePos x="0" y="0"/>
                <wp:positionH relativeFrom="column">
                  <wp:posOffset>2074545</wp:posOffset>
                </wp:positionH>
                <wp:positionV relativeFrom="paragraph">
                  <wp:posOffset>403860</wp:posOffset>
                </wp:positionV>
                <wp:extent cx="287655" cy="276860"/>
                <wp:effectExtent l="0" t="0" r="0" b="0"/>
                <wp:wrapNone/>
                <wp:docPr id="202" name="Group 8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655" cy="276860"/>
                          <a:chOff x="5454" y="1194"/>
                          <a:chExt cx="453" cy="436"/>
                        </a:xfrm>
                      </wpg:grpSpPr>
                      <wps:wsp>
                        <wps:cNvPr id="203" name="Rectangle 8058"/>
                        <wps:cNvSpPr>
                          <a:spLocks noChangeArrowheads="1"/>
                        </wps:cNvSpPr>
                        <wps:spPr bwMode="auto">
                          <a:xfrm>
                            <a:off x="5454" y="1194"/>
                            <a:ext cx="453" cy="4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Rectangle 8059"/>
                        <wps:cNvSpPr>
                          <a:spLocks noChangeArrowheads="1"/>
                        </wps:cNvSpPr>
                        <wps:spPr bwMode="auto">
                          <a:xfrm>
                            <a:off x="5600" y="1247"/>
                            <a:ext cx="227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3B57BB" w14:textId="77777777" w:rsidR="00E92894" w:rsidRPr="00197D3F" w:rsidRDefault="00E92894" w:rsidP="005053FC">
                              <w:r>
                                <w:rPr>
                                  <w:sz w:val="24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658936" id="Group 8057" o:spid="_x0000_s1544" style="position:absolute;left:0;text-align:left;margin-left:163.35pt;margin-top:31.8pt;width:22.65pt;height:21.8pt;z-index:251458560" coordorigin="5454,1194" coordsize="453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">
                <v:rect id="Rectangle 8058" o:spid="_x0000_s1545" style="position:absolute;left:5454;top:1194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" filled="f" strokeweight="1pt"/>
                <v:rect id="Rectangle 8059" o:spid="_x0000_s1546" style="position:absolute;left:5600;top:1247;width:227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" filled="f" stroked="f" strokeweight="1pt">
                  <v:textbox style="mso-fit-shape-to-text:t" inset="1pt,1pt,1pt,1pt">
                    <w:txbxContent>
                      <w:p w14:paraId="253B57BB" w14:textId="77777777" w:rsidR="00E92894" w:rsidRPr="00197D3F" w:rsidRDefault="00E92894" w:rsidP="005053FC">
                        <w:r>
                          <w:rPr>
                            <w:sz w:val="24"/>
                          </w:rPr>
                          <w:t>&amp;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45248" behindDoc="0" locked="0" layoutInCell="0" allowOverlap="1" wp14:anchorId="0F58FCE7" wp14:editId="245A18D1">
                <wp:simplePos x="0" y="0"/>
                <wp:positionH relativeFrom="column">
                  <wp:posOffset>471170</wp:posOffset>
                </wp:positionH>
                <wp:positionV relativeFrom="paragraph">
                  <wp:posOffset>577850</wp:posOffset>
                </wp:positionV>
                <wp:extent cx="1600200" cy="0"/>
                <wp:effectExtent l="0" t="0" r="0" b="0"/>
                <wp:wrapNone/>
                <wp:docPr id="201" name="Line 8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0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C5C6E9" id="Line 8014" o:spid="_x0000_s1026" style="position:absolute;z-index:25144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1pt,45.5pt" to="163.1pt,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60608" behindDoc="0" locked="0" layoutInCell="0" allowOverlap="1" wp14:anchorId="4264D293" wp14:editId="2F76DA2D">
                <wp:simplePos x="0" y="0"/>
                <wp:positionH relativeFrom="column">
                  <wp:posOffset>1898650</wp:posOffset>
                </wp:positionH>
                <wp:positionV relativeFrom="paragraph">
                  <wp:posOffset>475615</wp:posOffset>
                </wp:positionV>
                <wp:extent cx="164465" cy="0"/>
                <wp:effectExtent l="0" t="0" r="0" b="0"/>
                <wp:wrapNone/>
                <wp:docPr id="200" name="Line 8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44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4942C6" id="Line 8064" o:spid="_x0000_s1026" style="position:absolute;flip:x;z-index:25146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9.5pt,37.45pt" to="162.45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52416" behindDoc="0" locked="0" layoutInCell="0" allowOverlap="1" wp14:anchorId="60161551" wp14:editId="7D9CB86D">
                <wp:simplePos x="0" y="0"/>
                <wp:positionH relativeFrom="column">
                  <wp:posOffset>454660</wp:posOffset>
                </wp:positionH>
                <wp:positionV relativeFrom="paragraph">
                  <wp:posOffset>789305</wp:posOffset>
                </wp:positionV>
                <wp:extent cx="263525" cy="296545"/>
                <wp:effectExtent l="0" t="0" r="0" b="0"/>
                <wp:wrapNone/>
                <wp:docPr id="199" name="Text Box 8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296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7180CC" w14:textId="77777777" w:rsidR="00E92894" w:rsidRDefault="00E92894" w:rsidP="005053FC">
                            <w:proofErr w:type="gramStart"/>
                            <w: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161551" id="Text Box 8021" o:spid="_x0000_s1547" type="#_x0000_t202" style="position:absolute;left:0;text-align:left;margin-left:35.8pt;margin-top:62.15pt;width:20.75pt;height:23.35pt;z-index:25145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" o:allowincell="f" filled="f" stroked="f">
                <v:textbox>
                  <w:txbxContent>
                    <w:p w14:paraId="7C7180CC" w14:textId="77777777" w:rsidR="00E92894" w:rsidRDefault="00E92894" w:rsidP="005053FC">
                      <w:proofErr w:type="gramStart"/>
                      <w: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459584" behindDoc="0" locked="0" layoutInCell="1" allowOverlap="1" wp14:anchorId="16843ADB" wp14:editId="005C23C4">
                <wp:simplePos x="0" y="0"/>
                <wp:positionH relativeFrom="column">
                  <wp:posOffset>1287780</wp:posOffset>
                </wp:positionH>
                <wp:positionV relativeFrom="paragraph">
                  <wp:posOffset>861060</wp:posOffset>
                </wp:positionV>
                <wp:extent cx="372745" cy="276860"/>
                <wp:effectExtent l="0" t="0" r="0" b="0"/>
                <wp:wrapNone/>
                <wp:docPr id="195" name="Group 8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745" cy="276860"/>
                          <a:chOff x="2341" y="1171"/>
                          <a:chExt cx="587" cy="436"/>
                        </a:xfrm>
                      </wpg:grpSpPr>
                      <wps:wsp>
                        <wps:cNvPr id="196" name="Rectangle 8061"/>
                        <wps:cNvSpPr>
                          <a:spLocks noChangeArrowheads="1"/>
                        </wps:cNvSpPr>
                        <wps:spPr bwMode="auto">
                          <a:xfrm>
                            <a:off x="2341" y="1171"/>
                            <a:ext cx="453" cy="4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Rectangle 8062"/>
                        <wps:cNvSpPr>
                          <a:spLocks noChangeArrowheads="1"/>
                        </wps:cNvSpPr>
                        <wps:spPr bwMode="auto">
                          <a:xfrm>
                            <a:off x="2487" y="1224"/>
                            <a:ext cx="161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CE8671" w14:textId="77777777" w:rsidR="00E92894" w:rsidRPr="00197D3F" w:rsidRDefault="00E92894" w:rsidP="005053FC"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  <wps:wsp>
                        <wps:cNvPr id="198" name="Oval 8063"/>
                        <wps:cNvSpPr>
                          <a:spLocks noChangeArrowheads="1"/>
                        </wps:cNvSpPr>
                        <wps:spPr bwMode="auto">
                          <a:xfrm>
                            <a:off x="2793" y="1316"/>
                            <a:ext cx="135" cy="13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843ADB" id="Group 8060" o:spid="_x0000_s1548" style="position:absolute;left:0;text-align:left;margin-left:101.4pt;margin-top:67.8pt;width:29.35pt;height:21.8pt;z-index:251459584" coordorigin="2341,1171" coordsize="587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">
                <v:rect id="Rectangle 8061" o:spid="_x0000_s1549" style="position:absolute;left:2341;top:1171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" filled="f" strokeweight="1pt"/>
                <v:rect id="Rectangle 8062" o:spid="_x0000_s1550" style="position:absolute;left:2487;top:1224;width:161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" filled="f" stroked="f" strokeweight="1pt">
                  <v:textbox style="mso-fit-shape-to-text:t" inset="1pt,1pt,1pt,1pt">
                    <w:txbxContent>
                      <w:p w14:paraId="73CE8671" w14:textId="77777777" w:rsidR="00E92894" w:rsidRPr="00197D3F" w:rsidRDefault="00E92894" w:rsidP="005053FC"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oval id="Oval 8063" o:spid="_x0000_s1551" style="position:absolute;left:2793;top:1316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" filled="f" strokeweight="1pt"/>
              </v:group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55488" behindDoc="0" locked="0" layoutInCell="0" allowOverlap="1" wp14:anchorId="4FFBBA4D" wp14:editId="69D4B48C">
                <wp:simplePos x="0" y="0"/>
                <wp:positionH relativeFrom="column">
                  <wp:posOffset>2769870</wp:posOffset>
                </wp:positionH>
                <wp:positionV relativeFrom="paragraph">
                  <wp:posOffset>826770</wp:posOffset>
                </wp:positionV>
                <wp:extent cx="287655" cy="276860"/>
                <wp:effectExtent l="0" t="0" r="0" b="0"/>
                <wp:wrapNone/>
                <wp:docPr id="194" name="Rectangle 8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655" cy="2768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156510" id="Rectangle 8024" o:spid="_x0000_s1026" style="position:absolute;margin-left:218.1pt;margin-top:65.1pt;width:22.65pt;height:21.8pt;z-index:25145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" o:allowincell="f" filled="f" strokeweight="1pt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56512" behindDoc="0" locked="0" layoutInCell="0" allowOverlap="1" wp14:anchorId="7E886905" wp14:editId="201F4E5B">
                <wp:simplePos x="0" y="0"/>
                <wp:positionH relativeFrom="column">
                  <wp:posOffset>2814955</wp:posOffset>
                </wp:positionH>
                <wp:positionV relativeFrom="paragraph">
                  <wp:posOffset>850900</wp:posOffset>
                </wp:positionV>
                <wp:extent cx="185420" cy="212090"/>
                <wp:effectExtent l="0" t="0" r="0" b="0"/>
                <wp:wrapNone/>
                <wp:docPr id="193" name="Rectangle 8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420" cy="21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9FDD9" w14:textId="77777777" w:rsidR="00E92894" w:rsidRPr="00197D3F" w:rsidRDefault="00E92894" w:rsidP="005053FC">
                            <w:r>
                              <w:rPr>
                                <w:sz w:val="24"/>
                              </w:rPr>
                              <w:sym w:font="Symbol" w:char="F0B3"/>
                            </w: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none" lIns="12700" tIns="12700" rIns="12700" bIns="1270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886905" id="Rectangle 8025" o:spid="_x0000_s1552" style="position:absolute;left:0;text-align:left;margin-left:221.65pt;margin-top:67pt;width:14.6pt;height:16.7pt;z-index:2514565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" o:allowincell="f" filled="f" stroked="f" strokeweight="1pt">
                <v:textbox style="mso-fit-shape-to-text:t" inset="1pt,1pt,1pt,1pt">
                  <w:txbxContent>
                    <w:p w14:paraId="4609FDD9" w14:textId="77777777" w:rsidR="00E92894" w:rsidRPr="00197D3F" w:rsidRDefault="00E92894" w:rsidP="005053FC">
                      <w:r>
                        <w:rPr>
                          <w:sz w:val="24"/>
                        </w:rPr>
                        <w:sym w:font="Symbol" w:char="F0B3"/>
                      </w:r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44224" behindDoc="0" locked="0" layoutInCell="0" allowOverlap="1" wp14:anchorId="614DE9FD" wp14:editId="6C0DC5B5">
                <wp:simplePos x="0" y="0"/>
                <wp:positionH relativeFrom="column">
                  <wp:posOffset>471170</wp:posOffset>
                </wp:positionH>
                <wp:positionV relativeFrom="paragraph">
                  <wp:posOffset>1002030</wp:posOffset>
                </wp:positionV>
                <wp:extent cx="810895" cy="635"/>
                <wp:effectExtent l="0" t="0" r="0" b="0"/>
                <wp:wrapNone/>
                <wp:docPr id="192" name="Line 8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1089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52FA12" id="Line 8013" o:spid="_x0000_s1026" style="position:absolute;z-index:25144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1pt,78.9pt" to="100.95pt,7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46272" behindDoc="0" locked="0" layoutInCell="0" allowOverlap="1" wp14:anchorId="4C1B8D1D" wp14:editId="6766A9FC">
                <wp:simplePos x="0" y="0"/>
                <wp:positionH relativeFrom="column">
                  <wp:posOffset>1663700</wp:posOffset>
                </wp:positionH>
                <wp:positionV relativeFrom="paragraph">
                  <wp:posOffset>1003300</wp:posOffset>
                </wp:positionV>
                <wp:extent cx="1096645" cy="0"/>
                <wp:effectExtent l="0" t="0" r="0" b="0"/>
                <wp:wrapNone/>
                <wp:docPr id="191" name="Line 8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966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E98CE5" id="Line 8015" o:spid="_x0000_s1026" style="position:absolute;flip:y;z-index:25144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1pt,79pt" to="217.35pt,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53440" behindDoc="0" locked="0" layoutInCell="0" allowOverlap="1" wp14:anchorId="4AA9263A" wp14:editId="689424DA">
                <wp:simplePos x="0" y="0"/>
                <wp:positionH relativeFrom="column">
                  <wp:posOffset>3059430</wp:posOffset>
                </wp:positionH>
                <wp:positionV relativeFrom="paragraph">
                  <wp:posOffset>964565</wp:posOffset>
                </wp:positionV>
                <wp:extent cx="230505" cy="0"/>
                <wp:effectExtent l="0" t="0" r="0" b="0"/>
                <wp:wrapNone/>
                <wp:docPr id="190" name="Line 8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05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F0911A" id="Line 8022" o:spid="_x0000_s1026" style="position:absolute;flip:x;z-index:25145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0.9pt,75.95pt" to="259.05pt,7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49344" behindDoc="0" locked="0" layoutInCell="0" allowOverlap="1" wp14:anchorId="7DEB995B" wp14:editId="1656A626">
                <wp:simplePos x="0" y="0"/>
                <wp:positionH relativeFrom="column">
                  <wp:posOffset>2372360</wp:posOffset>
                </wp:positionH>
                <wp:positionV relativeFrom="paragraph">
                  <wp:posOffset>546100</wp:posOffset>
                </wp:positionV>
                <wp:extent cx="231140" cy="0"/>
                <wp:effectExtent l="0" t="0" r="0" b="0"/>
                <wp:wrapNone/>
                <wp:docPr id="189" name="Line 8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11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1090D0" id="Line 8018" o:spid="_x0000_s1026" style="position:absolute;flip:x;z-index:25144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6.8pt,43pt" to="205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" o:allowincell="f"/>
            </w:pict>
          </mc:Fallback>
        </mc:AlternateContent>
      </w:r>
    </w:p>
    <w:p w14:paraId="6A275A9C" w14:textId="77777777" w:rsidR="005053FC" w:rsidRDefault="00534C80" w:rsidP="005053FC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04640" behindDoc="0" locked="0" layoutInCell="0" allowOverlap="1" wp14:anchorId="5DEBC864" wp14:editId="1530C950">
                <wp:simplePos x="0" y="0"/>
                <wp:positionH relativeFrom="column">
                  <wp:posOffset>3629660</wp:posOffset>
                </wp:positionH>
                <wp:positionV relativeFrom="paragraph">
                  <wp:posOffset>209550</wp:posOffset>
                </wp:positionV>
                <wp:extent cx="796290" cy="0"/>
                <wp:effectExtent l="0" t="0" r="0" b="0"/>
                <wp:wrapNone/>
                <wp:docPr id="188" name="Line 8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9629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669E24" id="Line 8119" o:spid="_x0000_s1026" style="position:absolute;flip:y;z-index:25150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5.8pt,16.5pt" to="348.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03616" behindDoc="0" locked="0" layoutInCell="0" allowOverlap="1" wp14:anchorId="220C0325" wp14:editId="0BA7BCCF">
                <wp:simplePos x="0" y="0"/>
                <wp:positionH relativeFrom="column">
                  <wp:posOffset>5041900</wp:posOffset>
                </wp:positionH>
                <wp:positionV relativeFrom="paragraph">
                  <wp:posOffset>219710</wp:posOffset>
                </wp:positionV>
                <wp:extent cx="0" cy="167005"/>
                <wp:effectExtent l="0" t="0" r="0" b="0"/>
                <wp:wrapNone/>
                <wp:docPr id="187" name="Line 8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670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A89D0A" id="Line 8118" o:spid="_x0000_s1026" style="position:absolute;flip:y;z-index:25150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pt,17.3pt" to="397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02592" behindDoc="0" locked="0" layoutInCell="0" allowOverlap="1" wp14:anchorId="7E61B641" wp14:editId="3D031443">
                <wp:simplePos x="0" y="0"/>
                <wp:positionH relativeFrom="column">
                  <wp:posOffset>5046980</wp:posOffset>
                </wp:positionH>
                <wp:positionV relativeFrom="paragraph">
                  <wp:posOffset>386715</wp:posOffset>
                </wp:positionV>
                <wp:extent cx="164465" cy="0"/>
                <wp:effectExtent l="0" t="0" r="0" b="0"/>
                <wp:wrapNone/>
                <wp:docPr id="186" name="Line 8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44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93A7FC" id="Line 8117" o:spid="_x0000_s1026" style="position:absolute;flip:x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.4pt,30.45pt" to="410.35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501568" behindDoc="0" locked="0" layoutInCell="1" allowOverlap="1" wp14:anchorId="7800705C" wp14:editId="3A2D179F">
                <wp:simplePos x="0" y="0"/>
                <wp:positionH relativeFrom="column">
                  <wp:posOffset>4436110</wp:posOffset>
                </wp:positionH>
                <wp:positionV relativeFrom="paragraph">
                  <wp:posOffset>772160</wp:posOffset>
                </wp:positionV>
                <wp:extent cx="372745" cy="276860"/>
                <wp:effectExtent l="0" t="0" r="0" b="0"/>
                <wp:wrapNone/>
                <wp:docPr id="182" name="Group 8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745" cy="276860"/>
                          <a:chOff x="2341" y="1171"/>
                          <a:chExt cx="587" cy="436"/>
                        </a:xfrm>
                      </wpg:grpSpPr>
                      <wps:wsp>
                        <wps:cNvPr id="183" name="Rectangle 8114"/>
                        <wps:cNvSpPr>
                          <a:spLocks noChangeArrowheads="1"/>
                        </wps:cNvSpPr>
                        <wps:spPr bwMode="auto">
                          <a:xfrm>
                            <a:off x="2341" y="1171"/>
                            <a:ext cx="453" cy="4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Rectangle 8115"/>
                        <wps:cNvSpPr>
                          <a:spLocks noChangeArrowheads="1"/>
                        </wps:cNvSpPr>
                        <wps:spPr bwMode="auto">
                          <a:xfrm>
                            <a:off x="2487" y="1224"/>
                            <a:ext cx="161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F49D26" w14:textId="77777777" w:rsidR="00E92894" w:rsidRPr="00197D3F" w:rsidRDefault="00E92894" w:rsidP="005053FC"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  <wps:wsp>
                        <wps:cNvPr id="185" name="Oval 8116"/>
                        <wps:cNvSpPr>
                          <a:spLocks noChangeArrowheads="1"/>
                        </wps:cNvSpPr>
                        <wps:spPr bwMode="auto">
                          <a:xfrm>
                            <a:off x="2793" y="1316"/>
                            <a:ext cx="135" cy="13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00705C" id="Group 8113" o:spid="_x0000_s1553" style="position:absolute;left:0;text-align:left;margin-left:349.3pt;margin-top:60.8pt;width:29.35pt;height:21.8pt;z-index:251501568" coordorigin="2341,1171" coordsize="587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">
                <v:rect id="Rectangle 8114" o:spid="_x0000_s1554" style="position:absolute;left:2341;top:1171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" filled="f" strokeweight="1pt"/>
                <v:rect id="Rectangle 8115" o:spid="_x0000_s1555" style="position:absolute;left:2487;top:1224;width:161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" filled="f" stroked="f" strokeweight="1pt">
                  <v:textbox style="mso-fit-shape-to-text:t" inset="1pt,1pt,1pt,1pt">
                    <w:txbxContent>
                      <w:p w14:paraId="54F49D26" w14:textId="77777777" w:rsidR="00E92894" w:rsidRPr="00197D3F" w:rsidRDefault="00E92894" w:rsidP="005053FC"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oval id="Oval 8116" o:spid="_x0000_s1556" style="position:absolute;left:2793;top:1316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" filled="f" strokeweight="1pt"/>
              </v:group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500544" behindDoc="0" locked="0" layoutInCell="1" allowOverlap="1" wp14:anchorId="0875E42F" wp14:editId="6EEFFAF6">
                <wp:simplePos x="0" y="0"/>
                <wp:positionH relativeFrom="column">
                  <wp:posOffset>4422775</wp:posOffset>
                </wp:positionH>
                <wp:positionV relativeFrom="paragraph">
                  <wp:posOffset>86995</wp:posOffset>
                </wp:positionV>
                <wp:extent cx="372745" cy="276860"/>
                <wp:effectExtent l="0" t="0" r="0" b="0"/>
                <wp:wrapNone/>
                <wp:docPr id="178" name="Group 8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745" cy="276860"/>
                          <a:chOff x="2341" y="1171"/>
                          <a:chExt cx="587" cy="436"/>
                        </a:xfrm>
                      </wpg:grpSpPr>
                      <wps:wsp>
                        <wps:cNvPr id="179" name="Rectangle 8110"/>
                        <wps:cNvSpPr>
                          <a:spLocks noChangeArrowheads="1"/>
                        </wps:cNvSpPr>
                        <wps:spPr bwMode="auto">
                          <a:xfrm>
                            <a:off x="2341" y="1171"/>
                            <a:ext cx="453" cy="4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Rectangle 8111"/>
                        <wps:cNvSpPr>
                          <a:spLocks noChangeArrowheads="1"/>
                        </wps:cNvSpPr>
                        <wps:spPr bwMode="auto">
                          <a:xfrm>
                            <a:off x="2487" y="1224"/>
                            <a:ext cx="161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D20935" w14:textId="77777777" w:rsidR="00E92894" w:rsidRPr="00197D3F" w:rsidRDefault="00E92894" w:rsidP="005053FC"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  <wps:wsp>
                        <wps:cNvPr id="181" name="Oval 8112"/>
                        <wps:cNvSpPr>
                          <a:spLocks noChangeArrowheads="1"/>
                        </wps:cNvSpPr>
                        <wps:spPr bwMode="auto">
                          <a:xfrm>
                            <a:off x="2793" y="1316"/>
                            <a:ext cx="135" cy="13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75E42F" id="Group 8109" o:spid="_x0000_s1557" style="position:absolute;left:0;text-align:left;margin-left:348.25pt;margin-top:6.85pt;width:29.35pt;height:21.8pt;z-index:251500544" coordorigin="2341,1171" coordsize="587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">
                <v:rect id="Rectangle 8110" o:spid="_x0000_s1558" style="position:absolute;left:2341;top:1171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" filled="f" strokeweight="1pt"/>
                <v:rect id="Rectangle 8111" o:spid="_x0000_s1559" style="position:absolute;left:2487;top:1224;width:161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" filled="f" stroked="f" strokeweight="1pt">
                  <v:textbox style="mso-fit-shape-to-text:t" inset="1pt,1pt,1pt,1pt">
                    <w:txbxContent>
                      <w:p w14:paraId="23D20935" w14:textId="77777777" w:rsidR="00E92894" w:rsidRPr="00197D3F" w:rsidRDefault="00E92894" w:rsidP="005053FC"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oval id="Oval 8112" o:spid="_x0000_s1560" style="position:absolute;left:2793;top:1316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" filled="f" strokeweight="1pt"/>
              </v:group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99520" behindDoc="0" locked="0" layoutInCell="0" allowOverlap="1" wp14:anchorId="299C9A70" wp14:editId="077BA529">
                <wp:simplePos x="0" y="0"/>
                <wp:positionH relativeFrom="column">
                  <wp:posOffset>5982335</wp:posOffset>
                </wp:positionH>
                <wp:positionV relativeFrom="paragraph">
                  <wp:posOffset>762000</wp:posOffset>
                </wp:positionV>
                <wp:extent cx="144145" cy="200660"/>
                <wp:effectExtent l="0" t="0" r="0" b="0"/>
                <wp:wrapNone/>
                <wp:docPr id="177" name="Rectangle 8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145" cy="200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0A170B" w14:textId="77777777" w:rsidR="00E92894" w:rsidRPr="00197D3F" w:rsidRDefault="00E92894" w:rsidP="005053FC">
                            <w:r>
                              <w:rPr>
                                <w:sz w:val="24"/>
                              </w:rPr>
                              <w:t>&amp;</w:t>
                            </w:r>
                          </w:p>
                        </w:txbxContent>
                      </wps:txbx>
                      <wps:bodyPr rot="0" vert="horz" wrap="none" lIns="12700" tIns="12700" rIns="12700" bIns="1270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9C9A70" id="Rectangle 8108" o:spid="_x0000_s1561" style="position:absolute;left:0;text-align:left;margin-left:471.05pt;margin-top:60pt;width:11.35pt;height:15.8pt;z-index:2514995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" o:allowincell="f" filled="f" stroked="f" strokeweight="1pt">
                <v:textbox style="mso-fit-shape-to-text:t" inset="1pt,1pt,1pt,1pt">
                  <w:txbxContent>
                    <w:p w14:paraId="6A0A170B" w14:textId="77777777" w:rsidR="00E92894" w:rsidRPr="00197D3F" w:rsidRDefault="00E92894" w:rsidP="005053FC">
                      <w:r>
                        <w:rPr>
                          <w:sz w:val="24"/>
                        </w:rPr>
                        <w:t>&amp;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98496" behindDoc="0" locked="0" layoutInCell="0" allowOverlap="1" wp14:anchorId="0A4A3436" wp14:editId="2D7BB7B0">
                <wp:simplePos x="0" y="0"/>
                <wp:positionH relativeFrom="column">
                  <wp:posOffset>5918200</wp:posOffset>
                </wp:positionH>
                <wp:positionV relativeFrom="paragraph">
                  <wp:posOffset>737870</wp:posOffset>
                </wp:positionV>
                <wp:extent cx="287655" cy="276860"/>
                <wp:effectExtent l="0" t="0" r="0" b="0"/>
                <wp:wrapNone/>
                <wp:docPr id="176" name="Rectangle 8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655" cy="2768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083E1F" id="Rectangle 8107" o:spid="_x0000_s1026" style="position:absolute;margin-left:466pt;margin-top:58.1pt;width:22.65pt;height:21.8pt;z-index:25149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" o:allowincell="f" filled="f" strokeweight="1pt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97472" behindDoc="0" locked="0" layoutInCell="0" allowOverlap="1" wp14:anchorId="2FC604A2" wp14:editId="7E42B1B3">
                <wp:simplePos x="0" y="0"/>
                <wp:positionH relativeFrom="column">
                  <wp:posOffset>4790440</wp:posOffset>
                </wp:positionH>
                <wp:positionV relativeFrom="paragraph">
                  <wp:posOffset>219075</wp:posOffset>
                </wp:positionV>
                <wp:extent cx="243840" cy="0"/>
                <wp:effectExtent l="0" t="0" r="0" b="0"/>
                <wp:wrapNone/>
                <wp:docPr id="175" name="Line 8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38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BCDBCF" id="Line 8106" o:spid="_x0000_s1026" style="position:absolute;flip:x;z-index:25149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2pt,17.25pt" to="396.4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96448" behindDoc="0" locked="0" layoutInCell="0" allowOverlap="1" wp14:anchorId="29D6DBB7" wp14:editId="5FA82D44">
                <wp:simplePos x="0" y="0"/>
                <wp:positionH relativeFrom="column">
                  <wp:posOffset>6207760</wp:posOffset>
                </wp:positionH>
                <wp:positionV relativeFrom="paragraph">
                  <wp:posOffset>875665</wp:posOffset>
                </wp:positionV>
                <wp:extent cx="230505" cy="0"/>
                <wp:effectExtent l="0" t="0" r="0" b="0"/>
                <wp:wrapNone/>
                <wp:docPr id="174" name="Line 8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05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D3BBD8" id="Line 8105" o:spid="_x0000_s1026" style="position:absolute;flip:x;z-index:25149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8.8pt,68.95pt" to="506.95pt,6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95424" behindDoc="0" locked="0" layoutInCell="0" allowOverlap="1" wp14:anchorId="50320B76" wp14:editId="51DD72AD">
                <wp:simplePos x="0" y="0"/>
                <wp:positionH relativeFrom="column">
                  <wp:posOffset>3602990</wp:posOffset>
                </wp:positionH>
                <wp:positionV relativeFrom="paragraph">
                  <wp:posOffset>700405</wp:posOffset>
                </wp:positionV>
                <wp:extent cx="263525" cy="296545"/>
                <wp:effectExtent l="0" t="0" r="0" b="0"/>
                <wp:wrapNone/>
                <wp:docPr id="173" name="Text Box 8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296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515CF8" w14:textId="77777777" w:rsidR="00E92894" w:rsidRDefault="00E92894" w:rsidP="005053FC">
                            <w:proofErr w:type="gramStart"/>
                            <w: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320B76" id="Text Box 8104" o:spid="_x0000_s1562" type="#_x0000_t202" style="position:absolute;left:0;text-align:left;margin-left:283.7pt;margin-top:55.15pt;width:20.75pt;height:23.35pt;z-index:25149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" o:allowincell="f" filled="f" stroked="f">
                <v:textbox>
                  <w:txbxContent>
                    <w:p w14:paraId="76515CF8" w14:textId="77777777" w:rsidR="00E92894" w:rsidRDefault="00E92894" w:rsidP="005053FC">
                      <w:proofErr w:type="gramStart"/>
                      <w: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94400" behindDoc="0" locked="0" layoutInCell="0" allowOverlap="1" wp14:anchorId="1E6E1EAF" wp14:editId="3785430C">
                <wp:simplePos x="0" y="0"/>
                <wp:positionH relativeFrom="column">
                  <wp:posOffset>3586480</wp:posOffset>
                </wp:positionH>
                <wp:positionV relativeFrom="paragraph">
                  <wp:posOffset>292735</wp:posOffset>
                </wp:positionV>
                <wp:extent cx="263525" cy="229870"/>
                <wp:effectExtent l="0" t="0" r="0" b="0"/>
                <wp:wrapNone/>
                <wp:docPr id="172" name="Text Box 8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8BE842" w14:textId="77777777" w:rsidR="00E92894" w:rsidRDefault="00E92894" w:rsidP="005053FC"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6E1EAF" id="Text Box 8103" o:spid="_x0000_s1563" type="#_x0000_t202" style="position:absolute;left:0;text-align:left;margin-left:282.4pt;margin-top:23.05pt;width:20.75pt;height:18.1pt;z-index:25149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" o:allowincell="f" filled="f" stroked="f">
                <v:textbox>
                  <w:txbxContent>
                    <w:p w14:paraId="078BE842" w14:textId="77777777" w:rsidR="00E92894" w:rsidRDefault="00E92894" w:rsidP="005053FC">
                      <w:proofErr w:type="gramStart"/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93376" behindDoc="0" locked="0" layoutInCell="0" allowOverlap="1" wp14:anchorId="539A58C5" wp14:editId="0E69E1EE">
                <wp:simplePos x="0" y="0"/>
                <wp:positionH relativeFrom="column">
                  <wp:posOffset>3587115</wp:posOffset>
                </wp:positionH>
                <wp:positionV relativeFrom="paragraph">
                  <wp:posOffset>635</wp:posOffset>
                </wp:positionV>
                <wp:extent cx="263525" cy="297180"/>
                <wp:effectExtent l="0" t="0" r="0" b="0"/>
                <wp:wrapNone/>
                <wp:docPr id="171" name="Text Box 8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D5EE39" w14:textId="77777777" w:rsidR="00E92894" w:rsidRDefault="00E92894" w:rsidP="005053FC">
                            <w:proofErr w:type="gramStart"/>
                            <w: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9A58C5" id="Text Box 8102" o:spid="_x0000_s1564" type="#_x0000_t202" style="position:absolute;left:0;text-align:left;margin-left:282.45pt;margin-top:.05pt;width:20.75pt;height:23.4pt;z-index:25149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" o:allowincell="f" filled="f" stroked="f">
                <v:textbox>
                  <w:txbxContent>
                    <w:p w14:paraId="19D5EE39" w14:textId="77777777" w:rsidR="00E92894" w:rsidRDefault="00E92894" w:rsidP="005053FC">
                      <w:proofErr w:type="gramStart"/>
                      <w: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92352" behindDoc="0" locked="0" layoutInCell="0" allowOverlap="1" wp14:anchorId="05BEAB85" wp14:editId="0F0D0E47">
                <wp:simplePos x="0" y="0"/>
                <wp:positionH relativeFrom="column">
                  <wp:posOffset>5520690</wp:posOffset>
                </wp:positionH>
                <wp:positionV relativeFrom="paragraph">
                  <wp:posOffset>457200</wp:posOffset>
                </wp:positionV>
                <wp:extent cx="231140" cy="0"/>
                <wp:effectExtent l="0" t="0" r="0" b="0"/>
                <wp:wrapNone/>
                <wp:docPr id="170" name="Line 8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11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A10769" id="Line 8101" o:spid="_x0000_s1026" style="position:absolute;flip:x;z-index:25149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4.7pt,36pt" to="452.9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91328" behindDoc="0" locked="0" layoutInCell="0" allowOverlap="1" wp14:anchorId="2B0CCFD7" wp14:editId="02E970B8">
                <wp:simplePos x="0" y="0"/>
                <wp:positionH relativeFrom="column">
                  <wp:posOffset>5751830</wp:posOffset>
                </wp:positionH>
                <wp:positionV relativeFrom="paragraph">
                  <wp:posOffset>457200</wp:posOffset>
                </wp:positionV>
                <wp:extent cx="0" cy="362585"/>
                <wp:effectExtent l="0" t="0" r="0" b="0"/>
                <wp:wrapNone/>
                <wp:docPr id="169" name="Line 8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6258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318C0D" id="Line 8100" o:spid="_x0000_s1026" style="position:absolute;flip:y;z-index:25149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2.9pt,36pt" to="452.9pt,6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90304" behindDoc="0" locked="0" layoutInCell="0" allowOverlap="1" wp14:anchorId="5C4E5CBA" wp14:editId="5095FBCA">
                <wp:simplePos x="0" y="0"/>
                <wp:positionH relativeFrom="column">
                  <wp:posOffset>5751830</wp:posOffset>
                </wp:positionH>
                <wp:positionV relativeFrom="paragraph">
                  <wp:posOffset>819785</wp:posOffset>
                </wp:positionV>
                <wp:extent cx="164465" cy="0"/>
                <wp:effectExtent l="0" t="0" r="0" b="0"/>
                <wp:wrapNone/>
                <wp:docPr id="168" name="Line 8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44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1D6D06" id="Line 8099" o:spid="_x0000_s1026" style="position:absolute;flip:x;z-index:25149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2.9pt,64.55pt" to="465.85pt,6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89280" behindDoc="0" locked="0" layoutInCell="0" allowOverlap="1" wp14:anchorId="7B294650" wp14:editId="24E95006">
                <wp:simplePos x="0" y="0"/>
                <wp:positionH relativeFrom="column">
                  <wp:posOffset>4812030</wp:posOffset>
                </wp:positionH>
                <wp:positionV relativeFrom="paragraph">
                  <wp:posOffset>914400</wp:posOffset>
                </wp:positionV>
                <wp:extent cx="1096645" cy="0"/>
                <wp:effectExtent l="0" t="0" r="0" b="0"/>
                <wp:wrapNone/>
                <wp:docPr id="167" name="Line 8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966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6570DF" id="Line 8098" o:spid="_x0000_s1026" style="position:absolute;flip:y;z-index:25148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8.9pt,1in" to="465.25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88256" behindDoc="0" locked="0" layoutInCell="0" allowOverlap="1" wp14:anchorId="1010D2F8" wp14:editId="25AFC648">
                <wp:simplePos x="0" y="0"/>
                <wp:positionH relativeFrom="column">
                  <wp:posOffset>3619500</wp:posOffset>
                </wp:positionH>
                <wp:positionV relativeFrom="paragraph">
                  <wp:posOffset>488950</wp:posOffset>
                </wp:positionV>
                <wp:extent cx="1600200" cy="0"/>
                <wp:effectExtent l="0" t="0" r="0" b="0"/>
                <wp:wrapNone/>
                <wp:docPr id="166" name="Line 8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0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3F44DD" id="Line 8097" o:spid="_x0000_s1026" style="position:absolute;z-index:25148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5pt,38.5pt" to="411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87232" behindDoc="0" locked="0" layoutInCell="0" allowOverlap="1" wp14:anchorId="1A1BD467" wp14:editId="6356724C">
                <wp:simplePos x="0" y="0"/>
                <wp:positionH relativeFrom="column">
                  <wp:posOffset>3619500</wp:posOffset>
                </wp:positionH>
                <wp:positionV relativeFrom="paragraph">
                  <wp:posOffset>913130</wp:posOffset>
                </wp:positionV>
                <wp:extent cx="810895" cy="635"/>
                <wp:effectExtent l="0" t="0" r="0" b="0"/>
                <wp:wrapNone/>
                <wp:docPr id="165" name="Line 8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1089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B40A58" id="Line 8096" o:spid="_x0000_s1026" style="position:absolute;z-index:25148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5pt,71.9pt" to="348.85pt,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06688" behindDoc="0" locked="0" layoutInCell="0" allowOverlap="1" wp14:anchorId="5A4C5FCA" wp14:editId="066BCC04">
                <wp:simplePos x="0" y="0"/>
                <wp:positionH relativeFrom="column">
                  <wp:posOffset>5277485</wp:posOffset>
                </wp:positionH>
                <wp:positionV relativeFrom="paragraph">
                  <wp:posOffset>339090</wp:posOffset>
                </wp:positionV>
                <wp:extent cx="185420" cy="212090"/>
                <wp:effectExtent l="0" t="0" r="0" b="0"/>
                <wp:wrapNone/>
                <wp:docPr id="164" name="Rectangle 8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420" cy="21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28842A" w14:textId="77777777" w:rsidR="00E92894" w:rsidRPr="00340E8F" w:rsidRDefault="00E92894" w:rsidP="005053FC">
                            <w:r>
                              <w:rPr>
                                <w:sz w:val="24"/>
                              </w:rPr>
                              <w:sym w:font="Symbol" w:char="F0B3"/>
                            </w: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none" lIns="12700" tIns="12700" rIns="12700" bIns="1270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4C5FCA" id="Rectangle 8121" o:spid="_x0000_s1565" style="position:absolute;left:0;text-align:left;margin-left:415.55pt;margin-top:26.7pt;width:14.6pt;height:16.7pt;z-index:2515066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" o:allowincell="f" filled="f" stroked="f" strokeweight="1pt">
                <v:textbox style="mso-fit-shape-to-text:t" inset="1pt,1pt,1pt,1pt">
                  <w:txbxContent>
                    <w:p w14:paraId="6728842A" w14:textId="77777777" w:rsidR="00E92894" w:rsidRPr="00340E8F" w:rsidRDefault="00E92894" w:rsidP="005053FC">
                      <w:r>
                        <w:rPr>
                          <w:sz w:val="24"/>
                        </w:rPr>
                        <w:sym w:font="Symbol" w:char="F0B3"/>
                      </w:r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05664" behindDoc="0" locked="0" layoutInCell="0" allowOverlap="1" wp14:anchorId="0E1940D7" wp14:editId="707E7956">
                <wp:simplePos x="0" y="0"/>
                <wp:positionH relativeFrom="column">
                  <wp:posOffset>5222875</wp:posOffset>
                </wp:positionH>
                <wp:positionV relativeFrom="paragraph">
                  <wp:posOffset>314960</wp:posOffset>
                </wp:positionV>
                <wp:extent cx="287655" cy="276860"/>
                <wp:effectExtent l="0" t="0" r="0" b="0"/>
                <wp:wrapNone/>
                <wp:docPr id="163" name="Rectangle 8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655" cy="2768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E43FCA" id="Rectangle 8120" o:spid="_x0000_s1026" style="position:absolute;margin-left:411.25pt;margin-top:24.8pt;width:22.65pt;height:21.8pt;z-index:25150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" o:allowincell="f" filled="f" strokeweight="1pt"/>
            </w:pict>
          </mc:Fallback>
        </mc:AlternateContent>
      </w:r>
    </w:p>
    <w:p w14:paraId="02CBF5CE" w14:textId="77777777" w:rsidR="005053FC" w:rsidRDefault="005053FC" w:rsidP="005053FC">
      <w:pPr>
        <w:ind w:left="660" w:right="300"/>
        <w:jc w:val="both"/>
        <w:rPr>
          <w:b/>
          <w:bCs/>
          <w:color w:val="000000"/>
        </w:rPr>
      </w:pPr>
    </w:p>
    <w:p w14:paraId="65A19F39" w14:textId="77777777" w:rsidR="005053FC" w:rsidRDefault="005053FC" w:rsidP="005053FC">
      <w:pPr>
        <w:ind w:left="660" w:right="300"/>
        <w:jc w:val="both"/>
        <w:rPr>
          <w:b/>
          <w:bCs/>
          <w:color w:val="000000"/>
        </w:rPr>
      </w:pPr>
    </w:p>
    <w:p w14:paraId="0466412E" w14:textId="77777777" w:rsidR="005053FC" w:rsidRDefault="00534C80" w:rsidP="005053FC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86208" behindDoc="0" locked="0" layoutInCell="0" allowOverlap="1" wp14:anchorId="1E60A2A9" wp14:editId="3F01C7D0">
                <wp:simplePos x="0" y="0"/>
                <wp:positionH relativeFrom="column">
                  <wp:posOffset>6256655</wp:posOffset>
                </wp:positionH>
                <wp:positionV relativeFrom="paragraph">
                  <wp:posOffset>125095</wp:posOffset>
                </wp:positionV>
                <wp:extent cx="319405" cy="319405"/>
                <wp:effectExtent l="0" t="0" r="0" b="0"/>
                <wp:wrapNone/>
                <wp:docPr id="162" name="Text Box 8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405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33B555" w14:textId="77777777" w:rsidR="00E92894" w:rsidRPr="00340E8F" w:rsidRDefault="00E92894" w:rsidP="005053FC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340E8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sz w:val="22"/>
                                <w:szCs w:val="22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60A2A9" id="Text Box 8095" o:spid="_x0000_s1566" type="#_x0000_t202" style="position:absolute;left:0;text-align:left;margin-left:492.65pt;margin-top:9.85pt;width:25.15pt;height:25.15pt;z-index:25148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" o:allowincell="f" filled="f" stroked="f">
                <v:textbox>
                  <w:txbxContent>
                    <w:p w14:paraId="2E33B555" w14:textId="77777777" w:rsidR="00E92894" w:rsidRPr="00340E8F" w:rsidRDefault="00E92894" w:rsidP="005053FC">
                      <w:pPr>
                        <w:rPr>
                          <w:sz w:val="22"/>
                          <w:szCs w:val="22"/>
                        </w:rPr>
                      </w:pPr>
                      <w:r w:rsidRPr="00340E8F">
                        <w:rPr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sz w:val="22"/>
                          <w:szCs w:val="22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43200" behindDoc="0" locked="0" layoutInCell="0" allowOverlap="1" wp14:anchorId="2FFEF2C9" wp14:editId="425B3BDF">
                <wp:simplePos x="0" y="0"/>
                <wp:positionH relativeFrom="column">
                  <wp:posOffset>3108325</wp:posOffset>
                </wp:positionH>
                <wp:positionV relativeFrom="paragraph">
                  <wp:posOffset>67945</wp:posOffset>
                </wp:positionV>
                <wp:extent cx="309880" cy="319405"/>
                <wp:effectExtent l="0" t="0" r="0" b="0"/>
                <wp:wrapNone/>
                <wp:docPr id="161" name="Text Box 8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80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2F0AD7" w14:textId="77777777" w:rsidR="00E92894" w:rsidRPr="00340E8F" w:rsidRDefault="00E92894" w:rsidP="005053FC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340E8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Pr="00340E8F">
                              <w:rPr>
                                <w:sz w:val="22"/>
                                <w:szCs w:val="22"/>
                                <w:vertAlign w:val="subscript"/>
                              </w:rPr>
                              <w:t>1</w:t>
                            </w:r>
                            <w:r w:rsidRPr="00340E8F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FEF2C9" id="Text Box 8012" o:spid="_x0000_s1567" type="#_x0000_t202" style="position:absolute;left:0;text-align:left;margin-left:244.75pt;margin-top:5.35pt;width:24.4pt;height:25.15pt;z-index:25144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" o:allowincell="f" filled="f" stroked="f">
                <v:textbox>
                  <w:txbxContent>
                    <w:p w14:paraId="3A2F0AD7" w14:textId="77777777" w:rsidR="00E92894" w:rsidRPr="00340E8F" w:rsidRDefault="00E92894" w:rsidP="005053FC">
                      <w:pPr>
                        <w:rPr>
                          <w:sz w:val="22"/>
                          <w:szCs w:val="22"/>
                        </w:rPr>
                      </w:pPr>
                      <w:r w:rsidRPr="00340E8F">
                        <w:rPr>
                          <w:sz w:val="22"/>
                          <w:szCs w:val="22"/>
                        </w:rPr>
                        <w:t>S</w:t>
                      </w:r>
                      <w:r w:rsidRPr="00340E8F">
                        <w:rPr>
                          <w:sz w:val="22"/>
                          <w:szCs w:val="22"/>
                          <w:vertAlign w:val="subscript"/>
                        </w:rPr>
                        <w:t>1</w:t>
                      </w:r>
                      <w:r w:rsidRPr="00340E8F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1DF224E" w14:textId="77777777" w:rsidR="005053FC" w:rsidRDefault="005053FC" w:rsidP="005053FC">
      <w:pPr>
        <w:ind w:left="660" w:right="300"/>
        <w:jc w:val="both"/>
        <w:rPr>
          <w:b/>
          <w:bCs/>
          <w:color w:val="000000"/>
        </w:rPr>
      </w:pPr>
    </w:p>
    <w:p w14:paraId="4833E4B3" w14:textId="77777777" w:rsidR="005053FC" w:rsidRDefault="005053FC" w:rsidP="005053FC">
      <w:pPr>
        <w:ind w:left="660" w:right="300"/>
        <w:jc w:val="both"/>
        <w:rPr>
          <w:b/>
          <w:bCs/>
          <w:color w:val="000000"/>
        </w:rPr>
      </w:pPr>
    </w:p>
    <w:p w14:paraId="09D9831E" w14:textId="77777777" w:rsidR="005053FC" w:rsidRDefault="005053FC" w:rsidP="005053FC">
      <w:pPr>
        <w:ind w:left="660" w:right="300"/>
        <w:jc w:val="both"/>
        <w:rPr>
          <w:b/>
          <w:bCs/>
          <w:color w:val="000000"/>
        </w:rPr>
      </w:pPr>
    </w:p>
    <w:p w14:paraId="7887D270" w14:textId="77777777" w:rsidR="005053FC" w:rsidRDefault="00DB2260" w:rsidP="005053FC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08736" behindDoc="0" locked="0" layoutInCell="0" allowOverlap="1" wp14:anchorId="2E9F316E" wp14:editId="4114B486">
                <wp:simplePos x="0" y="0"/>
                <wp:positionH relativeFrom="column">
                  <wp:posOffset>5475572</wp:posOffset>
                </wp:positionH>
                <wp:positionV relativeFrom="paragraph">
                  <wp:posOffset>111950</wp:posOffset>
                </wp:positionV>
                <wp:extent cx="510639" cy="319405"/>
                <wp:effectExtent l="0" t="0" r="0" b="4445"/>
                <wp:wrapNone/>
                <wp:docPr id="157" name="Text Box 8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639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41BE45" w14:textId="77777777" w:rsidR="00E92894" w:rsidRPr="00EB33A1" w:rsidRDefault="00E92894" w:rsidP="005053FC">
                            <w:pPr>
                              <w:rPr>
                                <w:color w:val="FF0000"/>
                                <w:sz w:val="22"/>
                                <w:szCs w:val="22"/>
                              </w:rPr>
                            </w:pPr>
                            <w:r w:rsidRPr="00EB33A1">
                              <w:rPr>
                                <w:color w:val="FF0000"/>
                                <w:sz w:val="22"/>
                                <w:szCs w:val="22"/>
                              </w:rPr>
                              <w:t>S</w:t>
                            </w:r>
                            <w:r w:rsidRPr="00EB33A1">
                              <w:rPr>
                                <w:color w:val="FF0000"/>
                                <w:sz w:val="22"/>
                                <w:szCs w:val="22"/>
                                <w:vertAlign w:val="subscript"/>
                              </w:rPr>
                              <w:t>2</w:t>
                            </w:r>
                            <w:r w:rsidRPr="00EB33A1">
                              <w:rPr>
                                <w:color w:val="FF0000"/>
                                <w:sz w:val="22"/>
                                <w:szCs w:val="22"/>
                              </w:rPr>
                              <w:t xml:space="preserve"> =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F316E" id="Text Box 8123" o:spid="_x0000_s1568" type="#_x0000_t202" style="position:absolute;left:0;text-align:left;margin-left:431.15pt;margin-top:8.8pt;width:40.2pt;height:25.15p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" o:allowincell="f" filled="f" stroked="f">
                <v:textbox>
                  <w:txbxContent>
                    <w:p w14:paraId="0A41BE45" w14:textId="77777777" w:rsidR="00E92894" w:rsidRPr="00EB33A1" w:rsidRDefault="00E92894" w:rsidP="005053FC">
                      <w:pPr>
                        <w:rPr>
                          <w:color w:val="FF0000"/>
                          <w:sz w:val="22"/>
                          <w:szCs w:val="22"/>
                        </w:rPr>
                      </w:pPr>
                      <w:r w:rsidRPr="00EB33A1">
                        <w:rPr>
                          <w:color w:val="FF0000"/>
                          <w:sz w:val="22"/>
                          <w:szCs w:val="22"/>
                        </w:rPr>
                        <w:t>S</w:t>
                      </w:r>
                      <w:r w:rsidRPr="00EB33A1">
                        <w:rPr>
                          <w:color w:val="FF0000"/>
                          <w:sz w:val="22"/>
                          <w:szCs w:val="22"/>
                          <w:vertAlign w:val="subscript"/>
                        </w:rPr>
                        <w:t>2</w:t>
                      </w:r>
                      <w:r w:rsidRPr="00EB33A1">
                        <w:rPr>
                          <w:color w:val="FF0000"/>
                          <w:sz w:val="22"/>
                          <w:szCs w:val="22"/>
                        </w:rPr>
                        <w:t xml:space="preserve">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07712" behindDoc="0" locked="0" layoutInCell="0" allowOverlap="1" wp14:anchorId="514938D0" wp14:editId="525E62B4">
                <wp:simplePos x="0" y="0"/>
                <wp:positionH relativeFrom="column">
                  <wp:posOffset>2566117</wp:posOffset>
                </wp:positionH>
                <wp:positionV relativeFrom="paragraph">
                  <wp:posOffset>64448</wp:posOffset>
                </wp:positionV>
                <wp:extent cx="629393" cy="319405"/>
                <wp:effectExtent l="0" t="0" r="0" b="4445"/>
                <wp:wrapNone/>
                <wp:docPr id="156" name="Text Box 8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393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16BCB1" w14:textId="77777777" w:rsidR="00E92894" w:rsidRPr="00EB33A1" w:rsidRDefault="00E92894" w:rsidP="005053FC">
                            <w:pPr>
                              <w:rPr>
                                <w:color w:val="FF0000"/>
                                <w:sz w:val="22"/>
                                <w:szCs w:val="22"/>
                              </w:rPr>
                            </w:pPr>
                            <w:r w:rsidRPr="00EB33A1">
                              <w:rPr>
                                <w:color w:val="FF0000"/>
                                <w:sz w:val="22"/>
                                <w:szCs w:val="22"/>
                              </w:rPr>
                              <w:t>S</w:t>
                            </w:r>
                            <w:r w:rsidRPr="00EB33A1">
                              <w:rPr>
                                <w:color w:val="FF0000"/>
                                <w:sz w:val="22"/>
                                <w:szCs w:val="22"/>
                                <w:vertAlign w:val="subscript"/>
                              </w:rPr>
                              <w:t>1</w:t>
                            </w:r>
                            <w:r w:rsidRPr="00EB33A1">
                              <w:rPr>
                                <w:color w:val="FF0000"/>
                                <w:sz w:val="22"/>
                                <w:szCs w:val="22"/>
                              </w:rPr>
                              <w:t xml:space="preserve"> =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4938D0" id="Text Box 8122" o:spid="_x0000_s1569" type="#_x0000_t202" style="position:absolute;left:0;text-align:left;margin-left:202.05pt;margin-top:5.05pt;width:49.55pt;height:25.15pt;z-index:25150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" o:allowincell="f" filled="f" stroked="f">
                <v:textbox>
                  <w:txbxContent>
                    <w:p w14:paraId="3916BCB1" w14:textId="77777777" w:rsidR="00E92894" w:rsidRPr="00EB33A1" w:rsidRDefault="00E92894" w:rsidP="005053FC">
                      <w:pPr>
                        <w:rPr>
                          <w:color w:val="FF0000"/>
                          <w:sz w:val="22"/>
                          <w:szCs w:val="22"/>
                        </w:rPr>
                      </w:pPr>
                      <w:r w:rsidRPr="00EB33A1">
                        <w:rPr>
                          <w:color w:val="FF0000"/>
                          <w:sz w:val="22"/>
                          <w:szCs w:val="22"/>
                        </w:rPr>
                        <w:t>S</w:t>
                      </w:r>
                      <w:r w:rsidRPr="00EB33A1">
                        <w:rPr>
                          <w:color w:val="FF0000"/>
                          <w:sz w:val="22"/>
                          <w:szCs w:val="22"/>
                          <w:vertAlign w:val="subscript"/>
                        </w:rPr>
                        <w:t>1</w:t>
                      </w:r>
                      <w:r w:rsidRPr="00EB33A1">
                        <w:rPr>
                          <w:color w:val="FF0000"/>
                          <w:sz w:val="22"/>
                          <w:szCs w:val="22"/>
                        </w:rPr>
                        <w:t xml:space="preserve"> = </w:t>
                      </w:r>
                    </w:p>
                  </w:txbxContent>
                </v:textbox>
              </v:shape>
            </w:pict>
          </mc:Fallback>
        </mc:AlternateContent>
      </w:r>
    </w:p>
    <w:p w14:paraId="0DA109E7" w14:textId="77777777" w:rsidR="005053FC" w:rsidRDefault="00534C80" w:rsidP="005053FC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80064" behindDoc="0" locked="0" layoutInCell="0" allowOverlap="1" wp14:anchorId="7CC6D198" wp14:editId="09FD6E0F">
                <wp:simplePos x="0" y="0"/>
                <wp:positionH relativeFrom="column">
                  <wp:posOffset>1951355</wp:posOffset>
                </wp:positionH>
                <wp:positionV relativeFrom="paragraph">
                  <wp:posOffset>427990</wp:posOffset>
                </wp:positionV>
                <wp:extent cx="164465" cy="0"/>
                <wp:effectExtent l="0" t="0" r="0" b="0"/>
                <wp:wrapNone/>
                <wp:docPr id="155" name="Line 8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44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55E14D" id="Line 8089" o:spid="_x0000_s1026" style="position:absolute;flip:x;z-index:25148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.65pt,33.7pt" to="166.6pt,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478016" behindDoc="0" locked="0" layoutInCell="1" allowOverlap="1" wp14:anchorId="754FAD84" wp14:editId="5A73E0AE">
                <wp:simplePos x="0" y="0"/>
                <wp:positionH relativeFrom="column">
                  <wp:posOffset>1327150</wp:posOffset>
                </wp:positionH>
                <wp:positionV relativeFrom="paragraph">
                  <wp:posOffset>128270</wp:posOffset>
                </wp:positionV>
                <wp:extent cx="372745" cy="276860"/>
                <wp:effectExtent l="0" t="0" r="0" b="0"/>
                <wp:wrapNone/>
                <wp:docPr id="151" name="Group 8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745" cy="276860"/>
                          <a:chOff x="2341" y="1171"/>
                          <a:chExt cx="587" cy="436"/>
                        </a:xfrm>
                      </wpg:grpSpPr>
                      <wps:wsp>
                        <wps:cNvPr id="152" name="Rectangle 8082"/>
                        <wps:cNvSpPr>
                          <a:spLocks noChangeArrowheads="1"/>
                        </wps:cNvSpPr>
                        <wps:spPr bwMode="auto">
                          <a:xfrm>
                            <a:off x="2341" y="1171"/>
                            <a:ext cx="453" cy="4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8083"/>
                        <wps:cNvSpPr>
                          <a:spLocks noChangeArrowheads="1"/>
                        </wps:cNvSpPr>
                        <wps:spPr bwMode="auto">
                          <a:xfrm>
                            <a:off x="2487" y="1224"/>
                            <a:ext cx="161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45DE43" w14:textId="77777777" w:rsidR="00E92894" w:rsidRPr="00197D3F" w:rsidRDefault="00E92894" w:rsidP="005053FC"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  <wps:wsp>
                        <wps:cNvPr id="154" name="Oval 8084"/>
                        <wps:cNvSpPr>
                          <a:spLocks noChangeArrowheads="1"/>
                        </wps:cNvSpPr>
                        <wps:spPr bwMode="auto">
                          <a:xfrm>
                            <a:off x="2793" y="1316"/>
                            <a:ext cx="135" cy="13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4FAD84" id="Group 8081" o:spid="_x0000_s1570" style="position:absolute;left:0;text-align:left;margin-left:104.5pt;margin-top:10.1pt;width:29.35pt;height:21.8pt;z-index:251478016" coordorigin="2341,1171" coordsize="587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">
                <v:rect id="Rectangle 8082" o:spid="_x0000_s1571" style="position:absolute;left:2341;top:1171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" filled="f" strokeweight="1pt"/>
                <v:rect id="Rectangle 8083" o:spid="_x0000_s1572" style="position:absolute;left:2487;top:1224;width:161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" filled="f" stroked="f" strokeweight="1pt">
                  <v:textbox style="mso-fit-shape-to-text:t" inset="1pt,1pt,1pt,1pt">
                    <w:txbxContent>
                      <w:p w14:paraId="2F45DE43" w14:textId="77777777" w:rsidR="00E92894" w:rsidRPr="00197D3F" w:rsidRDefault="00E92894" w:rsidP="005053FC"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oval id="Oval 8084" o:spid="_x0000_s1573" style="position:absolute;left:2793;top:1316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" filled="f" strokeweight="1pt"/>
              </v:group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74944" behindDoc="0" locked="0" layoutInCell="0" allowOverlap="1" wp14:anchorId="50B4BE2A" wp14:editId="2A7F6BFF">
                <wp:simplePos x="0" y="0"/>
                <wp:positionH relativeFrom="column">
                  <wp:posOffset>1694815</wp:posOffset>
                </wp:positionH>
                <wp:positionV relativeFrom="paragraph">
                  <wp:posOffset>260350</wp:posOffset>
                </wp:positionV>
                <wp:extent cx="243840" cy="0"/>
                <wp:effectExtent l="0" t="0" r="0" b="0"/>
                <wp:wrapNone/>
                <wp:docPr id="150" name="Line 8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38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7B1D90" id="Line 8078" o:spid="_x0000_s1026" style="position:absolute;flip:x;z-index:25147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3.45pt,20.5pt" to="152.6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73920" behindDoc="0" locked="0" layoutInCell="0" allowOverlap="1" wp14:anchorId="57679EA0" wp14:editId="755EE7FB">
                <wp:simplePos x="0" y="0"/>
                <wp:positionH relativeFrom="column">
                  <wp:posOffset>3112135</wp:posOffset>
                </wp:positionH>
                <wp:positionV relativeFrom="paragraph">
                  <wp:posOffset>916940</wp:posOffset>
                </wp:positionV>
                <wp:extent cx="230505" cy="0"/>
                <wp:effectExtent l="0" t="0" r="0" b="0"/>
                <wp:wrapNone/>
                <wp:docPr id="149" name="Line 8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05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465897" id="Line 8077" o:spid="_x0000_s1026" style="position:absolute;flip:x;z-index:25147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5.05pt,72.2pt" to="263.2pt,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71872" behindDoc="0" locked="0" layoutInCell="0" allowOverlap="1" wp14:anchorId="72DC93C4" wp14:editId="54F679EC">
                <wp:simplePos x="0" y="0"/>
                <wp:positionH relativeFrom="column">
                  <wp:posOffset>490855</wp:posOffset>
                </wp:positionH>
                <wp:positionV relativeFrom="paragraph">
                  <wp:posOffset>334010</wp:posOffset>
                </wp:positionV>
                <wp:extent cx="263525" cy="229870"/>
                <wp:effectExtent l="0" t="0" r="0" b="0"/>
                <wp:wrapNone/>
                <wp:docPr id="148" name="Text Box 8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65D642" w14:textId="77777777" w:rsidR="00E92894" w:rsidRDefault="00E92894" w:rsidP="005053FC"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DC93C4" id="Text Box 8075" o:spid="_x0000_s1574" type="#_x0000_t202" style="position:absolute;left:0;text-align:left;margin-left:38.65pt;margin-top:26.3pt;width:20.75pt;height:18.1pt;z-index:2514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" o:allowincell="f" filled="f" stroked="f">
                <v:textbox>
                  <w:txbxContent>
                    <w:p w14:paraId="2A65D642" w14:textId="77777777" w:rsidR="00E92894" w:rsidRDefault="00E92894" w:rsidP="005053FC">
                      <w:proofErr w:type="gramStart"/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70848" behindDoc="0" locked="0" layoutInCell="0" allowOverlap="1" wp14:anchorId="796828E8" wp14:editId="0EB048C0">
                <wp:simplePos x="0" y="0"/>
                <wp:positionH relativeFrom="column">
                  <wp:posOffset>491490</wp:posOffset>
                </wp:positionH>
                <wp:positionV relativeFrom="paragraph">
                  <wp:posOffset>41910</wp:posOffset>
                </wp:positionV>
                <wp:extent cx="263525" cy="297180"/>
                <wp:effectExtent l="0" t="0" r="0" b="0"/>
                <wp:wrapNone/>
                <wp:docPr id="147" name="Text Box 8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4D7FA8" w14:textId="77777777" w:rsidR="00E92894" w:rsidRDefault="00E92894" w:rsidP="005053FC">
                            <w:proofErr w:type="gramStart"/>
                            <w: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6828E8" id="Text Box 8074" o:spid="_x0000_s1575" type="#_x0000_t202" style="position:absolute;left:0;text-align:left;margin-left:38.7pt;margin-top:3.3pt;width:20.75pt;height:23.4pt;z-index:25147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" o:allowincell="f" filled="f" stroked="f">
                <v:textbox>
                  <w:txbxContent>
                    <w:p w14:paraId="744D7FA8" w14:textId="77777777" w:rsidR="00E92894" w:rsidRDefault="00E92894" w:rsidP="005053FC">
                      <w:proofErr w:type="gramStart"/>
                      <w: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69824" behindDoc="0" locked="0" layoutInCell="0" allowOverlap="1" wp14:anchorId="2065BF74" wp14:editId="1BE3A473">
                <wp:simplePos x="0" y="0"/>
                <wp:positionH relativeFrom="column">
                  <wp:posOffset>2425065</wp:posOffset>
                </wp:positionH>
                <wp:positionV relativeFrom="paragraph">
                  <wp:posOffset>498475</wp:posOffset>
                </wp:positionV>
                <wp:extent cx="231140" cy="0"/>
                <wp:effectExtent l="0" t="0" r="0" b="0"/>
                <wp:wrapNone/>
                <wp:docPr id="146" name="Line 8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11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C0CA7F" id="Line 8073" o:spid="_x0000_s1026" style="position:absolute;flip:x;z-index: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0.95pt,39.25pt" to="209.15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68800" behindDoc="0" locked="0" layoutInCell="0" allowOverlap="1" wp14:anchorId="7B9D30FD" wp14:editId="07289A2F">
                <wp:simplePos x="0" y="0"/>
                <wp:positionH relativeFrom="column">
                  <wp:posOffset>2656205</wp:posOffset>
                </wp:positionH>
                <wp:positionV relativeFrom="paragraph">
                  <wp:posOffset>498475</wp:posOffset>
                </wp:positionV>
                <wp:extent cx="0" cy="362585"/>
                <wp:effectExtent l="0" t="0" r="0" b="0"/>
                <wp:wrapNone/>
                <wp:docPr id="145" name="Line 8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6258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3EBA94" id="Line 8072" o:spid="_x0000_s1026" style="position:absolute;flip:y;z-index:25146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9.15pt,39.25pt" to="209.15pt,6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67776" behindDoc="0" locked="0" layoutInCell="0" allowOverlap="1" wp14:anchorId="75D0A029" wp14:editId="3BAFBEB6">
                <wp:simplePos x="0" y="0"/>
                <wp:positionH relativeFrom="column">
                  <wp:posOffset>2656205</wp:posOffset>
                </wp:positionH>
                <wp:positionV relativeFrom="paragraph">
                  <wp:posOffset>861060</wp:posOffset>
                </wp:positionV>
                <wp:extent cx="164465" cy="0"/>
                <wp:effectExtent l="0" t="0" r="0" b="0"/>
                <wp:wrapNone/>
                <wp:docPr id="144" name="Line 8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44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25DE08" id="Line 8071" o:spid="_x0000_s1026" style="position:absolute;flip:x;z-index:25146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9.15pt,67.8pt" to="222.1pt,6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65728" behindDoc="0" locked="0" layoutInCell="0" allowOverlap="1" wp14:anchorId="2BF2A9FA" wp14:editId="60342A73">
                <wp:simplePos x="0" y="0"/>
                <wp:positionH relativeFrom="column">
                  <wp:posOffset>523875</wp:posOffset>
                </wp:positionH>
                <wp:positionV relativeFrom="paragraph">
                  <wp:posOffset>530225</wp:posOffset>
                </wp:positionV>
                <wp:extent cx="1600200" cy="0"/>
                <wp:effectExtent l="0" t="0" r="0" b="0"/>
                <wp:wrapNone/>
                <wp:docPr id="143" name="Line 8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0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B2C268" id="Line 8069" o:spid="_x0000_s1026" style="position:absolute;z-index:25146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25pt,41.75pt" to="167.25pt,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82112" behindDoc="0" locked="0" layoutInCell="0" allowOverlap="1" wp14:anchorId="3020AE08" wp14:editId="4C4D71EA">
                <wp:simplePos x="0" y="0"/>
                <wp:positionH relativeFrom="column">
                  <wp:posOffset>534035</wp:posOffset>
                </wp:positionH>
                <wp:positionV relativeFrom="paragraph">
                  <wp:posOffset>250825</wp:posOffset>
                </wp:positionV>
                <wp:extent cx="796290" cy="0"/>
                <wp:effectExtent l="0" t="0" r="0" b="0"/>
                <wp:wrapNone/>
                <wp:docPr id="142" name="Line 8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9629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EDF31A" id="Line 8091" o:spid="_x0000_s1026" style="position:absolute;flip:y;z-index:25148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.05pt,19.75pt" to="104.7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81088" behindDoc="0" locked="0" layoutInCell="0" allowOverlap="1" wp14:anchorId="3C76013F" wp14:editId="52180CAD">
                <wp:simplePos x="0" y="0"/>
                <wp:positionH relativeFrom="column">
                  <wp:posOffset>1946275</wp:posOffset>
                </wp:positionH>
                <wp:positionV relativeFrom="paragraph">
                  <wp:posOffset>260985</wp:posOffset>
                </wp:positionV>
                <wp:extent cx="0" cy="167005"/>
                <wp:effectExtent l="0" t="0" r="0" b="0"/>
                <wp:wrapNone/>
                <wp:docPr id="141" name="Line 8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670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243D30" id="Line 8090" o:spid="_x0000_s1026" style="position:absolute;flip:y;z-index:25148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.25pt,20.55pt" to="153.25pt,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" o:allowincell="f"/>
            </w:pict>
          </mc:Fallback>
        </mc:AlternateContent>
      </w:r>
    </w:p>
    <w:p w14:paraId="76059617" w14:textId="77777777" w:rsidR="005053FC" w:rsidRDefault="005053FC" w:rsidP="005053FC">
      <w:pPr>
        <w:ind w:left="660" w:right="300"/>
        <w:jc w:val="both"/>
        <w:rPr>
          <w:b/>
          <w:bCs/>
          <w:color w:val="000000"/>
        </w:rPr>
      </w:pPr>
    </w:p>
    <w:p w14:paraId="4F5BF2E1" w14:textId="77777777" w:rsidR="005053FC" w:rsidRDefault="00534C80" w:rsidP="005053FC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83136" behindDoc="0" locked="0" layoutInCell="0" allowOverlap="1" wp14:anchorId="17A15C3F" wp14:editId="7FAB2D8C">
                <wp:simplePos x="0" y="0"/>
                <wp:positionH relativeFrom="column">
                  <wp:posOffset>2127250</wp:posOffset>
                </wp:positionH>
                <wp:positionV relativeFrom="paragraph">
                  <wp:posOffset>64135</wp:posOffset>
                </wp:positionV>
                <wp:extent cx="287655" cy="372745"/>
                <wp:effectExtent l="0" t="0" r="0" b="0"/>
                <wp:wrapNone/>
                <wp:docPr id="140" name="Rectangle 8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655" cy="372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2657E3" id="Rectangle 8092" o:spid="_x0000_s1026" style="position:absolute;margin-left:167.5pt;margin-top:5.05pt;width:22.65pt;height:29.35pt;z-index:25148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" o:allowincell="f" filled="f" strokeweight="1pt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84160" behindDoc="0" locked="0" layoutInCell="0" allowOverlap="1" wp14:anchorId="0E09D23C" wp14:editId="64FF58DB">
                <wp:simplePos x="0" y="0"/>
                <wp:positionH relativeFrom="column">
                  <wp:posOffset>2181860</wp:posOffset>
                </wp:positionH>
                <wp:positionV relativeFrom="paragraph">
                  <wp:posOffset>88265</wp:posOffset>
                </wp:positionV>
                <wp:extent cx="185420" cy="212090"/>
                <wp:effectExtent l="0" t="0" r="0" b="0"/>
                <wp:wrapNone/>
                <wp:docPr id="139" name="Rectangle 8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420" cy="21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4F4A33" w14:textId="77777777" w:rsidR="00E92894" w:rsidRPr="00340E8F" w:rsidRDefault="00E92894" w:rsidP="005053FC">
                            <w:r>
                              <w:rPr>
                                <w:sz w:val="24"/>
                              </w:rPr>
                              <w:sym w:font="Symbol" w:char="F0B3"/>
                            </w: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none" lIns="12700" tIns="12700" rIns="12700" bIns="1270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09D23C" id="Rectangle 8093" o:spid="_x0000_s1576" style="position:absolute;left:0;text-align:left;margin-left:171.8pt;margin-top:6.95pt;width:14.6pt;height:16.7pt;z-index:2514841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" o:allowincell="f" filled="f" stroked="f" strokeweight="1pt">
                <v:textbox style="mso-fit-shape-to-text:t" inset="1pt,1pt,1pt,1pt">
                  <w:txbxContent>
                    <w:p w14:paraId="6A4F4A33" w14:textId="77777777" w:rsidR="00E92894" w:rsidRPr="00340E8F" w:rsidRDefault="00E92894" w:rsidP="005053FC">
                      <w:r>
                        <w:rPr>
                          <w:sz w:val="24"/>
                        </w:rPr>
                        <w:sym w:font="Symbol" w:char="F0B3"/>
                      </w:r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15818BC4" w14:textId="77777777" w:rsidR="005053FC" w:rsidRDefault="005053FC" w:rsidP="005053FC">
      <w:pPr>
        <w:ind w:left="660" w:right="300"/>
        <w:jc w:val="both"/>
        <w:rPr>
          <w:b/>
          <w:bCs/>
          <w:color w:val="000000"/>
        </w:rPr>
      </w:pPr>
    </w:p>
    <w:p w14:paraId="25DB9281" w14:textId="77777777" w:rsidR="005053FC" w:rsidRDefault="00DB2260" w:rsidP="005053FC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5904" behindDoc="0" locked="0" layoutInCell="0" allowOverlap="1" wp14:anchorId="7ED7FE1B" wp14:editId="3300B349">
                <wp:simplePos x="0" y="0"/>
                <wp:positionH relativeFrom="column">
                  <wp:posOffset>3670284</wp:posOffset>
                </wp:positionH>
                <wp:positionV relativeFrom="paragraph">
                  <wp:posOffset>145901</wp:posOffset>
                </wp:positionV>
                <wp:extent cx="581891" cy="319405"/>
                <wp:effectExtent l="0" t="0" r="0" b="4445"/>
                <wp:wrapNone/>
                <wp:docPr id="137" name="Text Box 8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891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56ABF1" w14:textId="77777777" w:rsidR="00E92894" w:rsidRPr="00340E8F" w:rsidRDefault="00E92894" w:rsidP="005053FC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EB33A1">
                              <w:rPr>
                                <w:color w:val="FF0000"/>
                                <w:sz w:val="22"/>
                                <w:szCs w:val="22"/>
                              </w:rPr>
                              <w:t>S</w:t>
                            </w:r>
                            <w:r w:rsidRPr="00EB33A1">
                              <w:rPr>
                                <w:color w:val="FF0000"/>
                                <w:sz w:val="22"/>
                                <w:szCs w:val="22"/>
                                <w:vertAlign w:val="subscript"/>
                              </w:rPr>
                              <w:t>3</w:t>
                            </w:r>
                            <w:r w:rsidRPr="00EB33A1">
                              <w:rPr>
                                <w:color w:val="FF0000"/>
                                <w:sz w:val="22"/>
                                <w:szCs w:val="22"/>
                              </w:rPr>
                              <w:t xml:space="preserve"> =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D7FE1B" id="Text Box 8134" o:spid="_x0000_s1577" type="#_x0000_t202" style="position:absolute;left:0;text-align:left;margin-left:289pt;margin-top:11.5pt;width:45.8pt;height:25.15p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" o:allowincell="f" filled="f" stroked="f">
                <v:textbox>
                  <w:txbxContent>
                    <w:p w14:paraId="3956ABF1" w14:textId="77777777" w:rsidR="00E92894" w:rsidRPr="00340E8F" w:rsidRDefault="00E92894" w:rsidP="005053FC">
                      <w:pPr>
                        <w:rPr>
                          <w:sz w:val="22"/>
                          <w:szCs w:val="22"/>
                        </w:rPr>
                      </w:pPr>
                      <w:r w:rsidRPr="00EB33A1">
                        <w:rPr>
                          <w:color w:val="FF0000"/>
                          <w:sz w:val="22"/>
                          <w:szCs w:val="22"/>
                        </w:rPr>
                        <w:t>S</w:t>
                      </w:r>
                      <w:r w:rsidRPr="00EB33A1">
                        <w:rPr>
                          <w:color w:val="FF0000"/>
                          <w:sz w:val="22"/>
                          <w:szCs w:val="22"/>
                          <w:vertAlign w:val="subscript"/>
                        </w:rPr>
                        <w:t>3</w:t>
                      </w:r>
                      <w:r w:rsidRPr="00EB33A1">
                        <w:rPr>
                          <w:color w:val="FF0000"/>
                          <w:sz w:val="22"/>
                          <w:szCs w:val="22"/>
                        </w:rPr>
                        <w:t xml:space="preserve"> =</w:t>
                      </w:r>
                    </w:p>
                  </w:txbxContent>
                </v:textbox>
              </v:shape>
            </w:pict>
          </mc:Fallback>
        </mc:AlternateContent>
      </w:r>
      <w:r w:rsidR="00534C80"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63680" behindDoc="0" locked="0" layoutInCell="0" allowOverlap="1" wp14:anchorId="0AE255AB" wp14:editId="3CEAB64F">
                <wp:simplePos x="0" y="0"/>
                <wp:positionH relativeFrom="column">
                  <wp:posOffset>3161030</wp:posOffset>
                </wp:positionH>
                <wp:positionV relativeFrom="paragraph">
                  <wp:posOffset>20320</wp:posOffset>
                </wp:positionV>
                <wp:extent cx="367030" cy="319405"/>
                <wp:effectExtent l="0" t="0" r="0" b="0"/>
                <wp:wrapNone/>
                <wp:docPr id="136" name="Text Box 8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030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507B30" w14:textId="77777777" w:rsidR="00E92894" w:rsidRPr="00340E8F" w:rsidRDefault="00E92894" w:rsidP="005053FC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340E8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sz w:val="22"/>
                                <w:szCs w:val="22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E255AB" id="Text Box 8067" o:spid="_x0000_s1578" type="#_x0000_t202" style="position:absolute;left:0;text-align:left;margin-left:248.9pt;margin-top:1.6pt;width:28.9pt;height:25.15pt;z-index:25146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" o:allowincell="f" filled="f" stroked="f">
                <v:textbox>
                  <w:txbxContent>
                    <w:p w14:paraId="58507B30" w14:textId="77777777" w:rsidR="00E92894" w:rsidRPr="00340E8F" w:rsidRDefault="00E92894" w:rsidP="005053FC">
                      <w:pPr>
                        <w:rPr>
                          <w:sz w:val="22"/>
                          <w:szCs w:val="22"/>
                        </w:rPr>
                      </w:pPr>
                      <w:r w:rsidRPr="00340E8F">
                        <w:rPr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sz w:val="22"/>
                          <w:szCs w:val="22"/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34C80"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09760" behindDoc="0" locked="0" layoutInCell="0" allowOverlap="1" wp14:anchorId="3736AA7F" wp14:editId="1360D6C9">
                <wp:simplePos x="0" y="0"/>
                <wp:positionH relativeFrom="column">
                  <wp:posOffset>491490</wp:posOffset>
                </wp:positionH>
                <wp:positionV relativeFrom="paragraph">
                  <wp:posOffset>5715</wp:posOffset>
                </wp:positionV>
                <wp:extent cx="234315" cy="217170"/>
                <wp:effectExtent l="0" t="0" r="0" b="0"/>
                <wp:wrapNone/>
                <wp:docPr id="135" name="Text Box 8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2385E9" w14:textId="77777777" w:rsidR="00E92894" w:rsidRDefault="00E92894" w:rsidP="005053FC">
                            <w:proofErr w:type="gramStart"/>
                            <w: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36AA7F" id="Text Box 8124" o:spid="_x0000_s1579" type="#_x0000_t202" style="position:absolute;left:0;text-align:left;margin-left:38.7pt;margin-top:.45pt;width:18.45pt;height:17.1pt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" o:allowincell="f" filled="f" stroked="f">
                <v:textbox>
                  <w:txbxContent>
                    <w:p w14:paraId="722385E9" w14:textId="77777777" w:rsidR="00E92894" w:rsidRDefault="00E92894" w:rsidP="005053FC">
                      <w:proofErr w:type="gramStart"/>
                      <w:r>
                        <w:t>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534C80"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512832" behindDoc="0" locked="0" layoutInCell="1" allowOverlap="1" wp14:anchorId="3CA03F3C" wp14:editId="051C8795">
                <wp:simplePos x="0" y="0"/>
                <wp:positionH relativeFrom="column">
                  <wp:posOffset>1951355</wp:posOffset>
                </wp:positionH>
                <wp:positionV relativeFrom="paragraph">
                  <wp:posOffset>43180</wp:posOffset>
                </wp:positionV>
                <wp:extent cx="169545" cy="167005"/>
                <wp:effectExtent l="0" t="0" r="0" b="0"/>
                <wp:wrapNone/>
                <wp:docPr id="132" name="Group 8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V="1">
                          <a:off x="0" y="0"/>
                          <a:ext cx="169545" cy="167005"/>
                          <a:chOff x="4014" y="3541"/>
                          <a:chExt cx="267" cy="263"/>
                        </a:xfrm>
                      </wpg:grpSpPr>
                      <wps:wsp>
                        <wps:cNvPr id="133" name="Line 8128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2" y="3804"/>
                            <a:ext cx="2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8129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4" y="354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2922FF" id="Group 8127" o:spid="_x0000_s1026" style="position:absolute;margin-left:153.65pt;margin-top:3.4pt;width:13.35pt;height:13.15pt;flip:y;z-index:251512832" coordorigin="4014,3541" coordsize="267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">
                <v:line id="Line 8128" o:spid="_x0000_s1027" style="position:absolute;flip:x;visibility:visible;mso-wrap-style:square" from="4022,3804" to="4281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"/>
                <v:line id="Line 8129" o:spid="_x0000_s1028" style="position:absolute;flip:y;visibility:visible;mso-wrap-style:square" from="4014,3541" to="4014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"/>
              </v:group>
            </w:pict>
          </mc:Fallback>
        </mc:AlternateContent>
      </w:r>
    </w:p>
    <w:p w14:paraId="73903075" w14:textId="77777777" w:rsidR="005053FC" w:rsidRDefault="00534C80" w:rsidP="005053FC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72896" behindDoc="0" locked="0" layoutInCell="0" allowOverlap="1" wp14:anchorId="18055FE4" wp14:editId="328A1933">
                <wp:simplePos x="0" y="0"/>
                <wp:positionH relativeFrom="column">
                  <wp:posOffset>497840</wp:posOffset>
                </wp:positionH>
                <wp:positionV relativeFrom="paragraph">
                  <wp:posOffset>40005</wp:posOffset>
                </wp:positionV>
                <wp:extent cx="263525" cy="248920"/>
                <wp:effectExtent l="0" t="0" r="0" b="0"/>
                <wp:wrapNone/>
                <wp:docPr id="131" name="Text Box 8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24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AB197F" w14:textId="77777777" w:rsidR="00E92894" w:rsidRDefault="00E92894" w:rsidP="005053FC">
                            <w:proofErr w:type="gramStart"/>
                            <w: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055FE4" id="Text Box 8076" o:spid="_x0000_s1580" type="#_x0000_t202" style="position:absolute;left:0;text-align:left;margin-left:39.2pt;margin-top:3.15pt;width:20.75pt;height:19.6pt;z-index:2514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" o:allowincell="f" filled="f" stroked="f">
                <v:textbox>
                  <w:txbxContent>
                    <w:p w14:paraId="28AB197F" w14:textId="77777777" w:rsidR="00E92894" w:rsidRDefault="00E92894" w:rsidP="005053FC">
                      <w:proofErr w:type="gramStart"/>
                      <w: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75968" behindDoc="0" locked="0" layoutInCell="0" allowOverlap="1" wp14:anchorId="2702E144" wp14:editId="76F58A99">
                <wp:simplePos x="0" y="0"/>
                <wp:positionH relativeFrom="column">
                  <wp:posOffset>2822575</wp:posOffset>
                </wp:positionH>
                <wp:positionV relativeFrom="paragraph">
                  <wp:posOffset>48895</wp:posOffset>
                </wp:positionV>
                <wp:extent cx="287655" cy="367030"/>
                <wp:effectExtent l="0" t="0" r="0" b="0"/>
                <wp:wrapNone/>
                <wp:docPr id="130" name="Rectangle 8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655" cy="36703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0B92F9" id="Rectangle 8079" o:spid="_x0000_s1026" style="position:absolute;margin-left:222.25pt;margin-top:3.85pt;width:22.65pt;height:28.9pt;z-index:2514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" o:allowincell="f" filled="f" strokeweight="1pt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1808" behindDoc="0" locked="0" layoutInCell="0" allowOverlap="1" wp14:anchorId="7A3A20C2" wp14:editId="44D2FDF4">
                <wp:simplePos x="0" y="0"/>
                <wp:positionH relativeFrom="column">
                  <wp:posOffset>529590</wp:posOffset>
                </wp:positionH>
                <wp:positionV relativeFrom="paragraph">
                  <wp:posOffset>62865</wp:posOffset>
                </wp:positionV>
                <wp:extent cx="1419225" cy="0"/>
                <wp:effectExtent l="0" t="0" r="0" b="0"/>
                <wp:wrapNone/>
                <wp:docPr id="129" name="Line 8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192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068568" id="Line 8126" o:spid="_x0000_s1026" style="position:absolute;flip:x y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7pt,4.95pt" to="153.4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76992" behindDoc="0" locked="0" layoutInCell="0" allowOverlap="1" wp14:anchorId="769B6EC5" wp14:editId="6D65428B">
                <wp:simplePos x="0" y="0"/>
                <wp:positionH relativeFrom="column">
                  <wp:posOffset>2886710</wp:posOffset>
                </wp:positionH>
                <wp:positionV relativeFrom="paragraph">
                  <wp:posOffset>73025</wp:posOffset>
                </wp:positionV>
                <wp:extent cx="144145" cy="200660"/>
                <wp:effectExtent l="0" t="0" r="0" b="0"/>
                <wp:wrapNone/>
                <wp:docPr id="128" name="Rectangle 8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145" cy="200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521982" w14:textId="77777777" w:rsidR="00E92894" w:rsidRPr="00197D3F" w:rsidRDefault="00E92894" w:rsidP="005053FC">
                            <w:r>
                              <w:rPr>
                                <w:sz w:val="24"/>
                              </w:rPr>
                              <w:t>&amp;</w:t>
                            </w:r>
                          </w:p>
                        </w:txbxContent>
                      </wps:txbx>
                      <wps:bodyPr rot="0" vert="horz" wrap="none" lIns="12700" tIns="12700" rIns="12700" bIns="1270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9B6EC5" id="Rectangle 8080" o:spid="_x0000_s1581" style="position:absolute;left:0;text-align:left;margin-left:227.3pt;margin-top:5.75pt;width:11.35pt;height:15.8pt;z-index:2514769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" o:allowincell="f" filled="f" stroked="f" strokeweight="1pt">
                <v:textbox style="mso-fit-shape-to-text:t" inset="1pt,1pt,1pt,1pt">
                  <w:txbxContent>
                    <w:p w14:paraId="16521982" w14:textId="77777777" w:rsidR="00E92894" w:rsidRPr="00197D3F" w:rsidRDefault="00E92894" w:rsidP="005053FC">
                      <w:r>
                        <w:rPr>
                          <w:sz w:val="24"/>
                        </w:rPr>
                        <w:t>&amp;</w:t>
                      </w:r>
                    </w:p>
                  </w:txbxContent>
                </v:textbox>
              </v:rect>
            </w:pict>
          </mc:Fallback>
        </mc:AlternateContent>
      </w:r>
    </w:p>
    <w:p w14:paraId="7D9FF149" w14:textId="77777777" w:rsidR="005053FC" w:rsidRDefault="00534C80" w:rsidP="005053FC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66752" behindDoc="0" locked="0" layoutInCell="0" allowOverlap="1" wp14:anchorId="39470102" wp14:editId="60B6C495">
                <wp:simplePos x="0" y="0"/>
                <wp:positionH relativeFrom="column">
                  <wp:posOffset>526415</wp:posOffset>
                </wp:positionH>
                <wp:positionV relativeFrom="paragraph">
                  <wp:posOffset>79375</wp:posOffset>
                </wp:positionV>
                <wp:extent cx="2286635" cy="0"/>
                <wp:effectExtent l="0" t="0" r="0" b="0"/>
                <wp:wrapNone/>
                <wp:docPr id="127" name="Line 8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6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2AA3FC" id="Line 8070" o:spid="_x0000_s1026" style="position:absolute;flip:y;z-index:25146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45pt,6.25pt" to="221.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" o:allowincell="f"/>
            </w:pict>
          </mc:Fallback>
        </mc:AlternateContent>
      </w:r>
    </w:p>
    <w:p w14:paraId="7BF8763A" w14:textId="77777777" w:rsidR="005053FC" w:rsidRDefault="00534C80" w:rsidP="005053FC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0784" behindDoc="0" locked="0" layoutInCell="0" allowOverlap="1" wp14:anchorId="0754B47B" wp14:editId="5EA06C28">
                <wp:simplePos x="0" y="0"/>
                <wp:positionH relativeFrom="column">
                  <wp:posOffset>515620</wp:posOffset>
                </wp:positionH>
                <wp:positionV relativeFrom="paragraph">
                  <wp:posOffset>3810</wp:posOffset>
                </wp:positionV>
                <wp:extent cx="234315" cy="307975"/>
                <wp:effectExtent l="0" t="0" r="0" b="0"/>
                <wp:wrapNone/>
                <wp:docPr id="126" name="Text Box 8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5250AE" w14:textId="77777777" w:rsidR="00E92894" w:rsidRDefault="00E92894" w:rsidP="005053FC">
                            <w:proofErr w:type="gramStart"/>
                            <w: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54B47B" id="Text Box 8125" o:spid="_x0000_s1582" type="#_x0000_t202" style="position:absolute;left:0;text-align:left;margin-left:40.6pt;margin-top:.3pt;width:18.45pt;height:24.25p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" o:allowincell="f" filled="f" stroked="f">
                <v:textbox>
                  <w:txbxContent>
                    <w:p w14:paraId="055250AE" w14:textId="77777777" w:rsidR="00E92894" w:rsidRDefault="00E92894" w:rsidP="005053FC">
                      <w:proofErr w:type="gramStart"/>
                      <w:r>
                        <w:t>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479040" behindDoc="0" locked="0" layoutInCell="1" allowOverlap="1" wp14:anchorId="28BCFC9F" wp14:editId="4B62272D">
                <wp:simplePos x="0" y="0"/>
                <wp:positionH relativeFrom="column">
                  <wp:posOffset>1326515</wp:posOffset>
                </wp:positionH>
                <wp:positionV relativeFrom="paragraph">
                  <wp:posOffset>57785</wp:posOffset>
                </wp:positionV>
                <wp:extent cx="372745" cy="281940"/>
                <wp:effectExtent l="0" t="0" r="0" b="0"/>
                <wp:wrapNone/>
                <wp:docPr id="122" name="Group 8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745" cy="281940"/>
                          <a:chOff x="2341" y="1171"/>
                          <a:chExt cx="587" cy="436"/>
                        </a:xfrm>
                      </wpg:grpSpPr>
                      <wps:wsp>
                        <wps:cNvPr id="123" name="Rectangle 8086"/>
                        <wps:cNvSpPr>
                          <a:spLocks noChangeArrowheads="1"/>
                        </wps:cNvSpPr>
                        <wps:spPr bwMode="auto">
                          <a:xfrm>
                            <a:off x="2341" y="1171"/>
                            <a:ext cx="453" cy="4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Rectangle 8087"/>
                        <wps:cNvSpPr>
                          <a:spLocks noChangeArrowheads="1"/>
                        </wps:cNvSpPr>
                        <wps:spPr bwMode="auto">
                          <a:xfrm>
                            <a:off x="2487" y="1224"/>
                            <a:ext cx="161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0CC734" w14:textId="77777777" w:rsidR="00E92894" w:rsidRPr="00197D3F" w:rsidRDefault="00E92894" w:rsidP="005053FC"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Oval 8088"/>
                        <wps:cNvSpPr>
                          <a:spLocks noChangeArrowheads="1"/>
                        </wps:cNvSpPr>
                        <wps:spPr bwMode="auto">
                          <a:xfrm>
                            <a:off x="2793" y="1316"/>
                            <a:ext cx="135" cy="13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BCFC9F" id="Group 8085" o:spid="_x0000_s1583" style="position:absolute;left:0;text-align:left;margin-left:104.45pt;margin-top:4.55pt;width:29.35pt;height:22.2pt;z-index:251479040" coordorigin="2341,1171" coordsize="587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">
                <v:rect id="Rectangle 8086" o:spid="_x0000_s1584" style="position:absolute;left:2341;top:1171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" filled="f" strokeweight="1pt"/>
                <v:rect id="Rectangle 8087" o:spid="_x0000_s1585" style="position:absolute;left:2487;top:1224;width:161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" filled="f" stroked="f" strokeweight="1pt">
                  <v:textbox inset="1pt,1pt,1pt,1pt">
                    <w:txbxContent>
                      <w:p w14:paraId="5D0CC734" w14:textId="77777777" w:rsidR="00E92894" w:rsidRPr="00197D3F" w:rsidRDefault="00E92894" w:rsidP="005053FC"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oval id="Oval 8088" o:spid="_x0000_s1586" style="position:absolute;left:2793;top:1316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" filled="f" strokeweight="1pt"/>
              </v:group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513856" behindDoc="0" locked="0" layoutInCell="1" allowOverlap="1" wp14:anchorId="6F649CAF" wp14:editId="0F85D1BA">
                <wp:simplePos x="0" y="0"/>
                <wp:positionH relativeFrom="column">
                  <wp:posOffset>2651125</wp:posOffset>
                </wp:positionH>
                <wp:positionV relativeFrom="paragraph">
                  <wp:posOffset>29210</wp:posOffset>
                </wp:positionV>
                <wp:extent cx="169545" cy="167005"/>
                <wp:effectExtent l="0" t="0" r="0" b="0"/>
                <wp:wrapNone/>
                <wp:docPr id="119" name="Group 8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V="1">
                          <a:off x="0" y="0"/>
                          <a:ext cx="169545" cy="167005"/>
                          <a:chOff x="4014" y="3541"/>
                          <a:chExt cx="267" cy="263"/>
                        </a:xfrm>
                      </wpg:grpSpPr>
                      <wps:wsp>
                        <wps:cNvPr id="120" name="Line 8131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2" y="3804"/>
                            <a:ext cx="2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8132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4" y="354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899797" id="Group 8130" o:spid="_x0000_s1026" style="position:absolute;margin-left:208.75pt;margin-top:2.3pt;width:13.35pt;height:13.15pt;flip:y;z-index:251513856" coordorigin="4014,3541" coordsize="267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">
                <v:line id="Line 8131" o:spid="_x0000_s1027" style="position:absolute;flip:x;visibility:visible;mso-wrap-style:square" from="4022,3804" to="4281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"/>
                <v:line id="Line 8132" o:spid="_x0000_s1028" style="position:absolute;flip:y;visibility:visible;mso-wrap-style:square" from="4014,3541" to="4014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"/>
              </v:group>
            </w:pict>
          </mc:Fallback>
        </mc:AlternateContent>
      </w:r>
    </w:p>
    <w:p w14:paraId="05DC80E4" w14:textId="77777777" w:rsidR="005053FC" w:rsidRDefault="00534C80" w:rsidP="005053FC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4880" behindDoc="0" locked="0" layoutInCell="0" allowOverlap="1" wp14:anchorId="6A61682D" wp14:editId="1BCB8106">
                <wp:simplePos x="0" y="0"/>
                <wp:positionH relativeFrom="column">
                  <wp:posOffset>524510</wp:posOffset>
                </wp:positionH>
                <wp:positionV relativeFrom="paragraph">
                  <wp:posOffset>54610</wp:posOffset>
                </wp:positionV>
                <wp:extent cx="796290" cy="0"/>
                <wp:effectExtent l="0" t="0" r="0" b="0"/>
                <wp:wrapNone/>
                <wp:docPr id="118" name="Line 8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9629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6D53D3" id="Line 8133" o:spid="_x0000_s1026" style="position:absolute;flip:y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3pt,4.3pt" to="104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64704" behindDoc="0" locked="0" layoutInCell="0" allowOverlap="1" wp14:anchorId="6829535E" wp14:editId="69217C59">
                <wp:simplePos x="0" y="0"/>
                <wp:positionH relativeFrom="column">
                  <wp:posOffset>1695450</wp:posOffset>
                </wp:positionH>
                <wp:positionV relativeFrom="paragraph">
                  <wp:posOffset>52705</wp:posOffset>
                </wp:positionV>
                <wp:extent cx="953770" cy="635"/>
                <wp:effectExtent l="0" t="0" r="0" b="0"/>
                <wp:wrapNone/>
                <wp:docPr id="117" name="Line 8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377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D3FF6F" id="Line 8068" o:spid="_x0000_s1026" style="position:absolute;z-index:25146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3.5pt,4.15pt" to="208.6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" o:allowincell="f"/>
            </w:pict>
          </mc:Fallback>
        </mc:AlternateContent>
      </w:r>
    </w:p>
    <w:p w14:paraId="77495B01" w14:textId="77777777" w:rsidR="005053FC" w:rsidRDefault="005053FC" w:rsidP="005053FC">
      <w:pPr>
        <w:ind w:left="660" w:right="300"/>
        <w:jc w:val="both"/>
        <w:rPr>
          <w:b/>
          <w:bCs/>
          <w:color w:val="000000"/>
        </w:rPr>
      </w:pPr>
    </w:p>
    <w:p w14:paraId="54352DB2" w14:textId="77777777" w:rsidR="005053FC" w:rsidRDefault="00534C80" w:rsidP="005053FC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85184" behindDoc="0" locked="0" layoutInCell="0" allowOverlap="1" wp14:anchorId="30E2F7E3" wp14:editId="44AC52E0">
                <wp:simplePos x="0" y="0"/>
                <wp:positionH relativeFrom="column">
                  <wp:posOffset>2166620</wp:posOffset>
                </wp:positionH>
                <wp:positionV relativeFrom="paragraph">
                  <wp:posOffset>18415</wp:posOffset>
                </wp:positionV>
                <wp:extent cx="4582795" cy="526415"/>
                <wp:effectExtent l="0" t="0" r="0" b="0"/>
                <wp:wrapNone/>
                <wp:docPr id="116" name="Text Box 8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2795" cy="526415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FC4A37" w14:textId="77777777" w:rsidR="00E92894" w:rsidRDefault="00E92894" w:rsidP="005053FC">
                            <w:r>
                              <w:rPr>
                                <w:b/>
                                <w:u w:val="single"/>
                              </w:rPr>
                              <w:t>Méthode</w:t>
                            </w:r>
                            <w:r>
                              <w:t> :</w:t>
                            </w:r>
                          </w:p>
                          <w:p w14:paraId="01B81360" w14:textId="77777777" w:rsidR="00E92894" w:rsidRDefault="00E92894" w:rsidP="005053FC">
                            <w:pPr>
                              <w:pStyle w:val="Corpsdetexte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On progresse des entrées vers la sortie 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;  on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 écrit  alors l’équation logique à la sortie de chaque porte au fur et à mesure de la progression.</w:t>
                            </w:r>
                          </w:p>
                          <w:p w14:paraId="0DCBF2DD" w14:textId="77777777" w:rsidR="00E92894" w:rsidRDefault="00E92894" w:rsidP="005053FC">
                            <w:pPr>
                              <w:pStyle w:val="Corpsdetexte3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E2F7E3" id="Text Box 8094" o:spid="_x0000_s1587" type="#_x0000_t202" style="position:absolute;left:0;text-align:left;margin-left:170.6pt;margin-top:1.45pt;width:360.85pt;height:41.45pt;z-index:25148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" o:allowincell="f" fillcolor="#ccf" strokeweight=".25pt">
                <v:textbox>
                  <w:txbxContent>
                    <w:p w14:paraId="78FC4A37" w14:textId="77777777" w:rsidR="00E92894" w:rsidRDefault="00E92894" w:rsidP="005053FC">
                      <w:r>
                        <w:rPr>
                          <w:b/>
                          <w:u w:val="single"/>
                        </w:rPr>
                        <w:t>Méthode</w:t>
                      </w:r>
                      <w:r>
                        <w:t> :</w:t>
                      </w:r>
                    </w:p>
                    <w:p w14:paraId="01B81360" w14:textId="77777777" w:rsidR="00E92894" w:rsidRDefault="00E92894" w:rsidP="005053FC">
                      <w:pPr>
                        <w:pStyle w:val="Corpsdetexte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On progresse des entrées vers la sortie </w:t>
                      </w:r>
                      <w:proofErr w:type="gramStart"/>
                      <w:r>
                        <w:rPr>
                          <w:sz w:val="18"/>
                        </w:rPr>
                        <w:t>;  on</w:t>
                      </w:r>
                      <w:proofErr w:type="gramEnd"/>
                      <w:r>
                        <w:rPr>
                          <w:sz w:val="18"/>
                        </w:rPr>
                        <w:t xml:space="preserve">  écrit  alors l’équation logique à la sortie de chaque porte au fur et à mesure de la progression.</w:t>
                      </w:r>
                    </w:p>
                    <w:p w14:paraId="0DCBF2DD" w14:textId="77777777" w:rsidR="00E92894" w:rsidRDefault="00E92894" w:rsidP="005053FC">
                      <w:pPr>
                        <w:pStyle w:val="Corpsdetexte3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726FB14" w14:textId="77777777" w:rsidR="005053FC" w:rsidRDefault="005053FC" w:rsidP="005053FC">
      <w:pPr>
        <w:ind w:left="660" w:right="300"/>
        <w:jc w:val="both"/>
        <w:rPr>
          <w:b/>
          <w:bCs/>
          <w:color w:val="000000"/>
        </w:rPr>
      </w:pPr>
    </w:p>
    <w:p w14:paraId="4D7AF9F1" w14:textId="77777777" w:rsidR="005053FC" w:rsidRDefault="005053FC" w:rsidP="005053FC">
      <w:pPr>
        <w:ind w:left="660" w:right="300"/>
        <w:jc w:val="both"/>
        <w:rPr>
          <w:b/>
          <w:bCs/>
          <w:color w:val="000000"/>
        </w:rPr>
      </w:pPr>
    </w:p>
    <w:p w14:paraId="01D37DED" w14:textId="77777777" w:rsidR="00CD299F" w:rsidRDefault="00CD299F" w:rsidP="005053FC">
      <w:pPr>
        <w:ind w:left="660" w:right="300"/>
        <w:jc w:val="both"/>
        <w:rPr>
          <w:b/>
          <w:bCs/>
          <w:color w:val="000000"/>
        </w:rPr>
      </w:pPr>
    </w:p>
    <w:p w14:paraId="2992ABBD" w14:textId="77777777" w:rsidR="00CD299F" w:rsidRDefault="00CD299F" w:rsidP="005053FC">
      <w:pPr>
        <w:ind w:left="660" w:right="300"/>
        <w:jc w:val="both"/>
        <w:rPr>
          <w:b/>
          <w:bCs/>
          <w:color w:val="000000"/>
        </w:rPr>
      </w:pPr>
    </w:p>
    <w:p w14:paraId="7AD345CE" w14:textId="77777777" w:rsidR="005053FC" w:rsidRDefault="005053FC" w:rsidP="005053FC">
      <w:pPr>
        <w:ind w:left="660" w:right="300"/>
        <w:jc w:val="both"/>
        <w:rPr>
          <w:b/>
          <w:bCs/>
          <w:color w:val="000000"/>
        </w:rPr>
      </w:pPr>
    </w:p>
    <w:p w14:paraId="1629E002" w14:textId="77777777" w:rsidR="005053FC" w:rsidRDefault="005053FC" w:rsidP="005053FC">
      <w:pPr>
        <w:ind w:left="660" w:right="300"/>
        <w:jc w:val="both"/>
        <w:rPr>
          <w:b/>
          <w:bCs/>
          <w:color w:val="000000"/>
        </w:rPr>
      </w:pPr>
    </w:p>
    <w:p w14:paraId="5F835D0E" w14:textId="77777777" w:rsidR="009F7B42" w:rsidRDefault="009F7B42" w:rsidP="005053FC">
      <w:pPr>
        <w:ind w:left="660" w:right="300"/>
        <w:jc w:val="both"/>
        <w:rPr>
          <w:b/>
          <w:bCs/>
          <w:color w:val="000000"/>
        </w:rPr>
      </w:pPr>
    </w:p>
    <w:p w14:paraId="4D95C1FE" w14:textId="77777777" w:rsidR="00CD299F" w:rsidRDefault="00CD299F" w:rsidP="005053FC">
      <w:pPr>
        <w:ind w:left="660" w:right="300"/>
        <w:jc w:val="both"/>
        <w:rPr>
          <w:b/>
          <w:bCs/>
          <w:color w:val="000000"/>
        </w:rPr>
      </w:pPr>
    </w:p>
    <w:p w14:paraId="05401A4C" w14:textId="77777777" w:rsidR="00CD299F" w:rsidRDefault="00CD299F" w:rsidP="005053FC">
      <w:pPr>
        <w:ind w:left="660" w:right="300"/>
        <w:jc w:val="both"/>
        <w:rPr>
          <w:b/>
          <w:bCs/>
          <w:color w:val="000000"/>
        </w:rPr>
      </w:pPr>
    </w:p>
    <w:p w14:paraId="073D941A" w14:textId="77777777" w:rsidR="00CD299F" w:rsidRDefault="00CD299F" w:rsidP="005053FC">
      <w:pPr>
        <w:ind w:left="660" w:right="300"/>
        <w:jc w:val="both"/>
        <w:rPr>
          <w:b/>
          <w:bCs/>
          <w:color w:val="000000"/>
        </w:rPr>
      </w:pPr>
    </w:p>
    <w:p w14:paraId="60676FA7" w14:textId="77777777" w:rsidR="005053FC" w:rsidRPr="002D6F9C" w:rsidRDefault="005053FC" w:rsidP="005053FC">
      <w:pPr>
        <w:numPr>
          <w:ilvl w:val="0"/>
          <w:numId w:val="1"/>
        </w:numPr>
        <w:ind w:hanging="294"/>
        <w:rPr>
          <w:b/>
          <w:i/>
          <w:noProof/>
          <w:sz w:val="22"/>
          <w:szCs w:val="22"/>
          <w:u w:val="single"/>
        </w:rPr>
      </w:pPr>
      <w:r w:rsidRPr="002D6F9C">
        <w:rPr>
          <w:b/>
          <w:i/>
          <w:noProof/>
          <w:sz w:val="22"/>
          <w:szCs w:val="22"/>
          <w:u w:val="single"/>
        </w:rPr>
        <w:t>Etablissement d’un logigramme à partir d’une équation logique:</w:t>
      </w:r>
    </w:p>
    <w:p w14:paraId="7B333B12" w14:textId="77777777" w:rsidR="005053FC" w:rsidRDefault="005053FC" w:rsidP="005053FC">
      <w:pPr>
        <w:rPr>
          <w:sz w:val="18"/>
        </w:rPr>
      </w:pPr>
      <w:r>
        <w:rPr>
          <w:sz w:val="18"/>
        </w:rPr>
        <w:tab/>
      </w:r>
    </w:p>
    <w:p w14:paraId="776E26D5" w14:textId="77777777" w:rsidR="005053FC" w:rsidRPr="002D6F9C" w:rsidRDefault="005053FC" w:rsidP="005053FC">
      <w:r w:rsidRPr="000A5C4C">
        <w:rPr>
          <w:i/>
        </w:rPr>
        <w:t>Exemple n°1 :  S</w:t>
      </w:r>
      <w:r w:rsidRPr="000A5C4C">
        <w:rPr>
          <w:i/>
          <w:vertAlign w:val="subscript"/>
        </w:rPr>
        <w:t>1</w:t>
      </w:r>
      <w:r w:rsidRPr="000A5C4C">
        <w:rPr>
          <w:i/>
        </w:rPr>
        <w:t xml:space="preserve"> = </w:t>
      </w:r>
      <w:proofErr w:type="spellStart"/>
      <w:r w:rsidRPr="000A5C4C">
        <w:rPr>
          <w:i/>
        </w:rPr>
        <w:t>a.b</w:t>
      </w:r>
      <w:proofErr w:type="spellEnd"/>
      <w:r w:rsidRPr="000A5C4C">
        <w:rPr>
          <w:i/>
        </w:rPr>
        <w:t xml:space="preserve"> + c</w:t>
      </w:r>
      <w:r>
        <w:rPr>
          <w:i/>
        </w:rPr>
        <w:tab/>
      </w:r>
      <w:r>
        <w:rPr>
          <w:i/>
        </w:rPr>
        <w:tab/>
      </w:r>
      <w:r w:rsidRPr="002D6F9C">
        <w:t xml:space="preserve">Cette fonction comprend 2 opérateurs : un opérateur « ET » et un opérateur </w:t>
      </w:r>
      <w:proofErr w:type="gramStart"/>
      <w:r w:rsidRPr="002D6F9C">
        <w:t>« OU »</w:t>
      </w:r>
      <w:proofErr w:type="gramEnd"/>
    </w:p>
    <w:p w14:paraId="57D4BEFA" w14:textId="77777777" w:rsidR="005053FC" w:rsidRDefault="005053FC" w:rsidP="005053FC"/>
    <w:p w14:paraId="17AF5191" w14:textId="77777777" w:rsidR="005053FC" w:rsidRDefault="005053FC" w:rsidP="005053FC">
      <w:pPr>
        <w:ind w:firstLine="708"/>
      </w:pPr>
      <w:r w:rsidRPr="002D6F9C">
        <w:t xml:space="preserve">Par convention, un opérateur ET est prioritaire par rapport à un opérateur </w:t>
      </w:r>
      <w:proofErr w:type="gramStart"/>
      <w:r w:rsidRPr="002D6F9C">
        <w:t>OU</w:t>
      </w:r>
      <w:proofErr w:type="gramEnd"/>
      <w:r w:rsidRPr="002D6F9C">
        <w:t>. C’est à dire que pour représenter la variable S, il faut d’abord effectuer un « ET » entre les variables « a » et « b », puis effectuer ensuite un « OU » entre ce premier résultat et la variable « c ».</w:t>
      </w:r>
      <w:r>
        <w:t xml:space="preserve"> </w:t>
      </w:r>
      <w:r w:rsidRPr="002D6F9C">
        <w:t>Le logigramme de S1 est donc</w:t>
      </w:r>
      <w:r>
        <w:t> :</w:t>
      </w:r>
    </w:p>
    <w:p w14:paraId="3BD8EBDC" w14:textId="77777777" w:rsidR="005053FC" w:rsidRDefault="00534C80" w:rsidP="005053FC">
      <w:pPr>
        <w:pStyle w:val="Corpsdetexte3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525120" behindDoc="0" locked="0" layoutInCell="0" allowOverlap="1" wp14:anchorId="28497D8C" wp14:editId="21F42E79">
                <wp:simplePos x="0" y="0"/>
                <wp:positionH relativeFrom="column">
                  <wp:posOffset>3105150</wp:posOffset>
                </wp:positionH>
                <wp:positionV relativeFrom="paragraph">
                  <wp:posOffset>194945</wp:posOffset>
                </wp:positionV>
                <wp:extent cx="933450" cy="325755"/>
                <wp:effectExtent l="0" t="0" r="0" b="0"/>
                <wp:wrapNone/>
                <wp:docPr id="112" name="Text Box 8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FC1A45" w14:textId="77777777" w:rsidR="00E92894" w:rsidRDefault="00E92894" w:rsidP="005053FC">
                            <w:pPr>
                              <w:pStyle w:val="Titre4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</w:t>
                            </w:r>
                            <w:r w:rsidRPr="000A5C4C">
                              <w:rPr>
                                <w:vertAlign w:val="subscript"/>
                                <w:lang w:val="en-GB"/>
                              </w:rPr>
                              <w:t>1</w:t>
                            </w:r>
                            <w:r>
                              <w:rPr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a.b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+c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497D8C" id="Text Box 8143" o:spid="_x0000_s1588" type="#_x0000_t202" style="position:absolute;margin-left:244.5pt;margin-top:15.35pt;width:73.5pt;height:25.65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" o:allowincell="f" filled="f" stroked="f">
                <v:textbox>
                  <w:txbxContent>
                    <w:p w14:paraId="37FC1A45" w14:textId="77777777" w:rsidR="00E92894" w:rsidRDefault="00E92894" w:rsidP="005053FC">
                      <w:pPr>
                        <w:pStyle w:val="Titre4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</w:t>
                      </w:r>
                      <w:r w:rsidRPr="000A5C4C">
                        <w:rPr>
                          <w:vertAlign w:val="subscript"/>
                          <w:lang w:val="en-GB"/>
                        </w:rPr>
                        <w:t>1</w:t>
                      </w:r>
                      <w:r>
                        <w:rPr>
                          <w:lang w:val="en-GB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GB"/>
                        </w:rPr>
                        <w:t>a.b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+c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521024" behindDoc="0" locked="0" layoutInCell="0" allowOverlap="1" wp14:anchorId="21E5CDB4" wp14:editId="2FA79C4B">
                <wp:simplePos x="0" y="0"/>
                <wp:positionH relativeFrom="column">
                  <wp:posOffset>116840</wp:posOffset>
                </wp:positionH>
                <wp:positionV relativeFrom="paragraph">
                  <wp:posOffset>67310</wp:posOffset>
                </wp:positionV>
                <wp:extent cx="171450" cy="247650"/>
                <wp:effectExtent l="0" t="0" r="0" b="0"/>
                <wp:wrapNone/>
                <wp:docPr id="111" name="Text Box 8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730AC" w14:textId="77777777" w:rsidR="00E92894" w:rsidRDefault="00E92894" w:rsidP="005053FC"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E5CDB4" id="Text Box 8139" o:spid="_x0000_s1589" type="#_x0000_t202" style="position:absolute;margin-left:9.2pt;margin-top:5.3pt;width:13.5pt;height:19.5pt;z-index: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" o:allowincell="f" filled="f" stroked="f">
                <v:textbox>
                  <w:txbxContent>
                    <w:p w14:paraId="5B0730AC" w14:textId="77777777" w:rsidR="00E92894" w:rsidRDefault="00E92894" w:rsidP="005053FC">
                      <w:proofErr w:type="gramStart"/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0BDD3C01" w14:textId="77777777" w:rsidR="005053FC" w:rsidRDefault="00534C80" w:rsidP="005053FC">
      <w:pPr>
        <w:pStyle w:val="Corpsdetexte3"/>
        <w:rPr>
          <w:sz w:val="18"/>
        </w:rPr>
      </w:pP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14D54819" wp14:editId="4C23B5E6">
                <wp:simplePos x="0" y="0"/>
                <wp:positionH relativeFrom="column">
                  <wp:posOffset>2196465</wp:posOffset>
                </wp:positionH>
                <wp:positionV relativeFrom="paragraph">
                  <wp:posOffset>144780</wp:posOffset>
                </wp:positionV>
                <wp:extent cx="255905" cy="62230"/>
                <wp:effectExtent l="0" t="0" r="0" b="0"/>
                <wp:wrapNone/>
                <wp:docPr id="105" name="Group 8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5905" cy="62230"/>
                          <a:chOff x="4014" y="3541"/>
                          <a:chExt cx="267" cy="263"/>
                        </a:xfrm>
                      </wpg:grpSpPr>
                      <wps:wsp>
                        <wps:cNvPr id="106" name="Line 8925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2" y="3804"/>
                            <a:ext cx="2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8926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4" y="354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BDA7A" id="Group 8924" o:spid="_x0000_s1026" style="position:absolute;margin-left:172.95pt;margin-top:11.4pt;width:20.15pt;height:4.9pt;z-index:251820032" coordorigin="4014,3541" coordsize="267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">
                <v:line id="Line 8925" o:spid="_x0000_s1027" style="position:absolute;flip:x;visibility:visible;mso-wrap-style:square" from="4022,3804" to="4281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"/>
                <v:line id="Line 8926" o:spid="_x0000_s1028" style="position:absolute;flip:y;visibility:visible;mso-wrap-style:square" from="4014,3541" to="4014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"/>
              </v:group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522048" behindDoc="0" locked="0" layoutInCell="0" allowOverlap="1" wp14:anchorId="6E4887B8" wp14:editId="11060B6E">
                <wp:simplePos x="0" y="0"/>
                <wp:positionH relativeFrom="column">
                  <wp:posOffset>126365</wp:posOffset>
                </wp:positionH>
                <wp:positionV relativeFrom="paragraph">
                  <wp:posOffset>99695</wp:posOffset>
                </wp:positionV>
                <wp:extent cx="171450" cy="247650"/>
                <wp:effectExtent l="0" t="0" r="0" b="0"/>
                <wp:wrapNone/>
                <wp:docPr id="104" name="Text Box 8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77CDBF" w14:textId="77777777" w:rsidR="00E92894" w:rsidRDefault="00E92894" w:rsidP="005053FC">
                            <w:proofErr w:type="gramStart"/>
                            <w: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4887B8" id="Text Box 8140" o:spid="_x0000_s1590" type="#_x0000_t202" style="position:absolute;margin-left:9.95pt;margin-top:7.85pt;width:13.5pt;height:19.5p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" o:allowincell="f" filled="f" stroked="f">
                <v:textbox>
                  <w:txbxContent>
                    <w:p w14:paraId="7A77CDBF" w14:textId="77777777" w:rsidR="00E92894" w:rsidRDefault="00E92894" w:rsidP="005053FC">
                      <w:proofErr w:type="gramStart"/>
                      <w: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516928" behindDoc="0" locked="0" layoutInCell="0" allowOverlap="1" wp14:anchorId="55897A2A" wp14:editId="2FF12A64">
                <wp:simplePos x="0" y="0"/>
                <wp:positionH relativeFrom="column">
                  <wp:posOffset>1146810</wp:posOffset>
                </wp:positionH>
                <wp:positionV relativeFrom="paragraph">
                  <wp:posOffset>137795</wp:posOffset>
                </wp:positionV>
                <wp:extent cx="1049655" cy="0"/>
                <wp:effectExtent l="0" t="0" r="0" b="0"/>
                <wp:wrapNone/>
                <wp:docPr id="103" name="Line 8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965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617A9A" id="Line 8135" o:spid="_x0000_s1026" style="position:absolute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.3pt,10.85pt" to="172.9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" o:allowincell="f"/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518976" behindDoc="0" locked="0" layoutInCell="0" allowOverlap="1" wp14:anchorId="76F306D6" wp14:editId="51F41758">
                <wp:simplePos x="0" y="0"/>
                <wp:positionH relativeFrom="column">
                  <wp:posOffset>383540</wp:posOffset>
                </wp:positionH>
                <wp:positionV relativeFrom="paragraph">
                  <wp:posOffset>204470</wp:posOffset>
                </wp:positionV>
                <wp:extent cx="392430" cy="0"/>
                <wp:effectExtent l="0" t="0" r="0" b="0"/>
                <wp:wrapNone/>
                <wp:docPr id="102" name="Line 8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24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6598BF" id="Line 8137" o:spid="_x0000_s1026" style="position:absolute;flip:x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.2pt,16.1pt" to="61.1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" o:allowincell="f"/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520000" behindDoc="0" locked="0" layoutInCell="0" allowOverlap="1" wp14:anchorId="74C9FEDE" wp14:editId="1C305CB8">
                <wp:simplePos x="0" y="0"/>
                <wp:positionH relativeFrom="column">
                  <wp:posOffset>393065</wp:posOffset>
                </wp:positionH>
                <wp:positionV relativeFrom="paragraph">
                  <wp:posOffset>40640</wp:posOffset>
                </wp:positionV>
                <wp:extent cx="392430" cy="0"/>
                <wp:effectExtent l="0" t="0" r="0" b="0"/>
                <wp:wrapNone/>
                <wp:docPr id="101" name="Line 8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24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AB2273" id="Line 8138" o:spid="_x0000_s1026" style="position:absolute;flip:x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.95pt,3.2pt" to="61.85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" o:allowincell="f"/>
            </w:pict>
          </mc:Fallback>
        </mc:AlternateContent>
      </w:r>
    </w:p>
    <w:p w14:paraId="4153A71D" w14:textId="77777777" w:rsidR="005053FC" w:rsidRDefault="00534C80" w:rsidP="005053FC">
      <w:pPr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524096" behindDoc="0" locked="0" layoutInCell="0" allowOverlap="1" wp14:anchorId="2A52EBA3" wp14:editId="0661B8D8">
                <wp:simplePos x="0" y="0"/>
                <wp:positionH relativeFrom="column">
                  <wp:posOffset>2722880</wp:posOffset>
                </wp:positionH>
                <wp:positionV relativeFrom="paragraph">
                  <wp:posOffset>69215</wp:posOffset>
                </wp:positionV>
                <wp:extent cx="416560" cy="0"/>
                <wp:effectExtent l="0" t="0" r="0" b="0"/>
                <wp:wrapNone/>
                <wp:docPr id="100" name="Line 8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65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90DB37" id="Line 8142" o:spid="_x0000_s1026" style="position:absolute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4.4pt,5.45pt" to="247.2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" o:allowincell="f"/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523072" behindDoc="0" locked="0" layoutInCell="0" allowOverlap="1" wp14:anchorId="445BFFAF" wp14:editId="6DFCDA35">
                <wp:simplePos x="0" y="0"/>
                <wp:positionH relativeFrom="column">
                  <wp:posOffset>126365</wp:posOffset>
                </wp:positionH>
                <wp:positionV relativeFrom="paragraph">
                  <wp:posOffset>71120</wp:posOffset>
                </wp:positionV>
                <wp:extent cx="171450" cy="247650"/>
                <wp:effectExtent l="0" t="0" r="0" b="0"/>
                <wp:wrapNone/>
                <wp:docPr id="99" name="Text Box 8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8D89E6" w14:textId="77777777" w:rsidR="00E92894" w:rsidRDefault="00E92894" w:rsidP="005053FC">
                            <w:proofErr w:type="gramStart"/>
                            <w: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5BFFAF" id="Text Box 8141" o:spid="_x0000_s1591" type="#_x0000_t202" style="position:absolute;margin-left:9.95pt;margin-top:5.6pt;width:13.5pt;height:19.5pt;z-index: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" o:allowincell="f" filled="f" stroked="f">
                <v:textbox>
                  <w:txbxContent>
                    <w:p w14:paraId="318D89E6" w14:textId="77777777" w:rsidR="00E92894" w:rsidRDefault="00E92894" w:rsidP="005053FC">
                      <w:proofErr w:type="gramStart"/>
                      <w: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413ED894" w14:textId="77777777" w:rsidR="005053FC" w:rsidRDefault="00534C80" w:rsidP="005053FC">
      <w:pPr>
        <w:rPr>
          <w:sz w:val="18"/>
        </w:rPr>
      </w:pP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819008" behindDoc="0" locked="0" layoutInCell="1" allowOverlap="1" wp14:anchorId="1F791CD8" wp14:editId="184C15BF">
                <wp:simplePos x="0" y="0"/>
                <wp:positionH relativeFrom="column">
                  <wp:posOffset>2181860</wp:posOffset>
                </wp:positionH>
                <wp:positionV relativeFrom="paragraph">
                  <wp:posOffset>20320</wp:posOffset>
                </wp:positionV>
                <wp:extent cx="270510" cy="62230"/>
                <wp:effectExtent l="0" t="0" r="0" b="0"/>
                <wp:wrapNone/>
                <wp:docPr id="96" name="Group 8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V="1">
                          <a:off x="0" y="0"/>
                          <a:ext cx="270510" cy="62230"/>
                          <a:chOff x="4014" y="3541"/>
                          <a:chExt cx="267" cy="263"/>
                        </a:xfrm>
                      </wpg:grpSpPr>
                      <wps:wsp>
                        <wps:cNvPr id="97" name="Line 8922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2" y="3804"/>
                            <a:ext cx="2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8923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4" y="354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81527C" id="Group 8921" o:spid="_x0000_s1026" style="position:absolute;margin-left:171.8pt;margin-top:1.6pt;width:21.3pt;height:4.9pt;flip:y;z-index:251819008" coordorigin="4014,3541" coordsize="267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">
                <v:line id="Line 8922" o:spid="_x0000_s1027" style="position:absolute;flip:x;visibility:visible;mso-wrap-style:square" from="4022,3804" to="4281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"/>
                <v:line id="Line 8923" o:spid="_x0000_s1028" style="position:absolute;flip:y;visibility:visible;mso-wrap-style:square" from="4014,3541" to="4014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"/>
              </v:group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517952" behindDoc="0" locked="0" layoutInCell="0" allowOverlap="1" wp14:anchorId="305D4D21" wp14:editId="39EB08D8">
                <wp:simplePos x="0" y="0"/>
                <wp:positionH relativeFrom="column">
                  <wp:posOffset>354965</wp:posOffset>
                </wp:positionH>
                <wp:positionV relativeFrom="paragraph">
                  <wp:posOffset>82550</wp:posOffset>
                </wp:positionV>
                <wp:extent cx="1821815" cy="0"/>
                <wp:effectExtent l="0" t="0" r="0" b="0"/>
                <wp:wrapNone/>
                <wp:docPr id="95" name="Line 8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18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9DE979" id="Line 8136" o:spid="_x0000_s1026" style="position:absolute;flip:x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95pt,6.5pt" to="171.4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" o:allowincell="f"/>
            </w:pict>
          </mc:Fallback>
        </mc:AlternateContent>
      </w:r>
    </w:p>
    <w:p w14:paraId="230785D3" w14:textId="77777777" w:rsidR="005053FC" w:rsidRDefault="005053FC" w:rsidP="005053FC">
      <w:pPr>
        <w:rPr>
          <w:sz w:val="18"/>
        </w:rPr>
      </w:pPr>
    </w:p>
    <w:p w14:paraId="72A5C43E" w14:textId="77777777" w:rsidR="005053FC" w:rsidRDefault="005053FC" w:rsidP="005053FC">
      <w:pPr>
        <w:rPr>
          <w:sz w:val="18"/>
        </w:rPr>
      </w:pPr>
    </w:p>
    <w:p w14:paraId="5C66817F" w14:textId="77777777" w:rsidR="005053FC" w:rsidRPr="000A5C4C" w:rsidRDefault="005053FC" w:rsidP="005053FC">
      <w:pPr>
        <w:rPr>
          <w:i/>
        </w:rPr>
      </w:pPr>
      <w:r w:rsidRPr="000A5C4C">
        <w:rPr>
          <w:i/>
        </w:rPr>
        <w:t>Exemple n°2 :  S</w:t>
      </w:r>
      <w:r w:rsidRPr="000A5C4C">
        <w:rPr>
          <w:i/>
          <w:vertAlign w:val="subscript"/>
        </w:rPr>
        <w:t>2</w:t>
      </w:r>
      <w:r w:rsidRPr="000A5C4C">
        <w:rPr>
          <w:i/>
        </w:rPr>
        <w:t xml:space="preserve"> = </w:t>
      </w:r>
      <w:proofErr w:type="gramStart"/>
      <w:r>
        <w:rPr>
          <w:i/>
        </w:rPr>
        <w:t>ā</w:t>
      </w:r>
      <w:r w:rsidRPr="000A5C4C">
        <w:rPr>
          <w:i/>
        </w:rPr>
        <w:t>.(</w:t>
      </w:r>
      <w:proofErr w:type="gramEnd"/>
      <w:r w:rsidRPr="000A5C4C">
        <w:rPr>
          <w:i/>
        </w:rPr>
        <w:t>b + c)</w:t>
      </w:r>
    </w:p>
    <w:p w14:paraId="6382D275" w14:textId="77777777" w:rsidR="005053FC" w:rsidRDefault="005053FC" w:rsidP="005053FC">
      <w:pPr>
        <w:rPr>
          <w:sz w:val="8"/>
        </w:rPr>
      </w:pPr>
    </w:p>
    <w:p w14:paraId="2CD0ACDE" w14:textId="77777777" w:rsidR="005053FC" w:rsidRPr="000A5C4C" w:rsidRDefault="00534C80" w:rsidP="005053FC">
      <w:r>
        <w:rPr>
          <w:noProof/>
        </w:rPr>
        <mc:AlternateContent>
          <mc:Choice Requires="wps">
            <w:drawing>
              <wp:anchor distT="0" distB="0" distL="114300" distR="114300" simplePos="0" relativeHeight="251534336" behindDoc="0" locked="0" layoutInCell="0" allowOverlap="1" wp14:anchorId="5FEBCCB3" wp14:editId="08BF12C0">
                <wp:simplePos x="0" y="0"/>
                <wp:positionH relativeFrom="column">
                  <wp:posOffset>183515</wp:posOffset>
                </wp:positionH>
                <wp:positionV relativeFrom="paragraph">
                  <wp:posOffset>702945</wp:posOffset>
                </wp:positionV>
                <wp:extent cx="171450" cy="247650"/>
                <wp:effectExtent l="0" t="0" r="0" b="0"/>
                <wp:wrapNone/>
                <wp:docPr id="94" name="Text Box 8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8C475F" w14:textId="77777777" w:rsidR="00E92894" w:rsidRDefault="00E92894" w:rsidP="005053FC"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EBCCB3" id="Text Box 8152" o:spid="_x0000_s1592" type="#_x0000_t202" style="position:absolute;margin-left:14.45pt;margin-top:55.35pt;width:13.5pt;height:19.5p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" o:allowincell="f" filled="f" stroked="f">
                <v:textbox>
                  <w:txbxContent>
                    <w:p w14:paraId="1F8C475F" w14:textId="77777777" w:rsidR="00E92894" w:rsidRDefault="00E92894" w:rsidP="005053FC">
                      <w:proofErr w:type="gramStart"/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3312" behindDoc="0" locked="0" layoutInCell="0" allowOverlap="1" wp14:anchorId="77404E69" wp14:editId="253EFFC8">
                <wp:simplePos x="0" y="0"/>
                <wp:positionH relativeFrom="column">
                  <wp:posOffset>183515</wp:posOffset>
                </wp:positionH>
                <wp:positionV relativeFrom="paragraph">
                  <wp:posOffset>523875</wp:posOffset>
                </wp:positionV>
                <wp:extent cx="171450" cy="247650"/>
                <wp:effectExtent l="0" t="0" r="0" b="0"/>
                <wp:wrapNone/>
                <wp:docPr id="93" name="Text Box 8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F234CF" w14:textId="77777777" w:rsidR="00E92894" w:rsidRDefault="00E92894" w:rsidP="005053FC">
                            <w:proofErr w:type="gramStart"/>
                            <w: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404E69" id="Text Box 8151" o:spid="_x0000_s1593" type="#_x0000_t202" style="position:absolute;margin-left:14.45pt;margin-top:41.25pt;width:13.5pt;height:19.5pt;z-index: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" o:allowincell="f" filled="f" stroked="f">
                <v:textbox>
                  <w:txbxContent>
                    <w:p w14:paraId="46F234CF" w14:textId="77777777" w:rsidR="00E92894" w:rsidRDefault="00E92894" w:rsidP="005053FC">
                      <w:proofErr w:type="gramStart"/>
                      <w: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2288" behindDoc="0" locked="0" layoutInCell="0" allowOverlap="1" wp14:anchorId="043E00D3" wp14:editId="7CE75FB0">
                <wp:simplePos x="0" y="0"/>
                <wp:positionH relativeFrom="column">
                  <wp:posOffset>173990</wp:posOffset>
                </wp:positionH>
                <wp:positionV relativeFrom="paragraph">
                  <wp:posOffset>283845</wp:posOffset>
                </wp:positionV>
                <wp:extent cx="171450" cy="247650"/>
                <wp:effectExtent l="0" t="0" r="0" b="0"/>
                <wp:wrapNone/>
                <wp:docPr id="92" name="Text Box 8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AD138E" w14:textId="77777777" w:rsidR="00E92894" w:rsidRDefault="00E92894" w:rsidP="005053FC">
                            <w:proofErr w:type="gramStart"/>
                            <w: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3E00D3" id="Text Box 8150" o:spid="_x0000_s1594" type="#_x0000_t202" style="position:absolute;margin-left:13.7pt;margin-top:22.35pt;width:13.5pt;height:19.5pt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" o:allowincell="f" filled="f" stroked="f">
                <v:textbox>
                  <w:txbxContent>
                    <w:p w14:paraId="4CAD138E" w14:textId="77777777" w:rsidR="00E92894" w:rsidRDefault="00E92894" w:rsidP="005053FC">
                      <w:proofErr w:type="gramStart"/>
                      <w: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1264" behindDoc="0" locked="0" layoutInCell="0" allowOverlap="1" wp14:anchorId="2B6CB1FC" wp14:editId="534EE071">
                <wp:simplePos x="0" y="0"/>
                <wp:positionH relativeFrom="column">
                  <wp:posOffset>450215</wp:posOffset>
                </wp:positionH>
                <wp:positionV relativeFrom="paragraph">
                  <wp:posOffset>464820</wp:posOffset>
                </wp:positionV>
                <wp:extent cx="392430" cy="0"/>
                <wp:effectExtent l="0" t="0" r="0" b="0"/>
                <wp:wrapNone/>
                <wp:docPr id="91" name="Line 8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24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C2AE26" id="Line 8149" o:spid="_x0000_s1026" style="position:absolute;flip:x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.45pt,36.6pt" to="66.35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0240" behindDoc="0" locked="0" layoutInCell="0" allowOverlap="1" wp14:anchorId="65D0A9A2" wp14:editId="1405327C">
                <wp:simplePos x="0" y="0"/>
                <wp:positionH relativeFrom="column">
                  <wp:posOffset>440690</wp:posOffset>
                </wp:positionH>
                <wp:positionV relativeFrom="paragraph">
                  <wp:posOffset>628650</wp:posOffset>
                </wp:positionV>
                <wp:extent cx="392430" cy="0"/>
                <wp:effectExtent l="0" t="0" r="0" b="0"/>
                <wp:wrapNone/>
                <wp:docPr id="90" name="Line 8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24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85C440" id="Line 8148" o:spid="_x0000_s1026" style="position:absolute;flip:x;z-index:25153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.7pt,49.5pt" to="65.6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5360" behindDoc="0" locked="0" layoutInCell="0" allowOverlap="1" wp14:anchorId="14AC2789" wp14:editId="266E73F3">
                <wp:simplePos x="0" y="0"/>
                <wp:positionH relativeFrom="column">
                  <wp:posOffset>2780030</wp:posOffset>
                </wp:positionH>
                <wp:positionV relativeFrom="paragraph">
                  <wp:posOffset>701040</wp:posOffset>
                </wp:positionV>
                <wp:extent cx="416560" cy="0"/>
                <wp:effectExtent l="0" t="0" r="0" b="0"/>
                <wp:wrapNone/>
                <wp:docPr id="89" name="Line 8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65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30AC00" id="Line 8153" o:spid="_x0000_s1026" style="position:absolute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8.9pt,55.2pt" to="251.7pt,5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" o:allowincell="f"/>
            </w:pict>
          </mc:Fallback>
        </mc:AlternateContent>
      </w:r>
      <w:r w:rsidR="005053FC">
        <w:t xml:space="preserve"> </w:t>
      </w:r>
      <w:r w:rsidR="005053FC">
        <w:tab/>
      </w:r>
      <w:r w:rsidR="005053FC" w:rsidRPr="000A5C4C">
        <w:t>Ici, attention, la présence de parenthèses indique qu’il faut d’abord effectuer le OU entre les variables « b » et « c </w:t>
      </w:r>
      <w:proofErr w:type="gramStart"/>
      <w:r w:rsidR="005053FC" w:rsidRPr="000A5C4C">
        <w:t>»,  puis</w:t>
      </w:r>
      <w:proofErr w:type="gramEnd"/>
      <w:r w:rsidR="005053FC" w:rsidRPr="000A5C4C">
        <w:t xml:space="preserve"> effectuer ensuite le ET entre le résultat de la parenthèse et la variable « </w:t>
      </w:r>
      <w:r w:rsidR="005053FC">
        <w:t>ā</w:t>
      </w:r>
      <w:r w:rsidR="005053FC" w:rsidRPr="000A5C4C">
        <w:t> » :</w:t>
      </w:r>
    </w:p>
    <w:p w14:paraId="5C849CBC" w14:textId="77777777" w:rsidR="005053FC" w:rsidRPr="000A5C4C" w:rsidRDefault="00534C80" w:rsidP="005053FC"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526144" behindDoc="0" locked="0" layoutInCell="0" allowOverlap="1" wp14:anchorId="5583A6A8" wp14:editId="7662EDE4">
                <wp:simplePos x="0" y="0"/>
                <wp:positionH relativeFrom="column">
                  <wp:posOffset>4358005</wp:posOffset>
                </wp:positionH>
                <wp:positionV relativeFrom="paragraph">
                  <wp:posOffset>26035</wp:posOffset>
                </wp:positionV>
                <wp:extent cx="2647950" cy="933450"/>
                <wp:effectExtent l="0" t="0" r="0" b="0"/>
                <wp:wrapNone/>
                <wp:docPr id="85" name="Text Box 8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93345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35EC2" w14:textId="77777777" w:rsidR="00E92894" w:rsidRDefault="00E92894" w:rsidP="005053FC">
                            <w:pPr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u w:val="single"/>
                              </w:rPr>
                              <w:t>Méthode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 :    </w:t>
                            </w:r>
                          </w:p>
                          <w:p w14:paraId="00B72068" w14:textId="77777777" w:rsidR="00E92894" w:rsidRDefault="00E92894" w:rsidP="005053FC">
                            <w:pPr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Ordre de priorité pour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dessiner  un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logigramme :</w:t>
                            </w:r>
                          </w:p>
                          <w:p w14:paraId="0C62E6DD" w14:textId="77777777" w:rsidR="00E92894" w:rsidRDefault="00E92894" w:rsidP="005053FC">
                            <w:pPr>
                              <w:numPr>
                                <w:ilvl w:val="0"/>
                                <w:numId w:val="35"/>
                              </w:numPr>
                              <w:overflowPunct/>
                              <w:autoSpaceDE/>
                              <w:autoSpaceDN/>
                              <w:adjustRightInd/>
                              <w:textAlignment w:val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Effectuer les compléments si nécessaire</w:t>
                            </w:r>
                          </w:p>
                          <w:p w14:paraId="493F5ECA" w14:textId="77777777" w:rsidR="00E92894" w:rsidRDefault="00E92894" w:rsidP="005053FC">
                            <w:pPr>
                              <w:numPr>
                                <w:ilvl w:val="0"/>
                                <w:numId w:val="35"/>
                              </w:numPr>
                              <w:overflowPunct/>
                              <w:autoSpaceDE/>
                              <w:autoSpaceDN/>
                              <w:adjustRightInd/>
                              <w:textAlignment w:val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Effectuer les parenthèses</w:t>
                            </w:r>
                          </w:p>
                          <w:p w14:paraId="1F243AB2" w14:textId="77777777" w:rsidR="00E92894" w:rsidRDefault="00E92894" w:rsidP="005053FC">
                            <w:pPr>
                              <w:numPr>
                                <w:ilvl w:val="0"/>
                                <w:numId w:val="35"/>
                              </w:numPr>
                              <w:overflowPunct/>
                              <w:autoSpaceDE/>
                              <w:autoSpaceDN/>
                              <w:adjustRightInd/>
                              <w:textAlignment w:val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Effectuer les ET</w:t>
                            </w:r>
                          </w:p>
                          <w:p w14:paraId="4BEC8F96" w14:textId="77777777" w:rsidR="00E92894" w:rsidRDefault="00E92894" w:rsidP="005053FC">
                            <w:pPr>
                              <w:numPr>
                                <w:ilvl w:val="0"/>
                                <w:numId w:val="35"/>
                              </w:numPr>
                              <w:overflowPunct/>
                              <w:autoSpaceDE/>
                              <w:autoSpaceDN/>
                              <w:adjustRightInd/>
                              <w:textAlignment w:val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Terminer par les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OU</w:t>
                            </w:r>
                            <w:proofErr w:type="gramEnd"/>
                          </w:p>
                          <w:p w14:paraId="4D4D4DED" w14:textId="77777777" w:rsidR="00E92894" w:rsidRDefault="00E92894" w:rsidP="005053FC">
                            <w:pPr>
                              <w:pStyle w:val="En-tte"/>
                              <w:tabs>
                                <w:tab w:val="clear" w:pos="4536"/>
                                <w:tab w:val="clear" w:pos="9072"/>
                              </w:tabs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83A6A8" id="Text Box 8144" o:spid="_x0000_s1595" type="#_x0000_t202" style="position:absolute;margin-left:343.15pt;margin-top:2.05pt;width:208.5pt;height:73.5p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" o:allowincell="f" fillcolor="#ccf" strokeweight=".25pt">
                <v:textbox>
                  <w:txbxContent>
                    <w:p w14:paraId="6FE35EC2" w14:textId="77777777" w:rsidR="00E92894" w:rsidRDefault="00E92894" w:rsidP="005053FC">
                      <w:pPr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  <w:u w:val="single"/>
                        </w:rPr>
                        <w:t>Méthode</w:t>
                      </w:r>
                      <w:r>
                        <w:rPr>
                          <w:b/>
                          <w:sz w:val="18"/>
                        </w:rPr>
                        <w:t xml:space="preserve"> :    </w:t>
                      </w:r>
                    </w:p>
                    <w:p w14:paraId="00B72068" w14:textId="77777777" w:rsidR="00E92894" w:rsidRDefault="00E92894" w:rsidP="005053FC">
                      <w:pPr>
                        <w:rPr>
                          <w:b/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Ordre de priorité pour </w:t>
                      </w:r>
                      <w:proofErr w:type="gramStart"/>
                      <w:r>
                        <w:rPr>
                          <w:sz w:val="18"/>
                        </w:rPr>
                        <w:t>dessiner  un</w:t>
                      </w:r>
                      <w:proofErr w:type="gramEnd"/>
                      <w:r>
                        <w:rPr>
                          <w:sz w:val="18"/>
                        </w:rPr>
                        <w:t xml:space="preserve"> logigramme :</w:t>
                      </w:r>
                    </w:p>
                    <w:p w14:paraId="0C62E6DD" w14:textId="77777777" w:rsidR="00E92894" w:rsidRDefault="00E92894" w:rsidP="005053FC">
                      <w:pPr>
                        <w:numPr>
                          <w:ilvl w:val="0"/>
                          <w:numId w:val="35"/>
                        </w:numPr>
                        <w:overflowPunct/>
                        <w:autoSpaceDE/>
                        <w:autoSpaceDN/>
                        <w:adjustRightInd/>
                        <w:textAlignment w:val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Effectuer les compléments si nécessaire</w:t>
                      </w:r>
                    </w:p>
                    <w:p w14:paraId="493F5ECA" w14:textId="77777777" w:rsidR="00E92894" w:rsidRDefault="00E92894" w:rsidP="005053FC">
                      <w:pPr>
                        <w:numPr>
                          <w:ilvl w:val="0"/>
                          <w:numId w:val="35"/>
                        </w:numPr>
                        <w:overflowPunct/>
                        <w:autoSpaceDE/>
                        <w:autoSpaceDN/>
                        <w:adjustRightInd/>
                        <w:textAlignment w:val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Effectuer les parenthèses</w:t>
                      </w:r>
                    </w:p>
                    <w:p w14:paraId="1F243AB2" w14:textId="77777777" w:rsidR="00E92894" w:rsidRDefault="00E92894" w:rsidP="005053FC">
                      <w:pPr>
                        <w:numPr>
                          <w:ilvl w:val="0"/>
                          <w:numId w:val="35"/>
                        </w:numPr>
                        <w:overflowPunct/>
                        <w:autoSpaceDE/>
                        <w:autoSpaceDN/>
                        <w:adjustRightInd/>
                        <w:textAlignment w:val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Effectuer les ET</w:t>
                      </w:r>
                    </w:p>
                    <w:p w14:paraId="4BEC8F96" w14:textId="77777777" w:rsidR="00E92894" w:rsidRDefault="00E92894" w:rsidP="005053FC">
                      <w:pPr>
                        <w:numPr>
                          <w:ilvl w:val="0"/>
                          <w:numId w:val="35"/>
                        </w:numPr>
                        <w:overflowPunct/>
                        <w:autoSpaceDE/>
                        <w:autoSpaceDN/>
                        <w:adjustRightInd/>
                        <w:textAlignment w:val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Terminer par les </w:t>
                      </w:r>
                      <w:proofErr w:type="gramStart"/>
                      <w:r>
                        <w:rPr>
                          <w:sz w:val="18"/>
                        </w:rPr>
                        <w:t>OU</w:t>
                      </w:r>
                      <w:proofErr w:type="gramEnd"/>
                    </w:p>
                    <w:p w14:paraId="4D4D4DED" w14:textId="77777777" w:rsidR="00E92894" w:rsidRDefault="00E92894" w:rsidP="005053FC">
                      <w:pPr>
                        <w:pStyle w:val="En-tte"/>
                        <w:tabs>
                          <w:tab w:val="clear" w:pos="4536"/>
                          <w:tab w:val="clear" w:pos="9072"/>
                        </w:tabs>
                      </w:pPr>
                    </w:p>
                  </w:txbxContent>
                </v:textbox>
              </v:shape>
            </w:pict>
          </mc:Fallback>
        </mc:AlternateContent>
      </w:r>
    </w:p>
    <w:p w14:paraId="667DBB33" w14:textId="77777777" w:rsidR="005053FC" w:rsidRDefault="00534C80" w:rsidP="005053FC">
      <w:pPr>
        <w:rPr>
          <w:sz w:val="18"/>
        </w:rPr>
      </w:pPr>
      <w:r w:rsidRPr="000A5C4C">
        <w:rPr>
          <w:noProof/>
        </w:rPr>
        <mc:AlternateContent>
          <mc:Choice Requires="wps">
            <w:drawing>
              <wp:anchor distT="0" distB="0" distL="114300" distR="114300" simplePos="0" relativeHeight="251527168" behindDoc="0" locked="0" layoutInCell="0" allowOverlap="1" wp14:anchorId="4DDBF487" wp14:editId="4C4D4202">
                <wp:simplePos x="0" y="0"/>
                <wp:positionH relativeFrom="column">
                  <wp:posOffset>3229610</wp:posOffset>
                </wp:positionH>
                <wp:positionV relativeFrom="paragraph">
                  <wp:posOffset>93345</wp:posOffset>
                </wp:positionV>
                <wp:extent cx="1128395" cy="358775"/>
                <wp:effectExtent l="0" t="0" r="0" b="0"/>
                <wp:wrapNone/>
                <wp:docPr id="84" name="Text Box 8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8395" cy="358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CAB5FD" w14:textId="77777777" w:rsidR="00E92894" w:rsidRPr="000A5C4C" w:rsidRDefault="00E92894" w:rsidP="005053FC">
                            <w:pPr>
                              <w:pStyle w:val="Titre4"/>
                              <w:jc w:val="left"/>
                            </w:pPr>
                            <w:r w:rsidRPr="000A5C4C">
                              <w:t>S</w:t>
                            </w:r>
                            <w:r w:rsidRPr="000A5C4C">
                              <w:rPr>
                                <w:vertAlign w:val="subscript"/>
                              </w:rPr>
                              <w:t>2</w:t>
                            </w:r>
                            <w:r w:rsidRPr="000A5C4C">
                              <w:t xml:space="preserve"> = </w:t>
                            </w:r>
                            <w:proofErr w:type="gramStart"/>
                            <w:r>
                              <w:t>ā</w:t>
                            </w:r>
                            <w:r w:rsidRPr="000A5C4C">
                              <w:t>.(</w:t>
                            </w:r>
                            <w:proofErr w:type="gramEnd"/>
                            <w:r w:rsidRPr="000A5C4C">
                              <w:t>b +c)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DBF487" id="Text Box 8145" o:spid="_x0000_s1596" type="#_x0000_t202" style="position:absolute;margin-left:254.3pt;margin-top:7.35pt;width:88.85pt;height:28.25pt;z-index: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" o:allowincell="f" filled="f" stroked="f">
                <v:textbox>
                  <w:txbxContent>
                    <w:p w14:paraId="5ECAB5FD" w14:textId="77777777" w:rsidR="00E92894" w:rsidRPr="000A5C4C" w:rsidRDefault="00E92894" w:rsidP="005053FC">
                      <w:pPr>
                        <w:pStyle w:val="Titre4"/>
                        <w:jc w:val="left"/>
                      </w:pPr>
                      <w:r w:rsidRPr="000A5C4C">
                        <w:t>S</w:t>
                      </w:r>
                      <w:r w:rsidRPr="000A5C4C">
                        <w:rPr>
                          <w:vertAlign w:val="subscript"/>
                        </w:rPr>
                        <w:t>2</w:t>
                      </w:r>
                      <w:r w:rsidRPr="000A5C4C">
                        <w:t xml:space="preserve"> = </w:t>
                      </w:r>
                      <w:proofErr w:type="gramStart"/>
                      <w:r>
                        <w:t>ā</w:t>
                      </w:r>
                      <w:r w:rsidRPr="000A5C4C">
                        <w:t>.(</w:t>
                      </w:r>
                      <w:proofErr w:type="gramEnd"/>
                      <w:r w:rsidRPr="000A5C4C">
                        <w:t>b +c)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8192" behindDoc="0" locked="0" layoutInCell="0" allowOverlap="1" wp14:anchorId="6F608F03" wp14:editId="4AEA1C12">
                <wp:simplePos x="0" y="0"/>
                <wp:positionH relativeFrom="column">
                  <wp:posOffset>1130300</wp:posOffset>
                </wp:positionH>
                <wp:positionV relativeFrom="paragraph">
                  <wp:posOffset>123825</wp:posOffset>
                </wp:positionV>
                <wp:extent cx="1181100" cy="0"/>
                <wp:effectExtent l="0" t="0" r="0" b="0"/>
                <wp:wrapNone/>
                <wp:docPr id="83" name="Line 8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81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9D22BD" id="Line 8146" o:spid="_x0000_s1026" style="position:absolute;z-index: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9pt,9.75pt" to="182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" o:allowincell="f"/>
            </w:pict>
          </mc:Fallback>
        </mc:AlternateContent>
      </w:r>
    </w:p>
    <w:p w14:paraId="00838ABE" w14:textId="77777777" w:rsidR="005053FC" w:rsidRDefault="00534C80" w:rsidP="005053FC">
      <w:pPr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5B75DCBC" wp14:editId="1243B41C">
                <wp:simplePos x="0" y="0"/>
                <wp:positionH relativeFrom="column">
                  <wp:posOffset>2311400</wp:posOffset>
                </wp:positionH>
                <wp:positionV relativeFrom="paragraph">
                  <wp:posOffset>5715</wp:posOffset>
                </wp:positionV>
                <wp:extent cx="186055" cy="85090"/>
                <wp:effectExtent l="0" t="0" r="0" b="0"/>
                <wp:wrapNone/>
                <wp:docPr id="77" name="Group 8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6055" cy="85090"/>
                          <a:chOff x="4014" y="3541"/>
                          <a:chExt cx="267" cy="263"/>
                        </a:xfrm>
                      </wpg:grpSpPr>
                      <wps:wsp>
                        <wps:cNvPr id="78" name="Line 8931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2" y="3804"/>
                            <a:ext cx="2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8932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4" y="354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2370B7" id="Group 8930" o:spid="_x0000_s1026" style="position:absolute;margin-left:182pt;margin-top:.45pt;width:14.65pt;height:6.7pt;z-index:251822080" coordorigin="4014,3541" coordsize="267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">
                <v:line id="Line 8931" o:spid="_x0000_s1027" style="position:absolute;flip:x;visibility:visible;mso-wrap-style:square" from="4022,3804" to="4281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"/>
                <v:line id="Line 8932" o:spid="_x0000_s1028" style="position:absolute;flip:y;visibility:visible;mso-wrap-style:square" from="4014,3541" to="4014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"/>
              </v:group>
            </w:pict>
          </mc:Fallback>
        </mc:AlternateContent>
      </w:r>
    </w:p>
    <w:p w14:paraId="516E4E20" w14:textId="77777777" w:rsidR="005053FC" w:rsidRDefault="00534C80" w:rsidP="005053FC">
      <w:pPr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0690DD5D" wp14:editId="4A615A48">
                <wp:simplePos x="0" y="0"/>
                <wp:positionH relativeFrom="column">
                  <wp:posOffset>2311400</wp:posOffset>
                </wp:positionH>
                <wp:positionV relativeFrom="paragraph">
                  <wp:posOffset>36195</wp:posOffset>
                </wp:positionV>
                <wp:extent cx="170815" cy="108585"/>
                <wp:effectExtent l="0" t="0" r="0" b="0"/>
                <wp:wrapNone/>
                <wp:docPr id="74" name="Group 8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V="1">
                          <a:off x="0" y="0"/>
                          <a:ext cx="170815" cy="108585"/>
                          <a:chOff x="4014" y="3541"/>
                          <a:chExt cx="267" cy="263"/>
                        </a:xfrm>
                      </wpg:grpSpPr>
                      <wps:wsp>
                        <wps:cNvPr id="75" name="Line 8928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2" y="3804"/>
                            <a:ext cx="2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8929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4" y="354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8ECCA5" id="Group 8927" o:spid="_x0000_s1026" style="position:absolute;margin-left:182pt;margin-top:2.85pt;width:13.45pt;height:8.55pt;flip:y;z-index:251821056" coordorigin="4014,3541" coordsize="267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">
                <v:line id="Line 8928" o:spid="_x0000_s1027" style="position:absolute;flip:x;visibility:visible;mso-wrap-style:square" from="4022,3804" to="4281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"/>
                <v:line id="Line 8929" o:spid="_x0000_s1028" style="position:absolute;flip:y;visibility:visible;mso-wrap-style:square" from="4014,3541" to="4014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"/>
              </v:group>
            </w:pict>
          </mc:Fallback>
        </mc:AlternateContent>
      </w:r>
    </w:p>
    <w:p w14:paraId="0FB7F6D3" w14:textId="77777777" w:rsidR="005053FC" w:rsidRDefault="00534C80" w:rsidP="005053FC">
      <w:pPr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0" locked="0" layoutInCell="0" allowOverlap="1" wp14:anchorId="6880199E" wp14:editId="13D15A45">
                <wp:simplePos x="0" y="0"/>
                <wp:positionH relativeFrom="column">
                  <wp:posOffset>1202690</wp:posOffset>
                </wp:positionH>
                <wp:positionV relativeFrom="paragraph">
                  <wp:posOffset>13335</wp:posOffset>
                </wp:positionV>
                <wp:extent cx="1095375" cy="0"/>
                <wp:effectExtent l="0" t="0" r="0" b="0"/>
                <wp:wrapNone/>
                <wp:docPr id="69" name="Line 8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953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B588D4" id="Line 8147" o:spid="_x0000_s1026" style="position:absolute;flip:x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4.7pt,1.05pt" to="180.9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6384" behindDoc="0" locked="0" layoutInCell="0" allowOverlap="1" wp14:anchorId="2DB7B06E" wp14:editId="6180C1EF">
                <wp:simplePos x="0" y="0"/>
                <wp:positionH relativeFrom="column">
                  <wp:posOffset>431165</wp:posOffset>
                </wp:positionH>
                <wp:positionV relativeFrom="paragraph">
                  <wp:posOffset>15240</wp:posOffset>
                </wp:positionV>
                <wp:extent cx="392430" cy="0"/>
                <wp:effectExtent l="0" t="0" r="0" b="0"/>
                <wp:wrapNone/>
                <wp:docPr id="68" name="Line 8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24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5F352B" id="Line 8154" o:spid="_x0000_s1026" style="position:absolute;flip:x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.95pt,1.2pt" to="64.8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" o:allowincell="f"/>
            </w:pict>
          </mc:Fallback>
        </mc:AlternateContent>
      </w:r>
    </w:p>
    <w:p w14:paraId="1F84A963" w14:textId="77777777" w:rsidR="005053FC" w:rsidRDefault="005053FC" w:rsidP="005053FC">
      <w:pPr>
        <w:rPr>
          <w:sz w:val="18"/>
        </w:rPr>
      </w:pPr>
    </w:p>
    <w:p w14:paraId="3F62FF4D" w14:textId="77777777" w:rsidR="005053FC" w:rsidRDefault="005053FC" w:rsidP="005053FC">
      <w:pPr>
        <w:rPr>
          <w:sz w:val="18"/>
        </w:rPr>
      </w:pPr>
    </w:p>
    <w:p w14:paraId="53E8F9A0" w14:textId="77777777" w:rsidR="005053FC" w:rsidRPr="000A5C4C" w:rsidRDefault="00534C80" w:rsidP="005053FC">
      <w:r>
        <w:rPr>
          <w:noProof/>
        </w:rPr>
        <mc:AlternateContent>
          <mc:Choice Requires="wps">
            <w:drawing>
              <wp:anchor distT="0" distB="0" distL="114300" distR="114300" simplePos="0" relativeHeight="251545600" behindDoc="0" locked="0" layoutInCell="0" allowOverlap="1" wp14:anchorId="21559E40" wp14:editId="239CE8DC">
                <wp:simplePos x="0" y="0"/>
                <wp:positionH relativeFrom="column">
                  <wp:posOffset>269240</wp:posOffset>
                </wp:positionH>
                <wp:positionV relativeFrom="paragraph">
                  <wp:posOffset>630555</wp:posOffset>
                </wp:positionV>
                <wp:extent cx="392430" cy="0"/>
                <wp:effectExtent l="0" t="0" r="0" b="0"/>
                <wp:wrapNone/>
                <wp:docPr id="67" name="Line 8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24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1F873D" id="Line 8164" o:spid="_x0000_s1026" style="position:absolute;flip:x;z-index:2515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.2pt,49.65pt" to="52.1pt,4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" o:allowincell="f"/>
            </w:pict>
          </mc:Fallback>
        </mc:AlternateContent>
      </w:r>
    </w:p>
    <w:p w14:paraId="2BBD41FF" w14:textId="77777777" w:rsidR="005053FC" w:rsidRPr="000A5C4C" w:rsidRDefault="005053FC" w:rsidP="005053FC">
      <w:r w:rsidRPr="000A5C4C">
        <w:rPr>
          <w:i/>
        </w:rPr>
        <w:t>Exemple n°3</w:t>
      </w:r>
      <w:r w:rsidRPr="000A5C4C">
        <w:t xml:space="preserve"> :  </w:t>
      </w:r>
      <w:r w:rsidRPr="000A5C4C">
        <w:rPr>
          <w:i/>
        </w:rPr>
        <w:t>S</w:t>
      </w:r>
      <w:r>
        <w:rPr>
          <w:i/>
          <w:vertAlign w:val="subscript"/>
        </w:rPr>
        <w:t>3</w:t>
      </w:r>
      <w:r w:rsidRPr="000A5C4C">
        <w:rPr>
          <w:i/>
        </w:rPr>
        <w:t xml:space="preserve"> = </w:t>
      </w:r>
      <w:proofErr w:type="spellStart"/>
      <w:r>
        <w:rPr>
          <w:i/>
        </w:rPr>
        <w:t>ā.b</w:t>
      </w:r>
      <w:proofErr w:type="spellEnd"/>
      <w:r>
        <w:rPr>
          <w:i/>
        </w:rPr>
        <w:t xml:space="preserve"> + c.(</w:t>
      </w:r>
      <w:proofErr w:type="spellStart"/>
      <w:r>
        <w:rPr>
          <w:i/>
        </w:rPr>
        <w:t>d+e</w:t>
      </w:r>
      <w:proofErr w:type="spellEnd"/>
      <w:r>
        <w:rPr>
          <w:i/>
        </w:rPr>
        <w:t>)</w:t>
      </w:r>
    </w:p>
    <w:p w14:paraId="1699A96F" w14:textId="77777777" w:rsidR="005053FC" w:rsidRPr="000A5C4C" w:rsidRDefault="00534C80" w:rsidP="005053FC"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824128" behindDoc="0" locked="0" layoutInCell="0" allowOverlap="1" wp14:anchorId="0863FB7C" wp14:editId="559DFD23">
                <wp:simplePos x="0" y="0"/>
                <wp:positionH relativeFrom="column">
                  <wp:posOffset>1017905</wp:posOffset>
                </wp:positionH>
                <wp:positionV relativeFrom="paragraph">
                  <wp:posOffset>306070</wp:posOffset>
                </wp:positionV>
                <wp:extent cx="392430" cy="0"/>
                <wp:effectExtent l="0" t="0" r="0" b="0"/>
                <wp:wrapNone/>
                <wp:docPr id="66" name="Line 8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24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684669" id="Line 8937" o:spid="_x0000_s1026" style="position:absolute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0.15pt,24.1pt" to="111.05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3552" behindDoc="0" locked="0" layoutInCell="0" allowOverlap="1" wp14:anchorId="43D53A2F" wp14:editId="290510EA">
                <wp:simplePos x="0" y="0"/>
                <wp:positionH relativeFrom="column">
                  <wp:posOffset>31115</wp:posOffset>
                </wp:positionH>
                <wp:positionV relativeFrom="paragraph">
                  <wp:posOffset>14605</wp:posOffset>
                </wp:positionV>
                <wp:extent cx="171450" cy="247650"/>
                <wp:effectExtent l="0" t="0" r="0" b="0"/>
                <wp:wrapNone/>
                <wp:docPr id="62" name="Text Box 8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2DB39D" w14:textId="77777777" w:rsidR="00E92894" w:rsidRDefault="00E92894" w:rsidP="005053FC">
                            <w:proofErr w:type="gramStart"/>
                            <w: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D53A2F" id="Text Box 8162" o:spid="_x0000_s1597" type="#_x0000_t202" style="position:absolute;margin-left:2.45pt;margin-top:1.15pt;width:13.5pt;height:19.5pt;z-index:2515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" o:allowincell="f" filled="f" stroked="f">
                <v:textbox>
                  <w:txbxContent>
                    <w:p w14:paraId="1F2DB39D" w14:textId="77777777" w:rsidR="00E92894" w:rsidRDefault="00E92894" w:rsidP="005053FC">
                      <w:proofErr w:type="gramStart"/>
                      <w: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2005B9FA" w14:textId="77777777" w:rsidR="005053FC" w:rsidRPr="000A5C4C" w:rsidRDefault="00534C80" w:rsidP="005053FC"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838464" behindDoc="0" locked="0" layoutInCell="0" allowOverlap="1" wp14:anchorId="574ADA07" wp14:editId="4266BBBF">
                <wp:simplePos x="0" y="0"/>
                <wp:positionH relativeFrom="column">
                  <wp:posOffset>3905885</wp:posOffset>
                </wp:positionH>
                <wp:positionV relativeFrom="paragraph">
                  <wp:posOffset>81280</wp:posOffset>
                </wp:positionV>
                <wp:extent cx="1371600" cy="358775"/>
                <wp:effectExtent l="0" t="0" r="0" b="0"/>
                <wp:wrapNone/>
                <wp:docPr id="58" name="Text Box 8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58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29D43F" w14:textId="77777777" w:rsidR="00E92894" w:rsidRPr="00392179" w:rsidRDefault="00E92894" w:rsidP="0019334E">
                            <w:pPr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392179">
                              <w:rPr>
                                <w:b/>
                                <w:sz w:val="22"/>
                                <w:szCs w:val="22"/>
                              </w:rPr>
                              <w:t>S</w:t>
                            </w:r>
                            <w:r w:rsidRPr="00392179">
                              <w:rPr>
                                <w:b/>
                                <w:sz w:val="22"/>
                                <w:szCs w:val="22"/>
                                <w:vertAlign w:val="subscript"/>
                              </w:rPr>
                              <w:t>3</w:t>
                            </w:r>
                            <w:r w:rsidRPr="00392179">
                              <w:rPr>
                                <w:b/>
                                <w:sz w:val="22"/>
                                <w:szCs w:val="22"/>
                              </w:rPr>
                              <w:t xml:space="preserve"> = </w:t>
                            </w:r>
                            <w:proofErr w:type="spellStart"/>
                            <w:r w:rsidRPr="00392179">
                              <w:rPr>
                                <w:b/>
                                <w:sz w:val="22"/>
                                <w:szCs w:val="22"/>
                              </w:rPr>
                              <w:t>ā.b</w:t>
                            </w:r>
                            <w:proofErr w:type="spellEnd"/>
                            <w:r w:rsidRPr="00392179">
                              <w:rPr>
                                <w:b/>
                                <w:sz w:val="22"/>
                                <w:szCs w:val="22"/>
                              </w:rPr>
                              <w:t xml:space="preserve"> + c.(</w:t>
                            </w:r>
                            <w:proofErr w:type="spellStart"/>
                            <w:r w:rsidRPr="00392179">
                              <w:rPr>
                                <w:b/>
                                <w:sz w:val="22"/>
                                <w:szCs w:val="22"/>
                              </w:rPr>
                              <w:t>d+e</w:t>
                            </w:r>
                            <w:proofErr w:type="spellEnd"/>
                            <w:r w:rsidRPr="00392179">
                              <w:rPr>
                                <w:b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4ADA07" id="Text Box 8973" o:spid="_x0000_s1598" type="#_x0000_t202" style="position:absolute;margin-left:307.55pt;margin-top:6.4pt;width:108pt;height:28.2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" o:allowincell="f" filled="f" stroked="f">
                <v:textbox>
                  <w:txbxContent>
                    <w:p w14:paraId="0329D43F" w14:textId="77777777" w:rsidR="00E92894" w:rsidRPr="00392179" w:rsidRDefault="00E92894" w:rsidP="0019334E">
                      <w:pPr>
                        <w:rPr>
                          <w:b/>
                          <w:sz w:val="22"/>
                          <w:szCs w:val="22"/>
                        </w:rPr>
                      </w:pPr>
                      <w:r w:rsidRPr="00392179">
                        <w:rPr>
                          <w:b/>
                          <w:sz w:val="22"/>
                          <w:szCs w:val="22"/>
                        </w:rPr>
                        <w:t>S</w:t>
                      </w:r>
                      <w:r w:rsidRPr="00392179">
                        <w:rPr>
                          <w:b/>
                          <w:sz w:val="22"/>
                          <w:szCs w:val="22"/>
                          <w:vertAlign w:val="subscript"/>
                        </w:rPr>
                        <w:t>3</w:t>
                      </w:r>
                      <w:r w:rsidRPr="00392179">
                        <w:rPr>
                          <w:b/>
                          <w:sz w:val="22"/>
                          <w:szCs w:val="22"/>
                        </w:rPr>
                        <w:t xml:space="preserve"> = </w:t>
                      </w:r>
                      <w:proofErr w:type="spellStart"/>
                      <w:r w:rsidRPr="00392179">
                        <w:rPr>
                          <w:b/>
                          <w:sz w:val="22"/>
                          <w:szCs w:val="22"/>
                        </w:rPr>
                        <w:t>ā.b</w:t>
                      </w:r>
                      <w:proofErr w:type="spellEnd"/>
                      <w:r w:rsidRPr="00392179">
                        <w:rPr>
                          <w:b/>
                          <w:sz w:val="22"/>
                          <w:szCs w:val="22"/>
                        </w:rPr>
                        <w:t xml:space="preserve"> + c.(</w:t>
                      </w:r>
                      <w:proofErr w:type="spellStart"/>
                      <w:r w:rsidRPr="00392179">
                        <w:rPr>
                          <w:b/>
                          <w:sz w:val="22"/>
                          <w:szCs w:val="22"/>
                        </w:rPr>
                        <w:t>d+e</w:t>
                      </w:r>
                      <w:proofErr w:type="spellEnd"/>
                      <w:r w:rsidRPr="00392179">
                        <w:rPr>
                          <w:b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7242766D" wp14:editId="7A3D66F3">
                <wp:simplePos x="0" y="0"/>
                <wp:positionH relativeFrom="column">
                  <wp:posOffset>2760345</wp:posOffset>
                </wp:positionH>
                <wp:positionV relativeFrom="paragraph">
                  <wp:posOffset>71755</wp:posOffset>
                </wp:positionV>
                <wp:extent cx="255905" cy="120650"/>
                <wp:effectExtent l="0" t="0" r="0" b="0"/>
                <wp:wrapNone/>
                <wp:docPr id="55" name="Group 8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5905" cy="120650"/>
                          <a:chOff x="4014" y="3541"/>
                          <a:chExt cx="267" cy="263"/>
                        </a:xfrm>
                      </wpg:grpSpPr>
                      <wps:wsp>
                        <wps:cNvPr id="56" name="Line 8950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2" y="3804"/>
                            <a:ext cx="2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8951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4" y="354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75FBA7" id="Group 8949" o:spid="_x0000_s1026" style="position:absolute;margin-left:217.35pt;margin-top:5.65pt;width:20.15pt;height:9.5pt;z-index:251829248" coordorigin="4014,3541" coordsize="267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">
                <v:line id="Line 8950" o:spid="_x0000_s1027" style="position:absolute;flip:x;visibility:visible;mso-wrap-style:square" from="4022,3804" to="4281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"/>
                <v:line id="Line 8951" o:spid="_x0000_s1028" style="position:absolute;flip:y;visibility:visible;mso-wrap-style:square" from="4014,3541" to="4014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0" allowOverlap="1" wp14:anchorId="1E962A0D" wp14:editId="20A36CF1">
                <wp:simplePos x="0" y="0"/>
                <wp:positionH relativeFrom="column">
                  <wp:posOffset>1718945</wp:posOffset>
                </wp:positionH>
                <wp:positionV relativeFrom="paragraph">
                  <wp:posOffset>66675</wp:posOffset>
                </wp:positionV>
                <wp:extent cx="1029335" cy="0"/>
                <wp:effectExtent l="0" t="0" r="0" b="0"/>
                <wp:wrapNone/>
                <wp:docPr id="54" name="Line 8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293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6D1984" id="Line 8952" o:spid="_x0000_s1026" style="position:absolute;flip:x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5.25pt" to="216.4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825152" behindDoc="0" locked="0" layoutInCell="0" allowOverlap="1" wp14:anchorId="5788896F" wp14:editId="38972C59">
                <wp:simplePos x="0" y="0"/>
                <wp:positionH relativeFrom="column">
                  <wp:posOffset>288290</wp:posOffset>
                </wp:positionH>
                <wp:positionV relativeFrom="paragraph">
                  <wp:posOffset>-3810</wp:posOffset>
                </wp:positionV>
                <wp:extent cx="1131570" cy="0"/>
                <wp:effectExtent l="0" t="0" r="0" b="0"/>
                <wp:wrapNone/>
                <wp:docPr id="53" name="Line 8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15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3FB830" id="Line 8938" o:spid="_x0000_s1026" style="position:absolute;flip:x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.7pt,-.3pt" to="111.8pt,-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4576" behindDoc="0" locked="0" layoutInCell="0" allowOverlap="1" wp14:anchorId="14758655" wp14:editId="1A8D2129">
                <wp:simplePos x="0" y="0"/>
                <wp:positionH relativeFrom="column">
                  <wp:posOffset>31115</wp:posOffset>
                </wp:positionH>
                <wp:positionV relativeFrom="paragraph">
                  <wp:posOffset>66675</wp:posOffset>
                </wp:positionV>
                <wp:extent cx="171450" cy="247650"/>
                <wp:effectExtent l="0" t="0" r="0" b="0"/>
                <wp:wrapNone/>
                <wp:docPr id="48" name="Text Box 8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DA2B57" w14:textId="77777777" w:rsidR="00E92894" w:rsidRDefault="00E92894" w:rsidP="005053FC"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758655" id="Text Box 8163" o:spid="_x0000_s1599" type="#_x0000_t202" style="position:absolute;margin-left:2.45pt;margin-top:5.25pt;width:13.5pt;height:19.5pt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" o:allowincell="f" filled="f" stroked="f">
                <v:textbox>
                  <w:txbxContent>
                    <w:p w14:paraId="3FDA2B57" w14:textId="77777777" w:rsidR="00E92894" w:rsidRDefault="00E92894" w:rsidP="005053FC">
                      <w:proofErr w:type="gramStart"/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16BC7D92" w14:textId="77777777" w:rsidR="005053FC" w:rsidRDefault="00534C80" w:rsidP="005053FC"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827200" behindDoc="0" locked="0" layoutInCell="0" allowOverlap="1" wp14:anchorId="07D8FE7C" wp14:editId="333DD8AB">
                <wp:simplePos x="0" y="0"/>
                <wp:positionH relativeFrom="column">
                  <wp:posOffset>3329940</wp:posOffset>
                </wp:positionH>
                <wp:positionV relativeFrom="paragraph">
                  <wp:posOffset>95885</wp:posOffset>
                </wp:positionV>
                <wp:extent cx="367665" cy="635"/>
                <wp:effectExtent l="0" t="0" r="0" b="0"/>
                <wp:wrapNone/>
                <wp:docPr id="47" name="Line 8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6766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5990CC" id="Line 8942" o:spid="_x0000_s1026" style="position:absolute;flip:y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2.2pt,7.55pt" to="291.1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828224" behindDoc="0" locked="0" layoutInCell="1" allowOverlap="1" wp14:anchorId="79AEB55D" wp14:editId="66ADE97E">
                <wp:simplePos x="0" y="0"/>
                <wp:positionH relativeFrom="column">
                  <wp:posOffset>2740025</wp:posOffset>
                </wp:positionH>
                <wp:positionV relativeFrom="paragraph">
                  <wp:posOffset>144145</wp:posOffset>
                </wp:positionV>
                <wp:extent cx="270510" cy="149860"/>
                <wp:effectExtent l="0" t="0" r="0" b="0"/>
                <wp:wrapNone/>
                <wp:docPr id="44" name="Group 8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V="1">
                          <a:off x="0" y="0"/>
                          <a:ext cx="270510" cy="149860"/>
                          <a:chOff x="4014" y="3541"/>
                          <a:chExt cx="267" cy="263"/>
                        </a:xfrm>
                      </wpg:grpSpPr>
                      <wps:wsp>
                        <wps:cNvPr id="45" name="Line 8947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2" y="3804"/>
                            <a:ext cx="2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8948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4" y="354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CA1FE5" id="Group 8946" o:spid="_x0000_s1026" style="position:absolute;margin-left:215.75pt;margin-top:11.35pt;width:21.3pt;height:11.8pt;flip:y;z-index:251828224" coordorigin="4014,3541" coordsize="267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">
                <v:line id="Line 8947" o:spid="_x0000_s1027" style="position:absolute;flip:x;visibility:visible;mso-wrap-style:square" from="4022,3804" to="4281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"/>
                <v:line id="Line 8948" o:spid="_x0000_s1028" style="position:absolute;flip:y;visibility:visible;mso-wrap-style:square" from="4014,3541" to="4014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9456" behindDoc="0" locked="0" layoutInCell="0" allowOverlap="1" wp14:anchorId="05569F3F" wp14:editId="38E36AA7">
                <wp:simplePos x="0" y="0"/>
                <wp:positionH relativeFrom="column">
                  <wp:posOffset>31115</wp:posOffset>
                </wp:positionH>
                <wp:positionV relativeFrom="paragraph">
                  <wp:posOffset>101600</wp:posOffset>
                </wp:positionV>
                <wp:extent cx="171450" cy="247650"/>
                <wp:effectExtent l="0" t="0" r="0" b="0"/>
                <wp:wrapNone/>
                <wp:docPr id="43" name="Text Box 8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508071" w14:textId="77777777" w:rsidR="00E92894" w:rsidRDefault="00E92894" w:rsidP="005053FC">
                            <w:proofErr w:type="gramStart"/>
                            <w: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569F3F" id="Text Box 8157" o:spid="_x0000_s1600" type="#_x0000_t202" style="position:absolute;margin-left:2.45pt;margin-top:8pt;width:13.5pt;height:19.5pt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" o:allowincell="f" filled="f" stroked="f">
                <v:textbox>
                  <w:txbxContent>
                    <w:p w14:paraId="14508071" w14:textId="77777777" w:rsidR="00E92894" w:rsidRDefault="00E92894" w:rsidP="005053FC">
                      <w:proofErr w:type="gramStart"/>
                      <w: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1504" behindDoc="0" locked="0" layoutInCell="0" allowOverlap="1" wp14:anchorId="0011D5E7" wp14:editId="077F6762">
                <wp:simplePos x="0" y="0"/>
                <wp:positionH relativeFrom="column">
                  <wp:posOffset>40640</wp:posOffset>
                </wp:positionH>
                <wp:positionV relativeFrom="paragraph">
                  <wp:posOffset>473075</wp:posOffset>
                </wp:positionV>
                <wp:extent cx="171450" cy="247650"/>
                <wp:effectExtent l="0" t="0" r="0" b="0"/>
                <wp:wrapNone/>
                <wp:docPr id="42" name="Text Box 8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3D68D7" w14:textId="77777777" w:rsidR="00E92894" w:rsidRDefault="00E92894" w:rsidP="005053FC">
                            <w:proofErr w:type="gramStart"/>
                            <w: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11D5E7" id="Text Box 8159" o:spid="_x0000_s1601" type="#_x0000_t202" style="position:absolute;margin-left:3.2pt;margin-top:37.25pt;width:13.5pt;height:19.5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" o:allowincell="f" filled="f" stroked="f">
                <v:textbox>
                  <w:txbxContent>
                    <w:p w14:paraId="3F3D68D7" w14:textId="77777777" w:rsidR="00E92894" w:rsidRDefault="00E92894" w:rsidP="005053FC">
                      <w:proofErr w:type="gramStart"/>
                      <w:r>
                        <w:t>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582A0408" w14:textId="77777777" w:rsidR="005053FC" w:rsidRDefault="00534C80" w:rsidP="005053FC">
      <w:r>
        <w:rPr>
          <w:noProof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2399899E" wp14:editId="3DADBE7E">
                <wp:simplePos x="0" y="0"/>
                <wp:positionH relativeFrom="column">
                  <wp:posOffset>1694815</wp:posOffset>
                </wp:positionH>
                <wp:positionV relativeFrom="paragraph">
                  <wp:posOffset>66675</wp:posOffset>
                </wp:positionV>
                <wp:extent cx="186055" cy="85090"/>
                <wp:effectExtent l="0" t="0" r="0" b="0"/>
                <wp:wrapNone/>
                <wp:docPr id="39" name="Group 8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6055" cy="85090"/>
                          <a:chOff x="4014" y="3541"/>
                          <a:chExt cx="267" cy="263"/>
                        </a:xfrm>
                      </wpg:grpSpPr>
                      <wps:wsp>
                        <wps:cNvPr id="40" name="Line 8969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2" y="3804"/>
                            <a:ext cx="2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8970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4" y="354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453140" id="Group 8968" o:spid="_x0000_s1026" style="position:absolute;margin-left:133.45pt;margin-top:5.25pt;width:14.65pt;height:6.7pt;z-index:251835392" coordorigin="4014,3541" coordsize="267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">
                <v:line id="Line 8969" o:spid="_x0000_s1027" style="position:absolute;flip:x;visibility:visible;mso-wrap-style:square" from="4022,3804" to="4281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"/>
                <v:line id="Line 8970" o:spid="_x0000_s1028" style="position:absolute;flip:y;visibility:visible;mso-wrap-style:square" from="4014,3541" to="4014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664D8665" wp14:editId="4D71C1D6">
                <wp:simplePos x="0" y="0"/>
                <wp:positionH relativeFrom="column">
                  <wp:posOffset>1694815</wp:posOffset>
                </wp:positionH>
                <wp:positionV relativeFrom="paragraph">
                  <wp:posOffset>228600</wp:posOffset>
                </wp:positionV>
                <wp:extent cx="170815" cy="108585"/>
                <wp:effectExtent l="0" t="0" r="0" b="0"/>
                <wp:wrapNone/>
                <wp:docPr id="36" name="Group 8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V="1">
                          <a:off x="0" y="0"/>
                          <a:ext cx="170815" cy="108585"/>
                          <a:chOff x="4014" y="3541"/>
                          <a:chExt cx="267" cy="263"/>
                        </a:xfrm>
                      </wpg:grpSpPr>
                      <wps:wsp>
                        <wps:cNvPr id="37" name="Line 8966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2" y="3804"/>
                            <a:ext cx="2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8967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4" y="354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DE84DE" id="Group 8965" o:spid="_x0000_s1026" style="position:absolute;margin-left:133.45pt;margin-top:18pt;width:13.45pt;height:8.55pt;flip:y;z-index:251834368" coordorigin="4014,3541" coordsize="267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">
                <v:line id="Line 8966" o:spid="_x0000_s1027" style="position:absolute;flip:x;visibility:visible;mso-wrap-style:square" from="4022,3804" to="4281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"/>
                <v:line id="Line 8967" o:spid="_x0000_s1028" style="position:absolute;flip:y;visibility:visible;mso-wrap-style:square" from="4014,3541" to="4014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8432" behindDoc="0" locked="0" layoutInCell="0" allowOverlap="1" wp14:anchorId="24E4908E" wp14:editId="20261552">
                <wp:simplePos x="0" y="0"/>
                <wp:positionH relativeFrom="column">
                  <wp:posOffset>235585</wp:posOffset>
                </wp:positionH>
                <wp:positionV relativeFrom="paragraph">
                  <wp:posOffset>75565</wp:posOffset>
                </wp:positionV>
                <wp:extent cx="1459230" cy="0"/>
                <wp:effectExtent l="0" t="0" r="0" b="0"/>
                <wp:wrapNone/>
                <wp:docPr id="32" name="Line 8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592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80A779" id="Line 8156" o:spid="_x0000_s1026" style="position:absolute;flip:x;z-index: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.55pt,5.95pt" to="133.45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" o:allowincell="f"/>
            </w:pict>
          </mc:Fallback>
        </mc:AlternateContent>
      </w:r>
    </w:p>
    <w:p w14:paraId="5EE9975F" w14:textId="77777777" w:rsidR="005053FC" w:rsidRDefault="00534C80" w:rsidP="005053FC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0" allowOverlap="1" wp14:anchorId="28BEC75B" wp14:editId="700CB7D0">
                <wp:simplePos x="0" y="0"/>
                <wp:positionH relativeFrom="column">
                  <wp:posOffset>2160905</wp:posOffset>
                </wp:positionH>
                <wp:positionV relativeFrom="paragraph">
                  <wp:posOffset>5715</wp:posOffset>
                </wp:positionV>
                <wp:extent cx="561975" cy="0"/>
                <wp:effectExtent l="0" t="0" r="0" b="0"/>
                <wp:wrapNone/>
                <wp:docPr id="28" name="Line 8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19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FAD614" id="Line 8972" o:spid="_x0000_s1026" style="position:absolute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0.15pt,.45pt" to="214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7408" behindDoc="0" locked="0" layoutInCell="0" allowOverlap="1" wp14:anchorId="2E98BA82" wp14:editId="32F49C47">
                <wp:simplePos x="0" y="0"/>
                <wp:positionH relativeFrom="column">
                  <wp:posOffset>283845</wp:posOffset>
                </wp:positionH>
                <wp:positionV relativeFrom="paragraph">
                  <wp:posOffset>87630</wp:posOffset>
                </wp:positionV>
                <wp:extent cx="392430" cy="0"/>
                <wp:effectExtent l="0" t="0" r="0" b="0"/>
                <wp:wrapNone/>
                <wp:docPr id="27" name="Line 8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24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789C71" id="Line 8155" o:spid="_x0000_s1026" style="position:absolute;flip:x;z-index: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.35pt,6.9pt" to="53.25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" o:allowincell="f"/>
            </w:pict>
          </mc:Fallback>
        </mc:AlternateContent>
      </w:r>
      <w:r>
        <w:rPr>
          <w:noProof/>
          <w:sz w:val="18"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5E6C1712" wp14:editId="6D1C110E">
                <wp:simplePos x="0" y="0"/>
                <wp:positionH relativeFrom="column">
                  <wp:posOffset>692150</wp:posOffset>
                </wp:positionH>
                <wp:positionV relativeFrom="paragraph">
                  <wp:posOffset>249555</wp:posOffset>
                </wp:positionV>
                <wp:extent cx="170815" cy="108585"/>
                <wp:effectExtent l="0" t="0" r="0" b="0"/>
                <wp:wrapNone/>
                <wp:docPr id="24" name="Group 8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V="1">
                          <a:off x="0" y="0"/>
                          <a:ext cx="170815" cy="108585"/>
                          <a:chOff x="4014" y="3541"/>
                          <a:chExt cx="267" cy="263"/>
                        </a:xfrm>
                      </wpg:grpSpPr>
                      <wps:wsp>
                        <wps:cNvPr id="25" name="Line 8954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2" y="3804"/>
                            <a:ext cx="2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8955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4" y="354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AB089A" id="Group 8953" o:spid="_x0000_s1026" style="position:absolute;margin-left:54.5pt;margin-top:19.65pt;width:13.45pt;height:8.55pt;flip:y;z-index:251831296" coordorigin="4014,3541" coordsize="267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">
                <v:line id="Line 8954" o:spid="_x0000_s1027" style="position:absolute;flip:x;visibility:visible;mso-wrap-style:square" from="4022,3804" to="4281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EtGxgAAANs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TV/j7kn6AnN8AAAD//wMAUEsBAi0AFAAGAAgAAAAhANvh9svuAAAAhQEAABMAAAAAAAAA&#10;AAAAAAAAAAAAAFtDb250ZW50X1R5cGVzXS54bWxQSwECLQAUAAYACAAAACEAWvQsW78AAAAVAQAA&#10;CwAAAAAAAAAAAAAAAAAfAQAAX3JlbHMvLnJlbHNQSwECLQAUAAYACAAAACEAKVhLRsYAAADbAAAA&#10;DwAAAAAAAAAAAAAAAAAHAgAAZHJzL2Rvd25yZXYueG1sUEsFBgAAAAADAAMAtwAAAPoCAAAAAA==&#10;"/>
                <v:line id="Line 8955" o:spid="_x0000_s1028" style="position:absolute;flip:y;visibility:visible;mso-wrap-style:square" from="4014,3541" to="4014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"/>
              </v:group>
            </w:pict>
          </mc:Fallback>
        </mc:AlternateContent>
      </w:r>
      <w:r>
        <w:rPr>
          <w:noProof/>
          <w:sz w:val="18"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5C0290A0" wp14:editId="68C727F1">
                <wp:simplePos x="0" y="0"/>
                <wp:positionH relativeFrom="column">
                  <wp:posOffset>692150</wp:posOffset>
                </wp:positionH>
                <wp:positionV relativeFrom="paragraph">
                  <wp:posOffset>87630</wp:posOffset>
                </wp:positionV>
                <wp:extent cx="186055" cy="85090"/>
                <wp:effectExtent l="0" t="0" r="0" b="0"/>
                <wp:wrapNone/>
                <wp:docPr id="21" name="Group 8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6055" cy="85090"/>
                          <a:chOff x="4014" y="3541"/>
                          <a:chExt cx="267" cy="263"/>
                        </a:xfrm>
                      </wpg:grpSpPr>
                      <wps:wsp>
                        <wps:cNvPr id="22" name="Line 8957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2" y="3804"/>
                            <a:ext cx="2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8958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4" y="354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5E03C2" id="Group 8956" o:spid="_x0000_s1026" style="position:absolute;margin-left:54.5pt;margin-top:6.9pt;width:14.65pt;height:6.7pt;z-index:251832320" coordorigin="4014,3541" coordsize="267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">
                <v:line id="Line 8957" o:spid="_x0000_s1027" style="position:absolute;flip:x;visibility:visible;mso-wrap-style:square" from="4022,3804" to="4281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"/>
                <v:line id="Line 8958" o:spid="_x0000_s1028" style="position:absolute;flip:y;visibility:visible;mso-wrap-style:square" from="4014,3541" to="4014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0" allowOverlap="1" wp14:anchorId="05705BC8" wp14:editId="3B542B15">
                <wp:simplePos x="0" y="0"/>
                <wp:positionH relativeFrom="column">
                  <wp:posOffset>21590</wp:posOffset>
                </wp:positionH>
                <wp:positionV relativeFrom="paragraph">
                  <wp:posOffset>1905</wp:posOffset>
                </wp:positionV>
                <wp:extent cx="171450" cy="247650"/>
                <wp:effectExtent l="0" t="0" r="0" b="0"/>
                <wp:wrapNone/>
                <wp:docPr id="20" name="Text Box 8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57BF94" w14:textId="77777777" w:rsidR="00E92894" w:rsidRDefault="00E92894" w:rsidP="005053FC">
                            <w:proofErr w:type="gramStart"/>
                            <w: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705BC8" id="Text Box 8158" o:spid="_x0000_s1602" type="#_x0000_t202" style="position:absolute;margin-left:1.7pt;margin-top:.15pt;width:13.5pt;height:19.5pt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" o:allowincell="f" filled="f" stroked="f">
                <v:textbox>
                  <w:txbxContent>
                    <w:p w14:paraId="3557BF94" w14:textId="77777777" w:rsidR="00E92894" w:rsidRDefault="00E92894" w:rsidP="005053FC">
                      <w:proofErr w:type="gramStart"/>
                      <w:r>
                        <w:t>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42610A01" w14:textId="77777777" w:rsidR="005053FC" w:rsidRDefault="00534C80" w:rsidP="005053FC"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836416" behindDoc="0" locked="0" layoutInCell="0" allowOverlap="1" wp14:anchorId="6A30B3AA" wp14:editId="27059900">
                <wp:simplePos x="0" y="0"/>
                <wp:positionH relativeFrom="column">
                  <wp:posOffset>1165860</wp:posOffset>
                </wp:positionH>
                <wp:positionV relativeFrom="paragraph">
                  <wp:posOffset>52705</wp:posOffset>
                </wp:positionV>
                <wp:extent cx="534035" cy="0"/>
                <wp:effectExtent l="0" t="0" r="0" b="0"/>
                <wp:wrapNone/>
                <wp:docPr id="19" name="Line 8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40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2F0719" id="Line 8971" o:spid="_x0000_s1026" style="position:absolute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1.8pt,4.15pt" to="133.85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" o:allowincell="f"/>
            </w:pict>
          </mc:Fallback>
        </mc:AlternateContent>
      </w:r>
    </w:p>
    <w:p w14:paraId="1FC990D2" w14:textId="77777777" w:rsidR="005053FC" w:rsidRDefault="00534C80" w:rsidP="005053FC">
      <w:r>
        <w:rPr>
          <w:noProof/>
        </w:rPr>
        <mc:AlternateContent>
          <mc:Choice Requires="wps">
            <w:drawing>
              <wp:anchor distT="0" distB="0" distL="114300" distR="114300" simplePos="0" relativeHeight="251542528" behindDoc="0" locked="0" layoutInCell="0" allowOverlap="1" wp14:anchorId="0A71E97F" wp14:editId="1CCB5CB5">
                <wp:simplePos x="0" y="0"/>
                <wp:positionH relativeFrom="column">
                  <wp:posOffset>272415</wp:posOffset>
                </wp:positionH>
                <wp:positionV relativeFrom="paragraph">
                  <wp:posOffset>66040</wp:posOffset>
                </wp:positionV>
                <wp:extent cx="392430" cy="0"/>
                <wp:effectExtent l="0" t="0" r="0" b="0"/>
                <wp:wrapNone/>
                <wp:docPr id="18" name="Line 8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24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0D8B40" id="Line 8160" o:spid="_x0000_s1026" style="position:absolute;flip:x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.45pt,5.2pt" to="52.3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" o:allowincell="f"/>
            </w:pict>
          </mc:Fallback>
        </mc:AlternateContent>
      </w:r>
    </w:p>
    <w:sectPr w:rsidR="005053FC" w:rsidSect="00CD299F">
      <w:pgSz w:w="11907" w:h="16840" w:code="9"/>
      <w:pgMar w:top="567" w:right="567" w:bottom="851" w:left="709" w:header="680" w:footer="629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370966" w14:textId="77777777" w:rsidR="002A6802" w:rsidRDefault="002A6802">
      <w:r>
        <w:separator/>
      </w:r>
    </w:p>
  </w:endnote>
  <w:endnote w:type="continuationSeparator" w:id="0">
    <w:p w14:paraId="51DC6C96" w14:textId="77777777" w:rsidR="002A6802" w:rsidRDefault="002A68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Serif">
    <w:altName w:val="Cambri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harter BT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A67CE1" w14:textId="34F0D4BD" w:rsidR="00E92894" w:rsidRPr="008D36DA" w:rsidRDefault="00E92894" w:rsidP="00716CFD">
    <w:pPr>
      <w:tabs>
        <w:tab w:val="left" w:pos="708"/>
        <w:tab w:val="center" w:pos="4536"/>
        <w:tab w:val="right" w:pos="9072"/>
      </w:tabs>
      <w:overflowPunct/>
      <w:autoSpaceDE/>
      <w:autoSpaceDN/>
      <w:adjustRightInd/>
      <w:spacing w:before="120"/>
      <w:ind w:left="539"/>
      <w:textAlignment w:val="auto"/>
      <w:rPr>
        <w:rFonts w:ascii="Calibri" w:eastAsia="Calibri" w:hAnsi="Calibri" w:cs="Calibri"/>
        <w:sz w:val="22"/>
        <w:szCs w:val="22"/>
        <w:lang w:eastAsia="en-US"/>
      </w:rPr>
    </w:pPr>
    <w:r w:rsidRPr="008D36DA">
      <w:rPr>
        <w:rFonts w:ascii="Calibri" w:eastAsia="Calibri" w:hAnsi="Calibri" w:cs="Calibri"/>
        <w:sz w:val="22"/>
        <w:szCs w:val="22"/>
        <w:lang w:eastAsia="en-US"/>
      </w:rPr>
      <w:t>1STI2D</w:t>
    </w:r>
    <w:r w:rsidRPr="008D36DA">
      <w:rPr>
        <w:rFonts w:ascii="Calibri" w:eastAsia="Calibri" w:hAnsi="Calibri" w:cs="Calibri"/>
        <w:sz w:val="22"/>
        <w:szCs w:val="22"/>
        <w:lang w:eastAsia="en-US"/>
      </w:rPr>
      <w:tab/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t xml:space="preserve">CYCLE 6 – </w:t>
    </w:r>
    <w:r w:rsidRPr="008D36DA">
      <w:rPr>
        <w:rFonts w:ascii="Calibri" w:eastAsia="Calibri" w:hAnsi="Calibri"/>
        <w:b/>
        <w:bCs/>
        <w:noProof/>
        <w:sz w:val="22"/>
        <w:szCs w:val="22"/>
      </w:rPr>
      <w:t>ACQUERIR TRAITER INFORMATION</w:t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t xml:space="preserve"> COURS</w:t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tab/>
    </w:r>
    <w:r w:rsidRPr="008D36DA">
      <w:rPr>
        <w:rFonts w:ascii="Calibri" w:eastAsia="Calibri" w:hAnsi="Calibri" w:cs="Calibri"/>
        <w:sz w:val="22"/>
        <w:szCs w:val="22"/>
        <w:lang w:eastAsia="en-US"/>
      </w:rPr>
      <w:tab/>
    </w:r>
    <w:r w:rsidRPr="008D36DA">
      <w:rPr>
        <w:rFonts w:ascii="Calibri" w:eastAsia="Calibri" w:hAnsi="Calibri" w:cs="Calibri"/>
        <w:sz w:val="22"/>
        <w:szCs w:val="22"/>
        <w:lang w:eastAsia="en-US"/>
      </w:rPr>
      <w:tab/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fldChar w:fldCharType="begin"/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instrText>PAGE   \* MERGEFORMAT</w:instrText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fldChar w:fldCharType="separate"/>
    </w:r>
    <w:r>
      <w:rPr>
        <w:rFonts w:ascii="Calibri" w:eastAsia="Calibri" w:hAnsi="Calibri" w:cs="Calibri"/>
        <w:b/>
        <w:bCs/>
        <w:sz w:val="22"/>
        <w:szCs w:val="22"/>
        <w:lang w:eastAsia="en-US"/>
      </w:rPr>
      <w:t>1</w:t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fldChar w:fldCharType="end"/>
    </w:r>
    <w:r w:rsidRPr="008D36DA">
      <w:rPr>
        <w:rFonts w:ascii="Calibri" w:eastAsia="Calibri" w:hAnsi="Calibri" w:cs="Calibri"/>
        <w:sz w:val="22"/>
        <w:szCs w:val="22"/>
        <w:lang w:eastAsia="en-US"/>
      </w:rPr>
      <w:t>/</w:t>
    </w:r>
    <w:r w:rsidRPr="008D36DA">
      <w:rPr>
        <w:rFonts w:ascii="Calibri" w:eastAsia="Calibri" w:hAnsi="Calibri" w:cs="Calibri"/>
        <w:sz w:val="22"/>
        <w:szCs w:val="22"/>
        <w:lang w:eastAsia="en-US"/>
      </w:rPr>
      <w:fldChar w:fldCharType="begin"/>
    </w:r>
    <w:r w:rsidRPr="008D36DA">
      <w:rPr>
        <w:rFonts w:ascii="Calibri" w:eastAsia="Calibri" w:hAnsi="Calibri" w:cs="Calibri"/>
        <w:sz w:val="22"/>
        <w:szCs w:val="22"/>
        <w:lang w:eastAsia="en-US"/>
      </w:rPr>
      <w:instrText xml:space="preserve"> NUMPAGES   \* MERGEFORMAT </w:instrText>
    </w:r>
    <w:r w:rsidRPr="008D36DA">
      <w:rPr>
        <w:rFonts w:ascii="Calibri" w:eastAsia="Calibri" w:hAnsi="Calibri" w:cs="Calibri"/>
        <w:sz w:val="22"/>
        <w:szCs w:val="22"/>
        <w:lang w:eastAsia="en-US"/>
      </w:rPr>
      <w:fldChar w:fldCharType="separate"/>
    </w:r>
    <w:r>
      <w:rPr>
        <w:rFonts w:ascii="Calibri" w:eastAsia="Calibri" w:hAnsi="Calibri" w:cs="Calibri"/>
        <w:sz w:val="22"/>
        <w:szCs w:val="22"/>
        <w:lang w:eastAsia="en-US"/>
      </w:rPr>
      <w:t>5</w:t>
    </w:r>
    <w:r w:rsidRPr="008D36DA">
      <w:rPr>
        <w:rFonts w:ascii="Calibri" w:eastAsia="Calibri" w:hAnsi="Calibri" w:cs="Calibri"/>
        <w:noProof/>
        <w:sz w:val="22"/>
        <w:szCs w:val="22"/>
        <w:lang w:eastAsia="en-US"/>
      </w:rPr>
      <w:fldChar w:fldCharType="end"/>
    </w:r>
    <w:r w:rsidRPr="008D36DA">
      <w:rPr>
        <w:rFonts w:ascii="Calibri" w:eastAsia="Calibri" w:hAnsi="Calibri" w:cs="Calibri"/>
        <w:sz w:val="22"/>
        <w:szCs w:val="22"/>
        <w:lang w:eastAsia="en-US"/>
      </w:rPr>
      <w:fldChar w:fldCharType="begin"/>
    </w:r>
    <w:r w:rsidRPr="008D36DA">
      <w:rPr>
        <w:rFonts w:ascii="Calibri" w:eastAsia="Calibri" w:hAnsi="Calibri" w:cs="Calibri"/>
        <w:sz w:val="22"/>
        <w:szCs w:val="22"/>
        <w:lang w:eastAsia="en-US"/>
      </w:rPr>
      <w:instrText xml:space="preserve"> DOCVARIABLE  Numpages  \* MERGEFORMAT </w:instrText>
    </w:r>
    <w:r w:rsidRPr="008D36DA">
      <w:rPr>
        <w:rFonts w:ascii="Calibri" w:eastAsia="Calibri" w:hAnsi="Calibri" w:cs="Calibri"/>
        <w:sz w:val="22"/>
        <w:szCs w:val="22"/>
        <w:lang w:eastAsia="en-US"/>
      </w:rPr>
      <w:fldChar w:fldCharType="end"/>
    </w:r>
    <w:r w:rsidRPr="008D36DA">
      <w:rPr>
        <w:rFonts w:ascii="Calibri" w:eastAsia="Calibri" w:hAnsi="Calibri" w:cs="Calibri"/>
        <w:sz w:val="22"/>
        <w:szCs w:val="22"/>
        <w:lang w:eastAsia="en-US"/>
      </w:rPr>
      <w:fldChar w:fldCharType="begin"/>
    </w:r>
    <w:r w:rsidRPr="008D36DA">
      <w:rPr>
        <w:rFonts w:ascii="Calibri" w:eastAsia="Calibri" w:hAnsi="Calibri" w:cs="Calibri"/>
        <w:sz w:val="22"/>
        <w:szCs w:val="22"/>
        <w:lang w:eastAsia="en-US"/>
      </w:rPr>
      <w:instrText xml:space="preserve"> DOCVARIABLE  Numpages  \* MERGEFORMAT </w:instrText>
    </w:r>
    <w:r w:rsidRPr="008D36DA">
      <w:rPr>
        <w:rFonts w:ascii="Calibri" w:eastAsia="Calibri" w:hAnsi="Calibri" w:cs="Calibri"/>
        <w:sz w:val="22"/>
        <w:szCs w:val="22"/>
        <w:lang w:eastAsia="en-US"/>
      </w:rPr>
      <w:fldChar w:fldCharType="end"/>
    </w:r>
  </w:p>
  <w:p w14:paraId="57119F73" w14:textId="77777777" w:rsidR="00E92894" w:rsidRDefault="00E92894" w:rsidP="00716CFD">
    <w:pPr>
      <w:pStyle w:val="Pieddepage"/>
      <w:tabs>
        <w:tab w:val="clear" w:pos="4536"/>
        <w:tab w:val="clear" w:pos="9072"/>
      </w:tabs>
      <w:rPr>
        <w:sz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C7B952" w14:textId="790FD83C" w:rsidR="00E92894" w:rsidRDefault="00E92894" w:rsidP="00716CFD">
    <w:pPr>
      <w:overflowPunct/>
      <w:autoSpaceDE/>
      <w:autoSpaceDN/>
      <w:adjustRightInd/>
      <w:spacing w:before="120"/>
      <w:ind w:left="539"/>
      <w:textAlignment w:val="auto"/>
    </w:pPr>
    <w:r w:rsidRPr="008D36DA">
      <w:rPr>
        <w:rFonts w:ascii="Calibri" w:eastAsia="Calibri" w:hAnsi="Calibri" w:cs="Calibri"/>
        <w:sz w:val="22"/>
        <w:szCs w:val="22"/>
        <w:lang w:eastAsia="en-US"/>
      </w:rPr>
      <w:t>1STI2D</w:t>
    </w:r>
    <w:r w:rsidRPr="008D36DA">
      <w:rPr>
        <w:rFonts w:ascii="Calibri" w:eastAsia="Calibri" w:hAnsi="Calibri" w:cs="Calibri"/>
        <w:sz w:val="22"/>
        <w:szCs w:val="22"/>
        <w:lang w:eastAsia="en-US"/>
      </w:rPr>
      <w:tab/>
    </w:r>
    <w:r>
      <w:rPr>
        <w:rFonts w:ascii="Calibri" w:eastAsia="Calibri" w:hAnsi="Calibri" w:cs="Calibri"/>
        <w:sz w:val="22"/>
        <w:szCs w:val="22"/>
        <w:lang w:eastAsia="en-US"/>
      </w:rPr>
      <w:tab/>
    </w:r>
    <w:r>
      <w:rPr>
        <w:rFonts w:ascii="Calibri" w:eastAsia="Calibri" w:hAnsi="Calibri" w:cs="Calibri"/>
        <w:sz w:val="22"/>
        <w:szCs w:val="22"/>
        <w:lang w:eastAsia="en-US"/>
      </w:rPr>
      <w:tab/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t xml:space="preserve">CYCLE 6 – </w:t>
    </w:r>
    <w:r w:rsidRPr="008D36DA">
      <w:rPr>
        <w:rFonts w:ascii="Calibri" w:eastAsia="Calibri" w:hAnsi="Calibri"/>
        <w:b/>
        <w:bCs/>
        <w:noProof/>
        <w:sz w:val="22"/>
        <w:szCs w:val="22"/>
      </w:rPr>
      <w:t>ACQUERIR TRAITER INFORMATION</w:t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t xml:space="preserve"> COURS</w:t>
    </w:r>
    <w:r w:rsidRPr="008D36DA">
      <w:rPr>
        <w:rFonts w:ascii="Calibri" w:eastAsia="Calibri" w:hAnsi="Calibri" w:cs="Calibri"/>
        <w:sz w:val="22"/>
        <w:szCs w:val="22"/>
        <w:lang w:eastAsia="en-US"/>
      </w:rPr>
      <w:tab/>
    </w:r>
    <w:r>
      <w:rPr>
        <w:rFonts w:ascii="Calibri" w:eastAsia="Calibri" w:hAnsi="Calibri" w:cs="Calibri"/>
        <w:sz w:val="22"/>
        <w:szCs w:val="22"/>
        <w:lang w:eastAsia="en-US"/>
      </w:rPr>
      <w:tab/>
    </w:r>
    <w:r>
      <w:rPr>
        <w:rFonts w:ascii="Calibri" w:eastAsia="Calibri" w:hAnsi="Calibri" w:cs="Calibri"/>
        <w:sz w:val="22"/>
        <w:szCs w:val="22"/>
        <w:lang w:eastAsia="en-US"/>
      </w:rPr>
      <w:tab/>
    </w:r>
    <w:r w:rsidRPr="008D36DA">
      <w:rPr>
        <w:rFonts w:ascii="Calibri" w:eastAsia="Calibri" w:hAnsi="Calibri" w:cs="Calibri"/>
        <w:sz w:val="22"/>
        <w:szCs w:val="22"/>
        <w:lang w:eastAsia="en-US"/>
      </w:rPr>
      <w:tab/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fldChar w:fldCharType="begin"/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instrText>PAGE   \* MERGEFORMAT</w:instrText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fldChar w:fldCharType="separate"/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t>3</w:t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fldChar w:fldCharType="end"/>
    </w:r>
    <w:r w:rsidRPr="008D36DA">
      <w:rPr>
        <w:rFonts w:ascii="Calibri" w:eastAsia="Calibri" w:hAnsi="Calibri" w:cs="Calibri"/>
        <w:sz w:val="22"/>
        <w:szCs w:val="22"/>
        <w:lang w:eastAsia="en-US"/>
      </w:rPr>
      <w:t>/</w:t>
    </w:r>
    <w:r w:rsidRPr="008D36DA">
      <w:rPr>
        <w:rFonts w:ascii="Calibri" w:eastAsia="Calibri" w:hAnsi="Calibri" w:cs="Calibri"/>
        <w:sz w:val="22"/>
        <w:szCs w:val="22"/>
        <w:lang w:eastAsia="en-US"/>
      </w:rPr>
      <w:fldChar w:fldCharType="begin"/>
    </w:r>
    <w:r w:rsidRPr="008D36DA">
      <w:rPr>
        <w:rFonts w:ascii="Calibri" w:eastAsia="Calibri" w:hAnsi="Calibri" w:cs="Calibri"/>
        <w:sz w:val="22"/>
        <w:szCs w:val="22"/>
        <w:lang w:eastAsia="en-US"/>
      </w:rPr>
      <w:instrText xml:space="preserve"> NUMPAGES   \* MERGEFORMAT </w:instrText>
    </w:r>
    <w:r w:rsidRPr="008D36DA">
      <w:rPr>
        <w:rFonts w:ascii="Calibri" w:eastAsia="Calibri" w:hAnsi="Calibri" w:cs="Calibri"/>
        <w:sz w:val="22"/>
        <w:szCs w:val="22"/>
        <w:lang w:eastAsia="en-US"/>
      </w:rPr>
      <w:fldChar w:fldCharType="separate"/>
    </w:r>
    <w:r w:rsidRPr="008D36DA">
      <w:rPr>
        <w:rFonts w:ascii="Calibri" w:eastAsia="Calibri" w:hAnsi="Calibri" w:cs="Calibri"/>
        <w:sz w:val="22"/>
        <w:szCs w:val="22"/>
        <w:lang w:eastAsia="en-US"/>
      </w:rPr>
      <w:t>9</w:t>
    </w:r>
    <w:r w:rsidRPr="008D36DA">
      <w:rPr>
        <w:rFonts w:ascii="Calibri" w:eastAsia="Calibri" w:hAnsi="Calibri" w:cs="Calibri"/>
        <w:noProof/>
        <w:sz w:val="22"/>
        <w:szCs w:val="22"/>
        <w:lang w:eastAsia="en-US"/>
      </w:rPr>
      <w:fldChar w:fldCharType="end"/>
    </w:r>
    <w:r w:rsidRPr="008D36DA">
      <w:rPr>
        <w:rFonts w:ascii="Calibri" w:eastAsia="Calibri" w:hAnsi="Calibri" w:cs="Calibri"/>
        <w:sz w:val="22"/>
        <w:szCs w:val="22"/>
        <w:lang w:eastAsia="en-US"/>
      </w:rPr>
      <w:fldChar w:fldCharType="begin"/>
    </w:r>
    <w:r w:rsidRPr="008D36DA">
      <w:rPr>
        <w:rFonts w:ascii="Calibri" w:eastAsia="Calibri" w:hAnsi="Calibri" w:cs="Calibri"/>
        <w:sz w:val="22"/>
        <w:szCs w:val="22"/>
        <w:lang w:eastAsia="en-US"/>
      </w:rPr>
      <w:instrText xml:space="preserve"> DOCVARIABLE  Numpages  \* MERGEFORMAT </w:instrText>
    </w:r>
    <w:r w:rsidRPr="008D36DA">
      <w:rPr>
        <w:rFonts w:ascii="Calibri" w:eastAsia="Calibri" w:hAnsi="Calibri" w:cs="Calibri"/>
        <w:sz w:val="22"/>
        <w:szCs w:val="22"/>
        <w:lang w:eastAsia="en-US"/>
      </w:rPr>
      <w:fldChar w:fldCharType="end"/>
    </w:r>
    <w:r w:rsidRPr="008D36DA">
      <w:rPr>
        <w:rFonts w:ascii="Calibri" w:eastAsia="Calibri" w:hAnsi="Calibri" w:cs="Calibri"/>
        <w:sz w:val="22"/>
        <w:szCs w:val="22"/>
        <w:lang w:eastAsia="en-US"/>
      </w:rPr>
      <w:fldChar w:fldCharType="begin"/>
    </w:r>
    <w:r w:rsidRPr="008D36DA">
      <w:rPr>
        <w:rFonts w:ascii="Calibri" w:eastAsia="Calibri" w:hAnsi="Calibri" w:cs="Calibri"/>
        <w:sz w:val="22"/>
        <w:szCs w:val="22"/>
        <w:lang w:eastAsia="en-US"/>
      </w:rPr>
      <w:instrText xml:space="preserve"> DOCVARIABLE  Numpages  \* MERGEFORMAT </w:instrText>
    </w:r>
    <w:r w:rsidRPr="008D36DA">
      <w:rPr>
        <w:rFonts w:ascii="Calibri" w:eastAsia="Calibri" w:hAnsi="Calibri" w:cs="Calibri"/>
        <w:sz w:val="22"/>
        <w:szCs w:val="22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1D2BEB" w14:textId="77777777" w:rsidR="002A6802" w:rsidRDefault="002A6802">
      <w:r>
        <w:separator/>
      </w:r>
    </w:p>
  </w:footnote>
  <w:footnote w:type="continuationSeparator" w:id="0">
    <w:p w14:paraId="7E4C270D" w14:textId="77777777" w:rsidR="002A6802" w:rsidRDefault="002A68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4BC11A" w14:textId="77777777" w:rsidR="00E92894" w:rsidRPr="008D36DA" w:rsidRDefault="00E92894" w:rsidP="00860A15">
    <w:pPr>
      <w:tabs>
        <w:tab w:val="left" w:pos="708"/>
        <w:tab w:val="center" w:pos="4536"/>
        <w:tab w:val="right" w:pos="9072"/>
      </w:tabs>
      <w:overflowPunct/>
      <w:autoSpaceDE/>
      <w:autoSpaceDN/>
      <w:adjustRightInd/>
      <w:jc w:val="center"/>
      <w:textAlignment w:val="auto"/>
      <w:rPr>
        <w:rFonts w:ascii="Calibri" w:eastAsia="Calibri" w:hAnsi="Calibri"/>
        <w:b/>
        <w:bCs/>
        <w:noProof/>
        <w:sz w:val="22"/>
        <w:szCs w:val="22"/>
      </w:rPr>
    </w:pPr>
    <w:r w:rsidRPr="008D36DA">
      <w:rPr>
        <w:rFonts w:ascii="Calibri" w:eastAsia="Calibri" w:hAnsi="Calibri"/>
        <w:noProof/>
        <w:sz w:val="22"/>
        <w:szCs w:val="22"/>
        <w:lang w:eastAsia="en-US"/>
      </w:rPr>
      <w:drawing>
        <wp:anchor distT="0" distB="0" distL="114300" distR="114300" simplePos="0" relativeHeight="251665408" behindDoc="0" locked="0" layoutInCell="1" allowOverlap="1" wp14:anchorId="5F22381A" wp14:editId="3ECF1CC1">
          <wp:simplePos x="0" y="0"/>
          <wp:positionH relativeFrom="margin">
            <wp:posOffset>6221730</wp:posOffset>
          </wp:positionH>
          <wp:positionV relativeFrom="paragraph">
            <wp:posOffset>-7620</wp:posOffset>
          </wp:positionV>
          <wp:extent cx="607695" cy="593725"/>
          <wp:effectExtent l="0" t="0" r="1905" b="0"/>
          <wp:wrapNone/>
          <wp:docPr id="955" name="Imag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6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7695" cy="593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D36DA">
      <w:rPr>
        <w:rFonts w:ascii="Calibri" w:eastAsia="Calibri" w:hAnsi="Calibri"/>
        <w:b/>
        <w:bCs/>
        <w:noProof/>
        <w:sz w:val="22"/>
        <w:szCs w:val="22"/>
      </w:rPr>
      <w:t>[</w:t>
    </w:r>
    <w:r w:rsidRPr="008D36DA">
      <w:rPr>
        <w:rFonts w:ascii="Calibri" w:eastAsia="Calibri" w:hAnsi="Calibri"/>
        <w:noProof/>
        <w:sz w:val="22"/>
        <w:szCs w:val="22"/>
        <w:lang w:eastAsia="en-US"/>
      </w:rPr>
      <w:drawing>
        <wp:anchor distT="0" distB="0" distL="114300" distR="114300" simplePos="0" relativeHeight="251663360" behindDoc="0" locked="0" layoutInCell="1" allowOverlap="1" wp14:anchorId="2A8EF3C1" wp14:editId="4929EC35">
          <wp:simplePos x="0" y="0"/>
          <wp:positionH relativeFrom="margin">
            <wp:posOffset>-1270</wp:posOffset>
          </wp:positionH>
          <wp:positionV relativeFrom="paragraph">
            <wp:posOffset>-2540</wp:posOffset>
          </wp:positionV>
          <wp:extent cx="847090" cy="567690"/>
          <wp:effectExtent l="0" t="0" r="0" b="3810"/>
          <wp:wrapNone/>
          <wp:docPr id="956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090" cy="5676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D36DA">
      <w:rPr>
        <w:rFonts w:ascii="Calibri" w:eastAsia="Calibri" w:hAnsi="Calibri"/>
        <w:noProof/>
        <w:sz w:val="22"/>
        <w:szCs w:val="22"/>
        <w:lang w:eastAsia="en-US"/>
      </w:rPr>
      <w:drawing>
        <wp:anchor distT="0" distB="0" distL="114300" distR="114300" simplePos="0" relativeHeight="251664384" behindDoc="0" locked="0" layoutInCell="1" allowOverlap="1" wp14:anchorId="685796D3" wp14:editId="03421A3C">
          <wp:simplePos x="0" y="0"/>
          <wp:positionH relativeFrom="column">
            <wp:posOffset>8714740</wp:posOffset>
          </wp:positionH>
          <wp:positionV relativeFrom="paragraph">
            <wp:posOffset>-10795</wp:posOffset>
          </wp:positionV>
          <wp:extent cx="643890" cy="627380"/>
          <wp:effectExtent l="0" t="0" r="3810" b="1270"/>
          <wp:wrapNone/>
          <wp:docPr id="957" name="Image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6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3890" cy="6273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D36DA">
      <w:rPr>
        <w:rFonts w:ascii="Calibri" w:eastAsia="Calibri" w:hAnsi="Calibri"/>
        <w:b/>
        <w:bCs/>
        <w:noProof/>
        <w:sz w:val="22"/>
        <w:szCs w:val="22"/>
      </w:rPr>
      <w:t>COURS – CYCLE 6 – TRAITER INFORMATION]</w:t>
    </w:r>
  </w:p>
  <w:p w14:paraId="303BFE3A" w14:textId="77777777" w:rsidR="00E92894" w:rsidRDefault="00E92894" w:rsidP="00860A15">
    <w:pPr>
      <w:tabs>
        <w:tab w:val="left" w:pos="708"/>
        <w:tab w:val="center" w:pos="4536"/>
        <w:tab w:val="right" w:pos="9072"/>
      </w:tabs>
      <w:overflowPunct/>
      <w:autoSpaceDE/>
      <w:autoSpaceDN/>
      <w:adjustRightInd/>
      <w:jc w:val="center"/>
      <w:textAlignment w:val="auto"/>
      <w:rPr>
        <w:rFonts w:ascii="Calibri" w:eastAsia="Calibri" w:hAnsi="Calibri"/>
        <w:b/>
        <w:bCs/>
        <w:noProof/>
      </w:rPr>
    </w:pPr>
    <w:r w:rsidRPr="008D36DA">
      <w:rPr>
        <w:rFonts w:ascii="Calibri" w:eastAsia="Calibri" w:hAnsi="Calibri"/>
        <w:b/>
        <w:bCs/>
        <w:noProof/>
      </w:rPr>
      <w:t>NOTION LOGIQUE – OPERATEURS LOGIQUES ELEMENTAIRE</w:t>
    </w:r>
  </w:p>
  <w:p w14:paraId="0894D39C" w14:textId="77777777" w:rsidR="00E92894" w:rsidRPr="008D36DA" w:rsidRDefault="00E92894" w:rsidP="00860A15">
    <w:pPr>
      <w:tabs>
        <w:tab w:val="left" w:pos="708"/>
        <w:tab w:val="center" w:pos="4536"/>
        <w:tab w:val="right" w:pos="9072"/>
      </w:tabs>
      <w:overflowPunct/>
      <w:autoSpaceDE/>
      <w:autoSpaceDN/>
      <w:adjustRightInd/>
      <w:jc w:val="center"/>
      <w:textAlignment w:val="auto"/>
      <w:rPr>
        <w:rFonts w:ascii="Calibri" w:eastAsia="Calibri" w:hAnsi="Calibri"/>
        <w:b/>
        <w:bCs/>
        <w:noProof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4BE157" w14:textId="77777777" w:rsidR="00E92894" w:rsidRPr="008D36DA" w:rsidRDefault="00E92894" w:rsidP="008D36DA">
    <w:pPr>
      <w:tabs>
        <w:tab w:val="left" w:pos="708"/>
        <w:tab w:val="center" w:pos="4536"/>
        <w:tab w:val="right" w:pos="9072"/>
      </w:tabs>
      <w:overflowPunct/>
      <w:autoSpaceDE/>
      <w:autoSpaceDN/>
      <w:adjustRightInd/>
      <w:jc w:val="center"/>
      <w:textAlignment w:val="auto"/>
      <w:rPr>
        <w:rFonts w:ascii="Calibri" w:eastAsia="Calibri" w:hAnsi="Calibri"/>
        <w:b/>
        <w:bCs/>
        <w:noProof/>
        <w:sz w:val="22"/>
        <w:szCs w:val="22"/>
      </w:rPr>
    </w:pPr>
    <w:r w:rsidRPr="008D36DA">
      <w:rPr>
        <w:rFonts w:ascii="Calibri" w:eastAsia="Calibri" w:hAnsi="Calibri"/>
        <w:noProof/>
        <w:sz w:val="22"/>
        <w:szCs w:val="22"/>
        <w:lang w:eastAsia="en-US"/>
      </w:rPr>
      <w:drawing>
        <wp:anchor distT="0" distB="0" distL="114300" distR="114300" simplePos="0" relativeHeight="251661312" behindDoc="0" locked="0" layoutInCell="1" allowOverlap="1" wp14:anchorId="19F533C2" wp14:editId="6ECF69A6">
          <wp:simplePos x="0" y="0"/>
          <wp:positionH relativeFrom="margin">
            <wp:posOffset>6221730</wp:posOffset>
          </wp:positionH>
          <wp:positionV relativeFrom="paragraph">
            <wp:posOffset>-7620</wp:posOffset>
          </wp:positionV>
          <wp:extent cx="607695" cy="593725"/>
          <wp:effectExtent l="0" t="0" r="1905" b="0"/>
          <wp:wrapNone/>
          <wp:docPr id="958" name="Imag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6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7695" cy="593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D36DA">
      <w:rPr>
        <w:rFonts w:ascii="Calibri" w:eastAsia="Calibri" w:hAnsi="Calibri"/>
        <w:b/>
        <w:bCs/>
        <w:noProof/>
        <w:sz w:val="22"/>
        <w:szCs w:val="22"/>
      </w:rPr>
      <w:t>[</w:t>
    </w:r>
    <w:r w:rsidRPr="008D36DA">
      <w:rPr>
        <w:rFonts w:ascii="Calibri" w:eastAsia="Calibri" w:hAnsi="Calibri"/>
        <w:noProof/>
        <w:sz w:val="22"/>
        <w:szCs w:val="22"/>
        <w:lang w:eastAsia="en-US"/>
      </w:rPr>
      <w:drawing>
        <wp:anchor distT="0" distB="0" distL="114300" distR="114300" simplePos="0" relativeHeight="251659264" behindDoc="0" locked="0" layoutInCell="1" allowOverlap="1" wp14:anchorId="261503C9" wp14:editId="0F3F00E0">
          <wp:simplePos x="0" y="0"/>
          <wp:positionH relativeFrom="margin">
            <wp:posOffset>-1270</wp:posOffset>
          </wp:positionH>
          <wp:positionV relativeFrom="paragraph">
            <wp:posOffset>-2540</wp:posOffset>
          </wp:positionV>
          <wp:extent cx="847090" cy="567690"/>
          <wp:effectExtent l="0" t="0" r="0" b="3810"/>
          <wp:wrapNone/>
          <wp:docPr id="959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090" cy="5676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D36DA">
      <w:rPr>
        <w:rFonts w:ascii="Calibri" w:eastAsia="Calibri" w:hAnsi="Calibri"/>
        <w:noProof/>
        <w:sz w:val="22"/>
        <w:szCs w:val="22"/>
        <w:lang w:eastAsia="en-US"/>
      </w:rPr>
      <w:drawing>
        <wp:anchor distT="0" distB="0" distL="114300" distR="114300" simplePos="0" relativeHeight="251660288" behindDoc="0" locked="0" layoutInCell="1" allowOverlap="1" wp14:anchorId="7F115675" wp14:editId="572EB279">
          <wp:simplePos x="0" y="0"/>
          <wp:positionH relativeFrom="column">
            <wp:posOffset>8714740</wp:posOffset>
          </wp:positionH>
          <wp:positionV relativeFrom="paragraph">
            <wp:posOffset>-10795</wp:posOffset>
          </wp:positionV>
          <wp:extent cx="643890" cy="627380"/>
          <wp:effectExtent l="0" t="0" r="3810" b="1270"/>
          <wp:wrapNone/>
          <wp:docPr id="960" name="Image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6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3890" cy="6273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D36DA">
      <w:rPr>
        <w:rFonts w:ascii="Calibri" w:eastAsia="Calibri" w:hAnsi="Calibri"/>
        <w:b/>
        <w:bCs/>
        <w:noProof/>
        <w:sz w:val="22"/>
        <w:szCs w:val="22"/>
      </w:rPr>
      <w:t>COURS – CYCLE 6 – TRAITER INFORMATION]</w:t>
    </w:r>
  </w:p>
  <w:p w14:paraId="7010C48F" w14:textId="77777777" w:rsidR="00E92894" w:rsidRDefault="00E92894" w:rsidP="008D36DA">
    <w:pPr>
      <w:tabs>
        <w:tab w:val="left" w:pos="708"/>
        <w:tab w:val="center" w:pos="4536"/>
        <w:tab w:val="right" w:pos="9072"/>
      </w:tabs>
      <w:overflowPunct/>
      <w:autoSpaceDE/>
      <w:autoSpaceDN/>
      <w:adjustRightInd/>
      <w:jc w:val="center"/>
      <w:textAlignment w:val="auto"/>
      <w:rPr>
        <w:rFonts w:ascii="Calibri" w:eastAsia="Calibri" w:hAnsi="Calibri"/>
        <w:b/>
        <w:bCs/>
        <w:noProof/>
      </w:rPr>
    </w:pPr>
    <w:r w:rsidRPr="008D36DA">
      <w:rPr>
        <w:rFonts w:ascii="Calibri" w:eastAsia="Calibri" w:hAnsi="Calibri"/>
        <w:b/>
        <w:bCs/>
        <w:noProof/>
      </w:rPr>
      <w:t>NOTION LOGIQUE – OPERATEURS LOGIQUES ELEMENTAIRES</w:t>
    </w:r>
  </w:p>
  <w:p w14:paraId="4E5188D3" w14:textId="77777777" w:rsidR="00E92894" w:rsidRPr="008D36DA" w:rsidRDefault="00E92894" w:rsidP="008D36DA">
    <w:pPr>
      <w:tabs>
        <w:tab w:val="left" w:pos="708"/>
        <w:tab w:val="center" w:pos="4536"/>
        <w:tab w:val="right" w:pos="9072"/>
      </w:tabs>
      <w:overflowPunct/>
      <w:autoSpaceDE/>
      <w:autoSpaceDN/>
      <w:adjustRightInd/>
      <w:jc w:val="center"/>
      <w:textAlignment w:val="auto"/>
      <w:rPr>
        <w:rFonts w:ascii="Calibri" w:eastAsia="Calibri" w:hAnsi="Calibri"/>
        <w:b/>
        <w:bCs/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23690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F7B12E2"/>
    <w:multiLevelType w:val="multilevel"/>
    <w:tmpl w:val="193A1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337C24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35D1542"/>
    <w:multiLevelType w:val="hybridMultilevel"/>
    <w:tmpl w:val="56D0FCEA"/>
    <w:lvl w:ilvl="0" w:tplc="D37252A8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E72D0"/>
    <w:multiLevelType w:val="hybridMultilevel"/>
    <w:tmpl w:val="C8BED8E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D37271"/>
    <w:multiLevelType w:val="hybridMultilevel"/>
    <w:tmpl w:val="1382C57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95228"/>
    <w:multiLevelType w:val="hybridMultilevel"/>
    <w:tmpl w:val="08F05EEA"/>
    <w:lvl w:ilvl="0" w:tplc="8B98DE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7830FC"/>
    <w:multiLevelType w:val="hybridMultilevel"/>
    <w:tmpl w:val="49584524"/>
    <w:lvl w:ilvl="0" w:tplc="B1AA7E5E">
      <w:start w:val="12"/>
      <w:numFmt w:val="decimal"/>
      <w:lvlText w:val="%1-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8" w15:restartNumberingAfterBreak="0">
    <w:nsid w:val="1FE96B17"/>
    <w:multiLevelType w:val="singleLevel"/>
    <w:tmpl w:val="040C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23D904D8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7FF298A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CA4413B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35F121B4"/>
    <w:multiLevelType w:val="hybridMultilevel"/>
    <w:tmpl w:val="372016C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9727C6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400826B8"/>
    <w:multiLevelType w:val="singleLevel"/>
    <w:tmpl w:val="040C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 w15:restartNumberingAfterBreak="0">
    <w:nsid w:val="44D741FF"/>
    <w:multiLevelType w:val="hybridMultilevel"/>
    <w:tmpl w:val="7A6CE060"/>
    <w:lvl w:ilvl="0" w:tplc="BA0CE72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FB70FB"/>
    <w:multiLevelType w:val="singleLevel"/>
    <w:tmpl w:val="211C98C8"/>
    <w:lvl w:ilvl="0">
      <w:start w:val="3"/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hint="default"/>
      </w:rPr>
    </w:lvl>
  </w:abstractNum>
  <w:abstractNum w:abstractNumId="17" w15:restartNumberingAfterBreak="0">
    <w:nsid w:val="46881362"/>
    <w:multiLevelType w:val="singleLevel"/>
    <w:tmpl w:val="99F4A8E0"/>
    <w:lvl w:ilvl="0">
      <w:start w:val="1"/>
      <w:numFmt w:val="decimal"/>
      <w:lvlText w:val="%1-"/>
      <w:lvlJc w:val="left"/>
      <w:pPr>
        <w:tabs>
          <w:tab w:val="num" w:pos="405"/>
        </w:tabs>
        <w:ind w:left="405" w:hanging="405"/>
      </w:pPr>
      <w:rPr>
        <w:rFonts w:hint="default"/>
      </w:rPr>
    </w:lvl>
  </w:abstractNum>
  <w:abstractNum w:abstractNumId="18" w15:restartNumberingAfterBreak="0">
    <w:nsid w:val="46C83CBD"/>
    <w:multiLevelType w:val="hybridMultilevel"/>
    <w:tmpl w:val="C5F8523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B2156E"/>
    <w:multiLevelType w:val="hybridMultilevel"/>
    <w:tmpl w:val="9084AFA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A2816ED"/>
    <w:multiLevelType w:val="hybridMultilevel"/>
    <w:tmpl w:val="10FE315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AB537FE"/>
    <w:multiLevelType w:val="hybridMultilevel"/>
    <w:tmpl w:val="E5CE9C3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C00AD4"/>
    <w:multiLevelType w:val="hybridMultilevel"/>
    <w:tmpl w:val="4F88802A"/>
    <w:lvl w:ilvl="0" w:tplc="5D6A2720">
      <w:start w:val="2"/>
      <w:numFmt w:val="lowerLetter"/>
      <w:lvlText w:val="%1."/>
      <w:lvlJc w:val="left"/>
      <w:pPr>
        <w:tabs>
          <w:tab w:val="num" w:pos="816"/>
        </w:tabs>
        <w:ind w:left="816" w:hanging="360"/>
      </w:pPr>
    </w:lvl>
    <w:lvl w:ilvl="1" w:tplc="67E4FBEA" w:tentative="1">
      <w:start w:val="1"/>
      <w:numFmt w:val="decimal"/>
      <w:lvlText w:val="%2."/>
      <w:lvlJc w:val="left"/>
      <w:pPr>
        <w:tabs>
          <w:tab w:val="num" w:pos="1536"/>
        </w:tabs>
        <w:ind w:left="1536" w:hanging="360"/>
      </w:pPr>
    </w:lvl>
    <w:lvl w:ilvl="2" w:tplc="E5069E2C" w:tentative="1">
      <w:start w:val="1"/>
      <w:numFmt w:val="decimal"/>
      <w:lvlText w:val="%3."/>
      <w:lvlJc w:val="left"/>
      <w:pPr>
        <w:tabs>
          <w:tab w:val="num" w:pos="2256"/>
        </w:tabs>
        <w:ind w:left="2256" w:hanging="360"/>
      </w:pPr>
    </w:lvl>
    <w:lvl w:ilvl="3" w:tplc="A454DDDC" w:tentative="1">
      <w:start w:val="1"/>
      <w:numFmt w:val="decimal"/>
      <w:lvlText w:val="%4."/>
      <w:lvlJc w:val="left"/>
      <w:pPr>
        <w:tabs>
          <w:tab w:val="num" w:pos="2976"/>
        </w:tabs>
        <w:ind w:left="2976" w:hanging="360"/>
      </w:pPr>
    </w:lvl>
    <w:lvl w:ilvl="4" w:tplc="E402BECA" w:tentative="1">
      <w:start w:val="1"/>
      <w:numFmt w:val="decimal"/>
      <w:lvlText w:val="%5."/>
      <w:lvlJc w:val="left"/>
      <w:pPr>
        <w:tabs>
          <w:tab w:val="num" w:pos="3696"/>
        </w:tabs>
        <w:ind w:left="3696" w:hanging="360"/>
      </w:pPr>
    </w:lvl>
    <w:lvl w:ilvl="5" w:tplc="EC180908" w:tentative="1">
      <w:start w:val="1"/>
      <w:numFmt w:val="decimal"/>
      <w:lvlText w:val="%6."/>
      <w:lvlJc w:val="left"/>
      <w:pPr>
        <w:tabs>
          <w:tab w:val="num" w:pos="4416"/>
        </w:tabs>
        <w:ind w:left="4416" w:hanging="360"/>
      </w:pPr>
    </w:lvl>
    <w:lvl w:ilvl="6" w:tplc="DB62E8C0" w:tentative="1">
      <w:start w:val="1"/>
      <w:numFmt w:val="decimal"/>
      <w:lvlText w:val="%7."/>
      <w:lvlJc w:val="left"/>
      <w:pPr>
        <w:tabs>
          <w:tab w:val="num" w:pos="5136"/>
        </w:tabs>
        <w:ind w:left="5136" w:hanging="360"/>
      </w:pPr>
    </w:lvl>
    <w:lvl w:ilvl="7" w:tplc="8A8A635A" w:tentative="1">
      <w:start w:val="1"/>
      <w:numFmt w:val="decimal"/>
      <w:lvlText w:val="%8."/>
      <w:lvlJc w:val="left"/>
      <w:pPr>
        <w:tabs>
          <w:tab w:val="num" w:pos="5856"/>
        </w:tabs>
        <w:ind w:left="5856" w:hanging="360"/>
      </w:pPr>
    </w:lvl>
    <w:lvl w:ilvl="8" w:tplc="E078178C" w:tentative="1">
      <w:start w:val="1"/>
      <w:numFmt w:val="decimal"/>
      <w:lvlText w:val="%9."/>
      <w:lvlJc w:val="left"/>
      <w:pPr>
        <w:tabs>
          <w:tab w:val="num" w:pos="6576"/>
        </w:tabs>
        <w:ind w:left="6576" w:hanging="360"/>
      </w:pPr>
    </w:lvl>
  </w:abstractNum>
  <w:abstractNum w:abstractNumId="23" w15:restartNumberingAfterBreak="0">
    <w:nsid w:val="4F16322E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53995CF8"/>
    <w:multiLevelType w:val="singleLevel"/>
    <w:tmpl w:val="9F864DBC"/>
    <w:lvl w:ilvl="0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5" w15:restartNumberingAfterBreak="0">
    <w:nsid w:val="60265B8F"/>
    <w:multiLevelType w:val="hybridMultilevel"/>
    <w:tmpl w:val="BDB0BF6E"/>
    <w:lvl w:ilvl="0" w:tplc="FBAED5B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475F35"/>
    <w:multiLevelType w:val="hybridMultilevel"/>
    <w:tmpl w:val="737CD3A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616529D0"/>
    <w:multiLevelType w:val="hybridMultilevel"/>
    <w:tmpl w:val="9E70CF9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65466F3F"/>
    <w:multiLevelType w:val="hybridMultilevel"/>
    <w:tmpl w:val="165E7C1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CD0109"/>
    <w:multiLevelType w:val="hybridMultilevel"/>
    <w:tmpl w:val="A6A48E18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82F122F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31" w15:restartNumberingAfterBreak="0">
    <w:nsid w:val="69CB5741"/>
    <w:multiLevelType w:val="singleLevel"/>
    <w:tmpl w:val="040C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6AA03C2F"/>
    <w:multiLevelType w:val="hybridMultilevel"/>
    <w:tmpl w:val="BE08E22A"/>
    <w:lvl w:ilvl="0" w:tplc="0C50B7A4">
      <w:start w:val="1"/>
      <w:numFmt w:val="decimal"/>
      <w:lvlText w:val="%1-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320"/>
        </w:tabs>
        <w:ind w:left="132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040"/>
        </w:tabs>
        <w:ind w:left="204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760"/>
        </w:tabs>
        <w:ind w:left="276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480"/>
        </w:tabs>
        <w:ind w:left="348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200"/>
        </w:tabs>
        <w:ind w:left="420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920"/>
        </w:tabs>
        <w:ind w:left="492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640"/>
        </w:tabs>
        <w:ind w:left="564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360"/>
        </w:tabs>
        <w:ind w:left="6360" w:hanging="180"/>
      </w:pPr>
    </w:lvl>
  </w:abstractNum>
  <w:abstractNum w:abstractNumId="33" w15:restartNumberingAfterBreak="0">
    <w:nsid w:val="6B6729F6"/>
    <w:multiLevelType w:val="hybridMultilevel"/>
    <w:tmpl w:val="D0282EBA"/>
    <w:lvl w:ilvl="0" w:tplc="04B84454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6BE50ECA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5" w15:restartNumberingAfterBreak="0">
    <w:nsid w:val="76CF3DDE"/>
    <w:multiLevelType w:val="hybridMultilevel"/>
    <w:tmpl w:val="80781F5C"/>
    <w:lvl w:ilvl="0" w:tplc="75F4AA4A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57848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B26D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E660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32536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6A10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A9E87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9201C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ECA8B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8687EBD"/>
    <w:multiLevelType w:val="hybridMultilevel"/>
    <w:tmpl w:val="F1FE2A78"/>
    <w:lvl w:ilvl="0" w:tplc="811ED838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41E3C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AA8A3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FBC00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742F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F2CE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13218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88E6F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C6E27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16"/>
  </w:num>
  <w:num w:numId="3">
    <w:abstractNumId w:val="18"/>
  </w:num>
  <w:num w:numId="4">
    <w:abstractNumId w:val="28"/>
  </w:num>
  <w:num w:numId="5">
    <w:abstractNumId w:val="5"/>
  </w:num>
  <w:num w:numId="6">
    <w:abstractNumId w:val="25"/>
  </w:num>
  <w:num w:numId="7">
    <w:abstractNumId w:val="12"/>
  </w:num>
  <w:num w:numId="8">
    <w:abstractNumId w:val="20"/>
  </w:num>
  <w:num w:numId="9">
    <w:abstractNumId w:val="26"/>
  </w:num>
  <w:num w:numId="10">
    <w:abstractNumId w:val="19"/>
  </w:num>
  <w:num w:numId="11">
    <w:abstractNumId w:val="4"/>
  </w:num>
  <w:num w:numId="12">
    <w:abstractNumId w:val="13"/>
  </w:num>
  <w:num w:numId="13">
    <w:abstractNumId w:val="2"/>
  </w:num>
  <w:num w:numId="14">
    <w:abstractNumId w:val="31"/>
  </w:num>
  <w:num w:numId="15">
    <w:abstractNumId w:val="30"/>
  </w:num>
  <w:num w:numId="16">
    <w:abstractNumId w:val="17"/>
  </w:num>
  <w:num w:numId="17">
    <w:abstractNumId w:val="8"/>
  </w:num>
  <w:num w:numId="18">
    <w:abstractNumId w:val="29"/>
  </w:num>
  <w:num w:numId="19">
    <w:abstractNumId w:val="9"/>
  </w:num>
  <w:num w:numId="20">
    <w:abstractNumId w:val="0"/>
  </w:num>
  <w:num w:numId="21">
    <w:abstractNumId w:val="14"/>
  </w:num>
  <w:num w:numId="22">
    <w:abstractNumId w:val="10"/>
  </w:num>
  <w:num w:numId="23">
    <w:abstractNumId w:val="23"/>
  </w:num>
  <w:num w:numId="24">
    <w:abstractNumId w:val="11"/>
  </w:num>
  <w:num w:numId="25">
    <w:abstractNumId w:val="1"/>
    <w:lvlOverride w:ilvl="0">
      <w:lvl w:ilvl="0">
        <w:numFmt w:val="lowerLetter"/>
        <w:lvlText w:val="%1."/>
        <w:lvlJc w:val="left"/>
      </w:lvl>
    </w:lvlOverride>
  </w:num>
  <w:num w:numId="26">
    <w:abstractNumId w:val="22"/>
  </w:num>
  <w:num w:numId="27">
    <w:abstractNumId w:val="35"/>
  </w:num>
  <w:num w:numId="28">
    <w:abstractNumId w:val="36"/>
  </w:num>
  <w:num w:numId="29">
    <w:abstractNumId w:val="7"/>
  </w:num>
  <w:num w:numId="30">
    <w:abstractNumId w:val="33"/>
  </w:num>
  <w:num w:numId="31">
    <w:abstractNumId w:val="32"/>
  </w:num>
  <w:num w:numId="32">
    <w:abstractNumId w:val="6"/>
  </w:num>
  <w:num w:numId="33">
    <w:abstractNumId w:val="15"/>
  </w:num>
  <w:num w:numId="34">
    <w:abstractNumId w:val="3"/>
  </w:num>
  <w:num w:numId="35">
    <w:abstractNumId w:val="24"/>
  </w:num>
  <w:num w:numId="36">
    <w:abstractNumId w:val="34"/>
  </w:num>
  <w:num w:numId="37">
    <w:abstractNumId w:val="27"/>
  </w:num>
  <w:num w:numId="38">
    <w:abstractNumId w:val="2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intFractionalCharacterWidth/>
  <w:hideSpellingErrors/>
  <w:hideGrammaticalErrors/>
  <w:proofState w:spelling="clean" w:grammar="clean"/>
  <w:attachedTemplate r:id="rId1"/>
  <w:defaultTabStop w:val="709"/>
  <w:hyphenationZone w:val="425"/>
  <w:doNotHyphenateCaps/>
  <w:drawingGridHorizontalSpacing w:val="57"/>
  <w:drawingGridVerticalSpacing w:val="57"/>
  <w:displayHorizontalDrawingGridEvery w:val="2"/>
  <w:displayVerticalDrawingGridEvery w:val="2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A9"/>
    <w:rsid w:val="000078DB"/>
    <w:rsid w:val="00014B4E"/>
    <w:rsid w:val="0001516F"/>
    <w:rsid w:val="0002128B"/>
    <w:rsid w:val="00021712"/>
    <w:rsid w:val="000222BE"/>
    <w:rsid w:val="000258FA"/>
    <w:rsid w:val="00035A2E"/>
    <w:rsid w:val="00035E94"/>
    <w:rsid w:val="0005372B"/>
    <w:rsid w:val="0005518F"/>
    <w:rsid w:val="0006579F"/>
    <w:rsid w:val="00065DFC"/>
    <w:rsid w:val="00070FB2"/>
    <w:rsid w:val="0007169B"/>
    <w:rsid w:val="00072D42"/>
    <w:rsid w:val="00083995"/>
    <w:rsid w:val="00084B7D"/>
    <w:rsid w:val="000A5B61"/>
    <w:rsid w:val="000B137B"/>
    <w:rsid w:val="000B178D"/>
    <w:rsid w:val="000B3B3E"/>
    <w:rsid w:val="000B7B7D"/>
    <w:rsid w:val="000C51BB"/>
    <w:rsid w:val="000C7254"/>
    <w:rsid w:val="000D00BF"/>
    <w:rsid w:val="000E65B8"/>
    <w:rsid w:val="000E6C58"/>
    <w:rsid w:val="000E6E38"/>
    <w:rsid w:val="000F54C0"/>
    <w:rsid w:val="001004E7"/>
    <w:rsid w:val="00105CFD"/>
    <w:rsid w:val="00112C34"/>
    <w:rsid w:val="00114379"/>
    <w:rsid w:val="00115A65"/>
    <w:rsid w:val="00120AA5"/>
    <w:rsid w:val="001225A8"/>
    <w:rsid w:val="00126CF4"/>
    <w:rsid w:val="00132FE5"/>
    <w:rsid w:val="00135BC4"/>
    <w:rsid w:val="001375BD"/>
    <w:rsid w:val="0014425E"/>
    <w:rsid w:val="0016410C"/>
    <w:rsid w:val="00164C1F"/>
    <w:rsid w:val="00165532"/>
    <w:rsid w:val="00166540"/>
    <w:rsid w:val="00171A23"/>
    <w:rsid w:val="001723F7"/>
    <w:rsid w:val="001869CF"/>
    <w:rsid w:val="00187D37"/>
    <w:rsid w:val="0019106D"/>
    <w:rsid w:val="00191DC1"/>
    <w:rsid w:val="0019334E"/>
    <w:rsid w:val="00194F26"/>
    <w:rsid w:val="00197BE2"/>
    <w:rsid w:val="001A3892"/>
    <w:rsid w:val="001A5EFD"/>
    <w:rsid w:val="001B34AC"/>
    <w:rsid w:val="001B6837"/>
    <w:rsid w:val="001C19A5"/>
    <w:rsid w:val="001C2D61"/>
    <w:rsid w:val="001D0D80"/>
    <w:rsid w:val="001D2C46"/>
    <w:rsid w:val="001D4BE0"/>
    <w:rsid w:val="001D787A"/>
    <w:rsid w:val="001E0DC3"/>
    <w:rsid w:val="001E1138"/>
    <w:rsid w:val="001E1B85"/>
    <w:rsid w:val="001E1BFF"/>
    <w:rsid w:val="001E1C7C"/>
    <w:rsid w:val="001F5540"/>
    <w:rsid w:val="00205DE8"/>
    <w:rsid w:val="0021281B"/>
    <w:rsid w:val="002165DD"/>
    <w:rsid w:val="0022204D"/>
    <w:rsid w:val="002221B9"/>
    <w:rsid w:val="002315A5"/>
    <w:rsid w:val="00231F07"/>
    <w:rsid w:val="002339EB"/>
    <w:rsid w:val="00243AC6"/>
    <w:rsid w:val="00257895"/>
    <w:rsid w:val="00263155"/>
    <w:rsid w:val="00274C37"/>
    <w:rsid w:val="00274C8E"/>
    <w:rsid w:val="00283963"/>
    <w:rsid w:val="002A0301"/>
    <w:rsid w:val="002A35BC"/>
    <w:rsid w:val="002A4020"/>
    <w:rsid w:val="002A4E8C"/>
    <w:rsid w:val="002A6802"/>
    <w:rsid w:val="002C5265"/>
    <w:rsid w:val="002D3F1A"/>
    <w:rsid w:val="002D46CC"/>
    <w:rsid w:val="002E37FC"/>
    <w:rsid w:val="002E74AB"/>
    <w:rsid w:val="002F1B6A"/>
    <w:rsid w:val="002F7C39"/>
    <w:rsid w:val="003111CE"/>
    <w:rsid w:val="003152D1"/>
    <w:rsid w:val="00324BAA"/>
    <w:rsid w:val="003258B8"/>
    <w:rsid w:val="00332271"/>
    <w:rsid w:val="003357DC"/>
    <w:rsid w:val="00340FF1"/>
    <w:rsid w:val="0034685B"/>
    <w:rsid w:val="003476F8"/>
    <w:rsid w:val="003567AC"/>
    <w:rsid w:val="0036004E"/>
    <w:rsid w:val="00360CB6"/>
    <w:rsid w:val="00361F1F"/>
    <w:rsid w:val="00362525"/>
    <w:rsid w:val="00372A26"/>
    <w:rsid w:val="00376604"/>
    <w:rsid w:val="00380B6D"/>
    <w:rsid w:val="00385385"/>
    <w:rsid w:val="00387C29"/>
    <w:rsid w:val="00392179"/>
    <w:rsid w:val="00392FAD"/>
    <w:rsid w:val="00396B78"/>
    <w:rsid w:val="003C33D9"/>
    <w:rsid w:val="003C4C82"/>
    <w:rsid w:val="003E1392"/>
    <w:rsid w:val="003F493F"/>
    <w:rsid w:val="00404F00"/>
    <w:rsid w:val="00417370"/>
    <w:rsid w:val="00424020"/>
    <w:rsid w:val="004268B7"/>
    <w:rsid w:val="00432129"/>
    <w:rsid w:val="00440750"/>
    <w:rsid w:val="00444056"/>
    <w:rsid w:val="00447000"/>
    <w:rsid w:val="00451364"/>
    <w:rsid w:val="00452015"/>
    <w:rsid w:val="00455E28"/>
    <w:rsid w:val="00461FEB"/>
    <w:rsid w:val="00482CCA"/>
    <w:rsid w:val="00490049"/>
    <w:rsid w:val="00497325"/>
    <w:rsid w:val="004A013E"/>
    <w:rsid w:val="004A1DD9"/>
    <w:rsid w:val="004A6009"/>
    <w:rsid w:val="004B2FB6"/>
    <w:rsid w:val="004B56FF"/>
    <w:rsid w:val="004C1B3E"/>
    <w:rsid w:val="004C2B22"/>
    <w:rsid w:val="004D2255"/>
    <w:rsid w:val="004D3BF3"/>
    <w:rsid w:val="004D5420"/>
    <w:rsid w:val="004D5BB8"/>
    <w:rsid w:val="004E087E"/>
    <w:rsid w:val="004E09EA"/>
    <w:rsid w:val="004F3F4A"/>
    <w:rsid w:val="004F6A08"/>
    <w:rsid w:val="00501FF0"/>
    <w:rsid w:val="005046AC"/>
    <w:rsid w:val="005053FC"/>
    <w:rsid w:val="005159F8"/>
    <w:rsid w:val="005206F7"/>
    <w:rsid w:val="00520ADC"/>
    <w:rsid w:val="00522639"/>
    <w:rsid w:val="00523302"/>
    <w:rsid w:val="0052528E"/>
    <w:rsid w:val="0053242C"/>
    <w:rsid w:val="005338FC"/>
    <w:rsid w:val="00534C80"/>
    <w:rsid w:val="0053784C"/>
    <w:rsid w:val="005454AC"/>
    <w:rsid w:val="005519B9"/>
    <w:rsid w:val="005567B2"/>
    <w:rsid w:val="00556C96"/>
    <w:rsid w:val="005800DE"/>
    <w:rsid w:val="005863C4"/>
    <w:rsid w:val="00590B18"/>
    <w:rsid w:val="005938B4"/>
    <w:rsid w:val="0059430B"/>
    <w:rsid w:val="005A26AC"/>
    <w:rsid w:val="005C0190"/>
    <w:rsid w:val="005D2273"/>
    <w:rsid w:val="005D2E9F"/>
    <w:rsid w:val="005E2EF7"/>
    <w:rsid w:val="005F3AEB"/>
    <w:rsid w:val="005F622B"/>
    <w:rsid w:val="005F6435"/>
    <w:rsid w:val="006031A2"/>
    <w:rsid w:val="00603EC2"/>
    <w:rsid w:val="00607E90"/>
    <w:rsid w:val="00612556"/>
    <w:rsid w:val="00613410"/>
    <w:rsid w:val="00621E0B"/>
    <w:rsid w:val="00631280"/>
    <w:rsid w:val="00632C66"/>
    <w:rsid w:val="00633871"/>
    <w:rsid w:val="006429EF"/>
    <w:rsid w:val="0064445D"/>
    <w:rsid w:val="00644D66"/>
    <w:rsid w:val="00647E1D"/>
    <w:rsid w:val="00653F31"/>
    <w:rsid w:val="00654D05"/>
    <w:rsid w:val="00662108"/>
    <w:rsid w:val="00663CF8"/>
    <w:rsid w:val="006720A1"/>
    <w:rsid w:val="006757DB"/>
    <w:rsid w:val="00676E40"/>
    <w:rsid w:val="00680557"/>
    <w:rsid w:val="00680A9E"/>
    <w:rsid w:val="00681F09"/>
    <w:rsid w:val="00682B71"/>
    <w:rsid w:val="006872FD"/>
    <w:rsid w:val="00692ABA"/>
    <w:rsid w:val="00693FF0"/>
    <w:rsid w:val="006972A5"/>
    <w:rsid w:val="006B782B"/>
    <w:rsid w:val="006C152E"/>
    <w:rsid w:val="006C3D47"/>
    <w:rsid w:val="006D4D4A"/>
    <w:rsid w:val="006E0F23"/>
    <w:rsid w:val="006E39E5"/>
    <w:rsid w:val="006F59CC"/>
    <w:rsid w:val="00705B51"/>
    <w:rsid w:val="007104D2"/>
    <w:rsid w:val="00711DA3"/>
    <w:rsid w:val="00716CFD"/>
    <w:rsid w:val="007231E0"/>
    <w:rsid w:val="00726A64"/>
    <w:rsid w:val="0075337F"/>
    <w:rsid w:val="00753558"/>
    <w:rsid w:val="00761D9C"/>
    <w:rsid w:val="00763893"/>
    <w:rsid w:val="00765516"/>
    <w:rsid w:val="00765AA0"/>
    <w:rsid w:val="007713B0"/>
    <w:rsid w:val="00773408"/>
    <w:rsid w:val="0077434B"/>
    <w:rsid w:val="00787D88"/>
    <w:rsid w:val="007922A3"/>
    <w:rsid w:val="007926E0"/>
    <w:rsid w:val="007963EB"/>
    <w:rsid w:val="00796991"/>
    <w:rsid w:val="007A0B1B"/>
    <w:rsid w:val="007B20C6"/>
    <w:rsid w:val="007B2F57"/>
    <w:rsid w:val="007C7196"/>
    <w:rsid w:val="007C7CA9"/>
    <w:rsid w:val="007E13FB"/>
    <w:rsid w:val="007E3B3D"/>
    <w:rsid w:val="007E4206"/>
    <w:rsid w:val="007F6383"/>
    <w:rsid w:val="007F6885"/>
    <w:rsid w:val="00801C0C"/>
    <w:rsid w:val="00806A37"/>
    <w:rsid w:val="00807B11"/>
    <w:rsid w:val="00815AD2"/>
    <w:rsid w:val="00817C39"/>
    <w:rsid w:val="008203AF"/>
    <w:rsid w:val="00834719"/>
    <w:rsid w:val="0084161D"/>
    <w:rsid w:val="00846CAA"/>
    <w:rsid w:val="008515BE"/>
    <w:rsid w:val="00860A15"/>
    <w:rsid w:val="00862333"/>
    <w:rsid w:val="008678BB"/>
    <w:rsid w:val="0087166E"/>
    <w:rsid w:val="008760D5"/>
    <w:rsid w:val="0088305F"/>
    <w:rsid w:val="00885D9D"/>
    <w:rsid w:val="00885EEA"/>
    <w:rsid w:val="008C4EEE"/>
    <w:rsid w:val="008C59D8"/>
    <w:rsid w:val="008D36DA"/>
    <w:rsid w:val="008D4979"/>
    <w:rsid w:val="008D6A1A"/>
    <w:rsid w:val="008E072B"/>
    <w:rsid w:val="008E42AB"/>
    <w:rsid w:val="008E530B"/>
    <w:rsid w:val="008E69F3"/>
    <w:rsid w:val="008F373F"/>
    <w:rsid w:val="008F4C66"/>
    <w:rsid w:val="008F7914"/>
    <w:rsid w:val="00902540"/>
    <w:rsid w:val="00910E2F"/>
    <w:rsid w:val="00916C8F"/>
    <w:rsid w:val="00924B5E"/>
    <w:rsid w:val="00927330"/>
    <w:rsid w:val="00931B52"/>
    <w:rsid w:val="00931D8A"/>
    <w:rsid w:val="00932313"/>
    <w:rsid w:val="00933FF8"/>
    <w:rsid w:val="0093400D"/>
    <w:rsid w:val="00943458"/>
    <w:rsid w:val="009454FA"/>
    <w:rsid w:val="00951CF6"/>
    <w:rsid w:val="009533C8"/>
    <w:rsid w:val="009538D9"/>
    <w:rsid w:val="009577C0"/>
    <w:rsid w:val="00964B66"/>
    <w:rsid w:val="00973921"/>
    <w:rsid w:val="0097666B"/>
    <w:rsid w:val="00984014"/>
    <w:rsid w:val="00986C8B"/>
    <w:rsid w:val="009969F1"/>
    <w:rsid w:val="00997C9C"/>
    <w:rsid w:val="00997F9F"/>
    <w:rsid w:val="009A1E90"/>
    <w:rsid w:val="009A533D"/>
    <w:rsid w:val="009B6EC0"/>
    <w:rsid w:val="009B70E2"/>
    <w:rsid w:val="009C3405"/>
    <w:rsid w:val="009C5428"/>
    <w:rsid w:val="009D1463"/>
    <w:rsid w:val="009F7B42"/>
    <w:rsid w:val="00A0272C"/>
    <w:rsid w:val="00A05C6D"/>
    <w:rsid w:val="00A10C2E"/>
    <w:rsid w:val="00A13614"/>
    <w:rsid w:val="00A21129"/>
    <w:rsid w:val="00A24FFC"/>
    <w:rsid w:val="00A2570B"/>
    <w:rsid w:val="00A27802"/>
    <w:rsid w:val="00A3056B"/>
    <w:rsid w:val="00A34C8E"/>
    <w:rsid w:val="00A40A5A"/>
    <w:rsid w:val="00A54216"/>
    <w:rsid w:val="00A658A5"/>
    <w:rsid w:val="00A728B4"/>
    <w:rsid w:val="00A86334"/>
    <w:rsid w:val="00A86600"/>
    <w:rsid w:val="00A91EF6"/>
    <w:rsid w:val="00A9241F"/>
    <w:rsid w:val="00AA32DC"/>
    <w:rsid w:val="00AB29A3"/>
    <w:rsid w:val="00AB7E1D"/>
    <w:rsid w:val="00AD3CB9"/>
    <w:rsid w:val="00AD3E31"/>
    <w:rsid w:val="00AD40F8"/>
    <w:rsid w:val="00AE4EEC"/>
    <w:rsid w:val="00AE5309"/>
    <w:rsid w:val="00AE5A57"/>
    <w:rsid w:val="00AF1C1C"/>
    <w:rsid w:val="00AF2223"/>
    <w:rsid w:val="00AF3943"/>
    <w:rsid w:val="00AF4D60"/>
    <w:rsid w:val="00B00B93"/>
    <w:rsid w:val="00B05FC8"/>
    <w:rsid w:val="00B07AED"/>
    <w:rsid w:val="00B107F7"/>
    <w:rsid w:val="00B114C5"/>
    <w:rsid w:val="00B17426"/>
    <w:rsid w:val="00B23DCA"/>
    <w:rsid w:val="00B25F24"/>
    <w:rsid w:val="00B34799"/>
    <w:rsid w:val="00B35CFD"/>
    <w:rsid w:val="00B43C22"/>
    <w:rsid w:val="00B4457D"/>
    <w:rsid w:val="00B530D9"/>
    <w:rsid w:val="00B53285"/>
    <w:rsid w:val="00B66DF0"/>
    <w:rsid w:val="00B71768"/>
    <w:rsid w:val="00B74147"/>
    <w:rsid w:val="00B754F6"/>
    <w:rsid w:val="00B82223"/>
    <w:rsid w:val="00B845A6"/>
    <w:rsid w:val="00B92879"/>
    <w:rsid w:val="00B92C88"/>
    <w:rsid w:val="00B94F39"/>
    <w:rsid w:val="00BA2BCA"/>
    <w:rsid w:val="00BA4054"/>
    <w:rsid w:val="00BB7698"/>
    <w:rsid w:val="00BC1266"/>
    <w:rsid w:val="00BC1E9B"/>
    <w:rsid w:val="00BC35BC"/>
    <w:rsid w:val="00BC44DE"/>
    <w:rsid w:val="00BC778E"/>
    <w:rsid w:val="00BD093C"/>
    <w:rsid w:val="00BD1882"/>
    <w:rsid w:val="00BD7671"/>
    <w:rsid w:val="00BF2C32"/>
    <w:rsid w:val="00C00E25"/>
    <w:rsid w:val="00C010F8"/>
    <w:rsid w:val="00C05570"/>
    <w:rsid w:val="00C11A7F"/>
    <w:rsid w:val="00C15FF5"/>
    <w:rsid w:val="00C17CCD"/>
    <w:rsid w:val="00C2108B"/>
    <w:rsid w:val="00C3329E"/>
    <w:rsid w:val="00C44CCD"/>
    <w:rsid w:val="00C44EDF"/>
    <w:rsid w:val="00C47746"/>
    <w:rsid w:val="00C560A6"/>
    <w:rsid w:val="00C6149A"/>
    <w:rsid w:val="00C63620"/>
    <w:rsid w:val="00C70D40"/>
    <w:rsid w:val="00C71F24"/>
    <w:rsid w:val="00C73BD4"/>
    <w:rsid w:val="00C8335E"/>
    <w:rsid w:val="00C83E8F"/>
    <w:rsid w:val="00C86676"/>
    <w:rsid w:val="00C93347"/>
    <w:rsid w:val="00C95532"/>
    <w:rsid w:val="00CA237D"/>
    <w:rsid w:val="00CA775D"/>
    <w:rsid w:val="00CB0C82"/>
    <w:rsid w:val="00CB32A0"/>
    <w:rsid w:val="00CC309E"/>
    <w:rsid w:val="00CC5277"/>
    <w:rsid w:val="00CD299F"/>
    <w:rsid w:val="00CD5A05"/>
    <w:rsid w:val="00CE1504"/>
    <w:rsid w:val="00CE3CB0"/>
    <w:rsid w:val="00CF7909"/>
    <w:rsid w:val="00D0431F"/>
    <w:rsid w:val="00D16EDB"/>
    <w:rsid w:val="00D2057D"/>
    <w:rsid w:val="00D22CE3"/>
    <w:rsid w:val="00D23A1E"/>
    <w:rsid w:val="00D242DE"/>
    <w:rsid w:val="00D2599E"/>
    <w:rsid w:val="00D26E13"/>
    <w:rsid w:val="00D270F9"/>
    <w:rsid w:val="00D35BA9"/>
    <w:rsid w:val="00D455F6"/>
    <w:rsid w:val="00D504E5"/>
    <w:rsid w:val="00D51E99"/>
    <w:rsid w:val="00D5544A"/>
    <w:rsid w:val="00D5727E"/>
    <w:rsid w:val="00D6114F"/>
    <w:rsid w:val="00D72AA1"/>
    <w:rsid w:val="00D8128A"/>
    <w:rsid w:val="00D82E73"/>
    <w:rsid w:val="00D849E1"/>
    <w:rsid w:val="00D8732A"/>
    <w:rsid w:val="00D91060"/>
    <w:rsid w:val="00D9122D"/>
    <w:rsid w:val="00D917FD"/>
    <w:rsid w:val="00D92C50"/>
    <w:rsid w:val="00D94BB4"/>
    <w:rsid w:val="00DA2150"/>
    <w:rsid w:val="00DA3860"/>
    <w:rsid w:val="00DB2260"/>
    <w:rsid w:val="00DC4714"/>
    <w:rsid w:val="00DC4F94"/>
    <w:rsid w:val="00DC5DCB"/>
    <w:rsid w:val="00DC7E6B"/>
    <w:rsid w:val="00DD5AD4"/>
    <w:rsid w:val="00DD7FB0"/>
    <w:rsid w:val="00DE3BD0"/>
    <w:rsid w:val="00DE78C2"/>
    <w:rsid w:val="00DF0FD8"/>
    <w:rsid w:val="00DF2CD7"/>
    <w:rsid w:val="00DF5FB8"/>
    <w:rsid w:val="00DF6F04"/>
    <w:rsid w:val="00E02314"/>
    <w:rsid w:val="00E03367"/>
    <w:rsid w:val="00E14D0B"/>
    <w:rsid w:val="00E22A1A"/>
    <w:rsid w:val="00E2367E"/>
    <w:rsid w:val="00E24EE7"/>
    <w:rsid w:val="00E24FCC"/>
    <w:rsid w:val="00E3177B"/>
    <w:rsid w:val="00E32B4D"/>
    <w:rsid w:val="00E33E28"/>
    <w:rsid w:val="00E41AC2"/>
    <w:rsid w:val="00E43828"/>
    <w:rsid w:val="00E46DB3"/>
    <w:rsid w:val="00E552BC"/>
    <w:rsid w:val="00E61058"/>
    <w:rsid w:val="00E67CAE"/>
    <w:rsid w:val="00E70EDD"/>
    <w:rsid w:val="00E761F2"/>
    <w:rsid w:val="00E81891"/>
    <w:rsid w:val="00E92894"/>
    <w:rsid w:val="00E93382"/>
    <w:rsid w:val="00E960C5"/>
    <w:rsid w:val="00EA3A1D"/>
    <w:rsid w:val="00EA518E"/>
    <w:rsid w:val="00EB33A1"/>
    <w:rsid w:val="00EB3A8B"/>
    <w:rsid w:val="00EC117F"/>
    <w:rsid w:val="00ED4844"/>
    <w:rsid w:val="00EE2686"/>
    <w:rsid w:val="00EE2CB3"/>
    <w:rsid w:val="00EE46B2"/>
    <w:rsid w:val="00EF1496"/>
    <w:rsid w:val="00EF52E9"/>
    <w:rsid w:val="00EF65A6"/>
    <w:rsid w:val="00F34245"/>
    <w:rsid w:val="00F414C5"/>
    <w:rsid w:val="00F5405E"/>
    <w:rsid w:val="00F6003C"/>
    <w:rsid w:val="00F60A73"/>
    <w:rsid w:val="00F62388"/>
    <w:rsid w:val="00F715E2"/>
    <w:rsid w:val="00F71DA7"/>
    <w:rsid w:val="00F80663"/>
    <w:rsid w:val="00F906CB"/>
    <w:rsid w:val="00FA057F"/>
    <w:rsid w:val="00FA1BA4"/>
    <w:rsid w:val="00FA4A52"/>
    <w:rsid w:val="00FA5A46"/>
    <w:rsid w:val="00FA7418"/>
    <w:rsid w:val="00FB2815"/>
    <w:rsid w:val="00FB556D"/>
    <w:rsid w:val="00FC12BD"/>
    <w:rsid w:val="00FC3932"/>
    <w:rsid w:val="00FC6779"/>
    <w:rsid w:val="00FD3301"/>
    <w:rsid w:val="00FD5449"/>
    <w:rsid w:val="00FD7894"/>
    <w:rsid w:val="00FE0773"/>
    <w:rsid w:val="00FE105B"/>
    <w:rsid w:val="00FF3954"/>
    <w:rsid w:val="00FF4EE8"/>
    <w:rsid w:val="00FF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57C6E8C"/>
  <w15:chartTrackingRefBased/>
  <w15:docId w15:val="{F5AADC62-6272-476F-BEC2-830B1AF8C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MS Serif" w:eastAsia="Times New Roman" w:hAnsi="MS Serif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53FC"/>
    <w:pPr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styleId="Titre1">
    <w:name w:val="heading 1"/>
    <w:basedOn w:val="Normal"/>
    <w:next w:val="Normal"/>
    <w:link w:val="Titre1Car"/>
    <w:qFormat/>
    <w:rsid w:val="001004E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qFormat/>
    <w:rsid w:val="00C010F8"/>
    <w:pPr>
      <w:keepNext/>
      <w:overflowPunct/>
      <w:autoSpaceDE/>
      <w:autoSpaceDN/>
      <w:adjustRightInd/>
      <w:jc w:val="center"/>
      <w:textAlignment w:val="auto"/>
      <w:outlineLvl w:val="1"/>
    </w:pPr>
    <w:rPr>
      <w:sz w:val="24"/>
      <w:szCs w:val="24"/>
    </w:rPr>
  </w:style>
  <w:style w:type="paragraph" w:styleId="Titre3">
    <w:name w:val="heading 3"/>
    <w:basedOn w:val="Normal"/>
    <w:next w:val="Normal"/>
    <w:link w:val="Titre3Car"/>
    <w:qFormat/>
    <w:rsid w:val="00C010F8"/>
    <w:pPr>
      <w:keepNext/>
      <w:overflowPunct/>
      <w:autoSpaceDE/>
      <w:autoSpaceDN/>
      <w:adjustRightInd/>
      <w:ind w:right="851"/>
      <w:jc w:val="right"/>
      <w:textAlignment w:val="auto"/>
      <w:outlineLvl w:val="2"/>
    </w:pPr>
    <w:rPr>
      <w:sz w:val="24"/>
      <w:szCs w:val="24"/>
    </w:rPr>
  </w:style>
  <w:style w:type="paragraph" w:styleId="Titre4">
    <w:name w:val="heading 4"/>
    <w:basedOn w:val="Normal"/>
    <w:next w:val="Normal"/>
    <w:link w:val="Titre4Car"/>
    <w:qFormat/>
    <w:rsid w:val="00C010F8"/>
    <w:pPr>
      <w:keepNext/>
      <w:overflowPunct/>
      <w:autoSpaceDE/>
      <w:autoSpaceDN/>
      <w:adjustRightInd/>
      <w:jc w:val="center"/>
      <w:textAlignment w:val="auto"/>
      <w:outlineLvl w:val="3"/>
    </w:pPr>
    <w:rPr>
      <w:b/>
      <w:bCs/>
      <w:sz w:val="24"/>
      <w:szCs w:val="24"/>
    </w:rPr>
  </w:style>
  <w:style w:type="paragraph" w:styleId="Titre5">
    <w:name w:val="heading 5"/>
    <w:basedOn w:val="Normal"/>
    <w:next w:val="Normal"/>
    <w:link w:val="Titre5Car"/>
    <w:qFormat/>
    <w:rsid w:val="00C010F8"/>
    <w:pPr>
      <w:keepNext/>
      <w:overflowPunct/>
      <w:autoSpaceDE/>
      <w:autoSpaceDN/>
      <w:adjustRightInd/>
      <w:textAlignment w:val="auto"/>
      <w:outlineLvl w:val="4"/>
    </w:pPr>
    <w:rPr>
      <w:color w:val="FF0000"/>
      <w:sz w:val="24"/>
      <w:szCs w:val="24"/>
    </w:rPr>
  </w:style>
  <w:style w:type="paragraph" w:styleId="Titre6">
    <w:name w:val="heading 6"/>
    <w:basedOn w:val="Normal"/>
    <w:next w:val="Normal"/>
    <w:qFormat/>
    <w:rsid w:val="00C010F8"/>
    <w:pPr>
      <w:keepNext/>
      <w:overflowPunct/>
      <w:autoSpaceDE/>
      <w:autoSpaceDN/>
      <w:adjustRightInd/>
      <w:textAlignment w:val="auto"/>
      <w:outlineLvl w:val="5"/>
    </w:pPr>
    <w:rPr>
      <w:b/>
      <w:bCs/>
      <w:snapToGrid w:val="0"/>
      <w:sz w:val="24"/>
      <w:szCs w:val="24"/>
    </w:rPr>
  </w:style>
  <w:style w:type="paragraph" w:styleId="Titre7">
    <w:name w:val="heading 7"/>
    <w:basedOn w:val="Normal"/>
    <w:next w:val="Normal"/>
    <w:qFormat/>
    <w:rsid w:val="00C010F8"/>
    <w:pPr>
      <w:keepNext/>
      <w:tabs>
        <w:tab w:val="left" w:pos="55"/>
        <w:tab w:val="left" w:pos="4059"/>
        <w:tab w:val="right" w:pos="7252"/>
      </w:tabs>
      <w:overflowPunct/>
      <w:autoSpaceDE/>
      <w:autoSpaceDN/>
      <w:adjustRightInd/>
      <w:ind w:left="55"/>
      <w:textAlignment w:val="auto"/>
      <w:outlineLvl w:val="6"/>
    </w:pPr>
    <w:rPr>
      <w:b/>
      <w:bCs/>
      <w:snapToGrid w:val="0"/>
      <w:sz w:val="24"/>
      <w:szCs w:val="24"/>
    </w:rPr>
  </w:style>
  <w:style w:type="paragraph" w:styleId="Titre8">
    <w:name w:val="heading 8"/>
    <w:basedOn w:val="Normal"/>
    <w:next w:val="Normal"/>
    <w:link w:val="Titre8Car"/>
    <w:qFormat/>
    <w:rsid w:val="00C010F8"/>
    <w:pPr>
      <w:keepNext/>
      <w:tabs>
        <w:tab w:val="left" w:pos="55"/>
        <w:tab w:val="left" w:pos="4059"/>
        <w:tab w:val="right" w:pos="7252"/>
      </w:tabs>
      <w:overflowPunct/>
      <w:autoSpaceDE/>
      <w:autoSpaceDN/>
      <w:adjustRightInd/>
      <w:ind w:left="55"/>
      <w:jc w:val="center"/>
      <w:textAlignment w:val="auto"/>
      <w:outlineLvl w:val="7"/>
    </w:pPr>
    <w:rPr>
      <w:b/>
      <w:bCs/>
      <w:snapToGrid w:val="0"/>
      <w:sz w:val="32"/>
      <w:szCs w:val="32"/>
      <w:u w:val="single"/>
    </w:rPr>
  </w:style>
  <w:style w:type="paragraph" w:styleId="Titre9">
    <w:name w:val="heading 9"/>
    <w:basedOn w:val="Normal"/>
    <w:next w:val="Normal"/>
    <w:link w:val="Titre9Car"/>
    <w:qFormat/>
    <w:rsid w:val="00C010F8"/>
    <w:pPr>
      <w:keepNext/>
      <w:tabs>
        <w:tab w:val="left" w:pos="3033"/>
        <w:tab w:val="right" w:pos="8372"/>
      </w:tabs>
      <w:overflowPunct/>
      <w:autoSpaceDE/>
      <w:autoSpaceDN/>
      <w:adjustRightInd/>
      <w:jc w:val="center"/>
      <w:textAlignment w:val="auto"/>
      <w:outlineLvl w:val="8"/>
    </w:pPr>
    <w:rPr>
      <w:b/>
      <w:b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link w:val="PieddepageCar"/>
    <w:pPr>
      <w:tabs>
        <w:tab w:val="center" w:pos="4536"/>
        <w:tab w:val="right" w:pos="9072"/>
      </w:tabs>
    </w:pPr>
  </w:style>
  <w:style w:type="paragraph" w:styleId="En-tte">
    <w:name w:val="header"/>
    <w:basedOn w:val="Normal"/>
    <w:link w:val="En-tteCar"/>
    <w:pPr>
      <w:tabs>
        <w:tab w:val="center" w:pos="4536"/>
        <w:tab w:val="right" w:pos="9072"/>
      </w:tabs>
      <w:jc w:val="center"/>
    </w:pPr>
    <w:rPr>
      <w:b/>
      <w:sz w:val="40"/>
    </w:rPr>
  </w:style>
  <w:style w:type="paragraph" w:customStyle="1" w:styleId="I">
    <w:name w:val="I)"/>
    <w:pPr>
      <w:overflowPunct w:val="0"/>
      <w:autoSpaceDE w:val="0"/>
      <w:autoSpaceDN w:val="0"/>
      <w:adjustRightInd w:val="0"/>
      <w:spacing w:before="120" w:after="120" w:line="240" w:lineRule="atLeast"/>
      <w:ind w:right="284"/>
      <w:textAlignment w:val="baseline"/>
    </w:pPr>
    <w:rPr>
      <w:rFonts w:ascii="Times New Roman" w:hAnsi="Times New Roman"/>
      <w:b/>
      <w:sz w:val="32"/>
      <w:u w:val="single"/>
    </w:rPr>
  </w:style>
  <w:style w:type="paragraph" w:customStyle="1" w:styleId="I1">
    <w:name w:val="I.1)"/>
    <w:basedOn w:val="Normal"/>
    <w:pPr>
      <w:spacing w:after="120"/>
      <w:ind w:left="1134" w:right="284"/>
      <w:jc w:val="both"/>
    </w:pPr>
    <w:rPr>
      <w:b/>
      <w:sz w:val="28"/>
      <w:u w:val="single"/>
    </w:rPr>
  </w:style>
  <w:style w:type="paragraph" w:customStyle="1" w:styleId="I11">
    <w:name w:val="I.11)"/>
    <w:basedOn w:val="Normal"/>
    <w:pPr>
      <w:spacing w:after="120" w:line="240" w:lineRule="atLeast"/>
      <w:ind w:left="1701" w:right="284"/>
      <w:jc w:val="both"/>
    </w:pPr>
    <w:rPr>
      <w:sz w:val="24"/>
    </w:rPr>
  </w:style>
  <w:style w:type="paragraph" w:customStyle="1" w:styleId="difpartie">
    <w:name w:val="dif_partie"/>
    <w:pPr>
      <w:overflowPunct w:val="0"/>
      <w:autoSpaceDE w:val="0"/>
      <w:autoSpaceDN w:val="0"/>
      <w:adjustRightInd w:val="0"/>
      <w:spacing w:before="120" w:after="120"/>
      <w:ind w:left="2552" w:right="284"/>
      <w:textAlignment w:val="baseline"/>
    </w:pPr>
    <w:rPr>
      <w:rFonts w:ascii="Times New Roman" w:hAnsi="Times New Roman"/>
      <w:b/>
      <w:sz w:val="28"/>
    </w:rPr>
  </w:style>
  <w:style w:type="paragraph" w:customStyle="1" w:styleId="texte">
    <w:name w:val="texte"/>
    <w:pPr>
      <w:overflowPunct w:val="0"/>
      <w:autoSpaceDE w:val="0"/>
      <w:autoSpaceDN w:val="0"/>
      <w:adjustRightInd w:val="0"/>
      <w:spacing w:line="240" w:lineRule="atLeast"/>
      <w:ind w:right="284" w:firstLine="567"/>
      <w:jc w:val="both"/>
      <w:textAlignment w:val="baseline"/>
    </w:pPr>
    <w:rPr>
      <w:rFonts w:ascii="Times New Roman" w:hAnsi="Times New Roman"/>
      <w:sz w:val="24"/>
    </w:rPr>
  </w:style>
  <w:style w:type="paragraph" w:customStyle="1" w:styleId="prsentation">
    <w:name w:val="présentation"/>
    <w:pPr>
      <w:overflowPunct w:val="0"/>
      <w:autoSpaceDE w:val="0"/>
      <w:autoSpaceDN w:val="0"/>
      <w:adjustRightInd w:val="0"/>
      <w:spacing w:before="120" w:after="120"/>
      <w:ind w:left="284" w:right="284"/>
      <w:jc w:val="center"/>
      <w:textAlignment w:val="baseline"/>
    </w:pPr>
    <w:rPr>
      <w:rFonts w:ascii="Charter BT" w:hAnsi="Charter BT"/>
      <w:b/>
      <w:sz w:val="40"/>
    </w:rPr>
  </w:style>
  <w:style w:type="paragraph" w:customStyle="1" w:styleId="En-tte2">
    <w:name w:val="En-tête2"/>
    <w:basedOn w:val="En-tte"/>
    <w:rPr>
      <w:sz w:val="32"/>
    </w:rPr>
  </w:style>
  <w:style w:type="paragraph" w:customStyle="1" w:styleId="I11bis">
    <w:name w:val="I.11)bis"/>
    <w:basedOn w:val="I11"/>
    <w:rPr>
      <w:b/>
      <w:u w:val="single"/>
    </w:rPr>
  </w:style>
  <w:style w:type="paragraph" w:customStyle="1" w:styleId="titrepersonnalis">
    <w:name w:val="titre personnalisé"/>
    <w:basedOn w:val="prsentation"/>
    <w:pPr>
      <w:pBdr>
        <w:top w:val="single" w:sz="6" w:space="1" w:color="000000"/>
        <w:left w:val="single" w:sz="6" w:space="4" w:color="000000"/>
        <w:bottom w:val="single" w:sz="6" w:space="1" w:color="000000"/>
        <w:right w:val="single" w:sz="6" w:space="4" w:color="000000"/>
      </w:pBdr>
      <w:shd w:val="pct20" w:color="auto" w:fill="FFFFFF"/>
    </w:pPr>
    <w:rPr>
      <w:i/>
      <w:iCs/>
      <w:sz w:val="28"/>
    </w:rPr>
  </w:style>
  <w:style w:type="paragraph" w:customStyle="1" w:styleId="Ititreprincipal">
    <w:name w:val="I) titre principal"/>
    <w:basedOn w:val="I"/>
  </w:style>
  <w:style w:type="paragraph" w:customStyle="1" w:styleId="I1titreprincipal">
    <w:name w:val="I.1) titre principal"/>
    <w:basedOn w:val="I1"/>
  </w:style>
  <w:style w:type="paragraph" w:customStyle="1" w:styleId="titre30">
    <w:name w:val="titre3"/>
    <w:basedOn w:val="texte"/>
    <w:autoRedefine/>
    <w:rsid w:val="005519B9"/>
    <w:pPr>
      <w:overflowPunct/>
      <w:autoSpaceDE/>
      <w:autoSpaceDN/>
      <w:adjustRightInd/>
      <w:ind w:right="0" w:firstLine="0"/>
      <w:jc w:val="center"/>
      <w:textAlignment w:val="auto"/>
    </w:pPr>
    <w:rPr>
      <w:b/>
      <w:i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FD5449"/>
    <w:pPr>
      <w:ind w:left="708"/>
    </w:pPr>
  </w:style>
  <w:style w:type="paragraph" w:customStyle="1" w:styleId="OmniPage2">
    <w:name w:val="OmniPage #2"/>
    <w:basedOn w:val="Normal"/>
    <w:rsid w:val="00C010F8"/>
    <w:pPr>
      <w:tabs>
        <w:tab w:val="left" w:pos="100"/>
      </w:tabs>
      <w:overflowPunct/>
      <w:autoSpaceDE/>
      <w:autoSpaceDN/>
      <w:adjustRightInd/>
      <w:ind w:left="100" w:right="7832"/>
      <w:textAlignment w:val="auto"/>
    </w:pPr>
    <w:rPr>
      <w:snapToGrid w:val="0"/>
      <w:sz w:val="24"/>
      <w:szCs w:val="24"/>
    </w:rPr>
  </w:style>
  <w:style w:type="paragraph" w:customStyle="1" w:styleId="OmniPage3">
    <w:name w:val="OmniPage #3"/>
    <w:basedOn w:val="Normal"/>
    <w:rsid w:val="00C010F8"/>
    <w:pPr>
      <w:tabs>
        <w:tab w:val="left" w:pos="436"/>
        <w:tab w:val="center" w:pos="848"/>
        <w:tab w:val="center" w:pos="2797"/>
        <w:tab w:val="center" w:pos="5005"/>
        <w:tab w:val="center" w:pos="7349"/>
        <w:tab w:val="left" w:pos="9220"/>
        <w:tab w:val="left" w:pos="9398"/>
        <w:tab w:val="right" w:pos="10226"/>
      </w:tabs>
      <w:overflowPunct/>
      <w:autoSpaceDE/>
      <w:autoSpaceDN/>
      <w:adjustRightInd/>
      <w:ind w:left="436" w:right="100"/>
      <w:textAlignment w:val="auto"/>
    </w:pPr>
    <w:rPr>
      <w:snapToGrid w:val="0"/>
      <w:sz w:val="24"/>
      <w:szCs w:val="24"/>
    </w:rPr>
  </w:style>
  <w:style w:type="paragraph" w:styleId="Corpsdetexte">
    <w:name w:val="Body Text"/>
    <w:basedOn w:val="Normal"/>
    <w:rsid w:val="00C010F8"/>
    <w:pPr>
      <w:overflowPunct/>
      <w:autoSpaceDE/>
      <w:autoSpaceDN/>
      <w:adjustRightInd/>
      <w:jc w:val="both"/>
      <w:textAlignment w:val="auto"/>
    </w:pPr>
    <w:rPr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1004E7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NormalWeb">
    <w:name w:val="Normal (Web)"/>
    <w:basedOn w:val="Normal"/>
    <w:uiPriority w:val="99"/>
    <w:unhideWhenUsed/>
    <w:rsid w:val="00951CF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color w:val="000800"/>
      <w:sz w:val="24"/>
      <w:szCs w:val="24"/>
    </w:rPr>
  </w:style>
  <w:style w:type="character" w:styleId="Lienhypertexte">
    <w:name w:val="Hyperlink"/>
    <w:basedOn w:val="Policepardfaut"/>
    <w:uiPriority w:val="99"/>
    <w:semiHidden/>
    <w:unhideWhenUsed/>
    <w:rsid w:val="00951CF6"/>
    <w:rPr>
      <w:strike w:val="0"/>
      <w:dstrike w:val="0"/>
      <w:color w:val="000000"/>
      <w:u w:val="none"/>
      <w:effect w:val="none"/>
    </w:rPr>
  </w:style>
  <w:style w:type="paragraph" w:customStyle="1" w:styleId="titre01">
    <w:name w:val="titre 01"/>
    <w:basedOn w:val="Titre3"/>
    <w:link w:val="titre01Car"/>
    <w:qFormat/>
    <w:rsid w:val="00DE3BD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9" w:color="auto"/>
      </w:pBdr>
      <w:shd w:val="pct10" w:color="auto" w:fill="FFFFFF"/>
      <w:ind w:left="284" w:right="283"/>
      <w:jc w:val="center"/>
    </w:pPr>
    <w:rPr>
      <w:b/>
      <w:i/>
    </w:rPr>
  </w:style>
  <w:style w:type="character" w:customStyle="1" w:styleId="titre01Car">
    <w:name w:val="titre 01 Car"/>
    <w:basedOn w:val="Policepardfaut"/>
    <w:link w:val="titre01"/>
    <w:rsid w:val="00DE3BD0"/>
    <w:rPr>
      <w:rFonts w:ascii="Times New Roman" w:hAnsi="Times New Roman"/>
      <w:b/>
      <w:i/>
      <w:sz w:val="24"/>
      <w:szCs w:val="24"/>
      <w:shd w:val="pct10" w:color="auto" w:fill="FFFFFF"/>
    </w:rPr>
  </w:style>
  <w:style w:type="character" w:customStyle="1" w:styleId="Titre5Car">
    <w:name w:val="Titre 5 Car"/>
    <w:basedOn w:val="Policepardfaut"/>
    <w:link w:val="Titre5"/>
    <w:rsid w:val="00F60A73"/>
    <w:rPr>
      <w:rFonts w:ascii="Times New Roman" w:hAnsi="Times New Roman"/>
      <w:color w:val="FF0000"/>
      <w:sz w:val="24"/>
      <w:szCs w:val="24"/>
    </w:rPr>
  </w:style>
  <w:style w:type="character" w:customStyle="1" w:styleId="PieddepageCar">
    <w:name w:val="Pied de page Car"/>
    <w:basedOn w:val="Policepardfaut"/>
    <w:link w:val="Pieddepage"/>
    <w:rsid w:val="00F60A73"/>
    <w:rPr>
      <w:rFonts w:ascii="Times New Roman" w:hAnsi="Times New Roman"/>
    </w:rPr>
  </w:style>
  <w:style w:type="table" w:styleId="Grilledutableau">
    <w:name w:val="Table Grid"/>
    <w:basedOn w:val="TableauNormal"/>
    <w:uiPriority w:val="59"/>
    <w:rsid w:val="001C19A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itre40">
    <w:name w:val="titre4"/>
    <w:basedOn w:val="texte"/>
    <w:rsid w:val="00C560A6"/>
    <w:pPr>
      <w:overflowPunct/>
      <w:autoSpaceDE/>
      <w:autoSpaceDN/>
      <w:adjustRightInd/>
      <w:ind w:firstLine="0"/>
      <w:jc w:val="center"/>
      <w:textAlignment w:val="auto"/>
    </w:pPr>
    <w:rPr>
      <w:i/>
      <w:sz w:val="28"/>
    </w:rPr>
  </w:style>
  <w:style w:type="character" w:customStyle="1" w:styleId="En-tteCar">
    <w:name w:val="En-tête Car"/>
    <w:basedOn w:val="Policepardfaut"/>
    <w:link w:val="En-tte"/>
    <w:rsid w:val="00E03367"/>
    <w:rPr>
      <w:rFonts w:ascii="Times New Roman" w:hAnsi="Times New Roman"/>
      <w:b/>
      <w:sz w:val="40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D5544A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D5544A"/>
    <w:rPr>
      <w:rFonts w:ascii="Times New Roman" w:hAnsi="Times New Roman"/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C7E6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7E6B"/>
    <w:rPr>
      <w:rFonts w:ascii="Tahoma" w:hAnsi="Tahoma" w:cs="Tahoma"/>
      <w:sz w:val="16"/>
      <w:szCs w:val="16"/>
    </w:rPr>
  </w:style>
  <w:style w:type="character" w:customStyle="1" w:styleId="Titre8Car">
    <w:name w:val="Titre 8 Car"/>
    <w:basedOn w:val="Policepardfaut"/>
    <w:link w:val="Titre8"/>
    <w:rsid w:val="002A4E8C"/>
    <w:rPr>
      <w:rFonts w:ascii="Times New Roman" w:hAnsi="Times New Roman"/>
      <w:b/>
      <w:bCs/>
      <w:snapToGrid w:val="0"/>
      <w:sz w:val="32"/>
      <w:szCs w:val="32"/>
      <w:u w:val="single"/>
    </w:rPr>
  </w:style>
  <w:style w:type="character" w:customStyle="1" w:styleId="Titre9Car">
    <w:name w:val="Titre 9 Car"/>
    <w:basedOn w:val="Policepardfaut"/>
    <w:link w:val="Titre9"/>
    <w:rsid w:val="002A4E8C"/>
    <w:rPr>
      <w:rFonts w:ascii="Times New Roman" w:hAnsi="Times New Roman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rsid w:val="005053FC"/>
    <w:rPr>
      <w:rFonts w:ascii="Times New Roman" w:hAnsi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rsid w:val="005053FC"/>
    <w:rPr>
      <w:rFonts w:ascii="Times New Roman" w:hAnsi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5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Premi&#232;re%20SI%20B&#233;ziers\1SI%20Ann&#233;e%202009-2010%20Marcandella\Crs%20%201SI%20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Crs  1SI .dot</Template>
  <TotalTime>1</TotalTime>
  <Pages>6</Pages>
  <Words>753</Words>
  <Characters>4142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ELECTROTECHNIQUE</vt:lpstr>
    </vt:vector>
  </TitlesOfParts>
  <Company>David</Company>
  <LinksUpToDate>false</LinksUpToDate>
  <CharactersWithSpaces>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ELECTROTECHNIQUE</dc:title>
  <dc:subject>Notion de logique élémentaire</dc:subject>
  <dc:creator>Baptiste ARGOUD; MARCANDELLA</dc:creator>
  <cp:keywords>1 SI</cp:keywords>
  <cp:lastModifiedBy>baptiste argoud</cp:lastModifiedBy>
  <cp:revision>3</cp:revision>
  <cp:lastPrinted>2020-03-17T09:35:00Z</cp:lastPrinted>
  <dcterms:created xsi:type="dcterms:W3CDTF">2020-03-17T09:35:00Z</dcterms:created>
  <dcterms:modified xsi:type="dcterms:W3CDTF">2020-03-17T09:36:00Z</dcterms:modified>
  <cp:category>cours</cp:category>
</cp:coreProperties>
</file>